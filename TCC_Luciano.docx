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7AB" w:rsidRDefault="008B5D63" w:rsidP="00DE705D">
      <w:pPr>
        <w:pStyle w:val="EstiloTrabalhoCentralizado"/>
      </w:pPr>
      <w:r>
        <w:rPr>
          <w:noProof/>
        </w:rPr>
        <w:drawing>
          <wp:inline distT="0" distB="0" distL="0" distR="0">
            <wp:extent cx="657225" cy="714375"/>
            <wp:effectExtent l="19050" t="0" r="9525" b="0"/>
            <wp:docPr id="1" name="Imagem 1" descr="logo_m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menor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:rsidR="006337AB" w:rsidRDefault="006337AB" w:rsidP="00DE705D">
      <w:pPr>
        <w:pStyle w:val="EstiloTrabalhoCentralizado"/>
      </w:pPr>
    </w:p>
    <w:p w:rsidR="00985482" w:rsidRDefault="00985482" w:rsidP="00DE705D">
      <w:pPr>
        <w:pStyle w:val="EstiloTrabalhoCentralizado"/>
      </w:pPr>
    </w:p>
    <w:p w:rsidR="006337AB" w:rsidRDefault="00F10483" w:rsidP="0094116B">
      <w:pPr>
        <w:pStyle w:val="EstiloTrabalhoCentralizado1"/>
      </w:pPr>
      <w:r>
        <w:t>AGREGADOR DE INFORMAÇÕES PARA MICROBLOG</w:t>
      </w:r>
    </w:p>
    <w:p w:rsidR="00B12E48" w:rsidRDefault="00B12E48" w:rsidP="00284030">
      <w:pPr>
        <w:ind w:firstLine="0"/>
      </w:pPr>
    </w:p>
    <w:p w:rsidR="00DE705D" w:rsidRDefault="00DE705D" w:rsidP="00284030">
      <w:pPr>
        <w:ind w:firstLine="0"/>
      </w:pPr>
    </w:p>
    <w:p w:rsidR="00284030" w:rsidRPr="00113FF7" w:rsidRDefault="00284030" w:rsidP="00284030">
      <w:pPr>
        <w:ind w:firstLine="0"/>
      </w:pPr>
    </w:p>
    <w:p w:rsidR="00B12E48" w:rsidRPr="00113FF7" w:rsidRDefault="00B12E48" w:rsidP="00B12E48"/>
    <w:p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Pr="00113FF7">
        <w:t xml:space="preserve"> </w:t>
      </w:r>
      <w:r w:rsidR="00F10483">
        <w:t>Luciano Rodrigues Costa</w:t>
      </w:r>
    </w:p>
    <w:p w:rsidR="002A2ACC" w:rsidRDefault="002A2ACC" w:rsidP="00B12E48"/>
    <w:p w:rsidR="00011BF8" w:rsidRPr="00113FF7" w:rsidRDefault="00011BF8" w:rsidP="00B12E48"/>
    <w:p w:rsidR="00B12E48" w:rsidRPr="00113FF7" w:rsidRDefault="00B12E48" w:rsidP="00B12E48"/>
    <w:p w:rsidR="00284030" w:rsidRDefault="00284030" w:rsidP="002A2ACC">
      <w:pPr>
        <w:jc w:val="center"/>
      </w:pPr>
    </w:p>
    <w:p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F10483">
        <w:t>Engenharia da Computação</w:t>
      </w:r>
      <w:r w:rsidRPr="00113FF7">
        <w:t>, orientad</w:t>
      </w:r>
      <w:r w:rsidR="00011BF8">
        <w:t>o</w:t>
      </w:r>
      <w:r w:rsidR="00F10483">
        <w:t xml:space="preserve"> pelo</w:t>
      </w:r>
      <w:r w:rsidR="00E350A0">
        <w:t xml:space="preserve"> </w:t>
      </w:r>
      <w:r w:rsidR="006337AB">
        <w:t>M</w:t>
      </w:r>
      <w:r w:rsidR="006442C8">
        <w:t>s</w:t>
      </w:r>
      <w:r w:rsidR="0012185F">
        <w:t>C</w:t>
      </w:r>
      <w:r w:rsidR="00985482">
        <w:t>.</w:t>
      </w:r>
      <w:r w:rsidR="006337AB">
        <w:t xml:space="preserve"> </w:t>
      </w:r>
      <w:r w:rsidR="00EE3546">
        <w:t>Edizon Eduardo Basseto Junior</w:t>
      </w:r>
      <w:r w:rsidR="00993239">
        <w:t>.</w:t>
      </w:r>
    </w:p>
    <w:p w:rsidR="002A2ACC" w:rsidRPr="00113FF7" w:rsidRDefault="002A2ACC" w:rsidP="00284030">
      <w:pPr>
        <w:ind w:firstLine="0"/>
        <w:jc w:val="center"/>
      </w:pPr>
    </w:p>
    <w:p w:rsidR="00284030" w:rsidRDefault="00284030" w:rsidP="00284030">
      <w:pPr>
        <w:ind w:firstLine="0"/>
      </w:pPr>
    </w:p>
    <w:p w:rsidR="00DE705D" w:rsidRDefault="00DE705D" w:rsidP="00284030">
      <w:pPr>
        <w:ind w:firstLine="0"/>
      </w:pPr>
    </w:p>
    <w:p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:rsidR="0035065F" w:rsidRDefault="00EE3546" w:rsidP="00F7240C">
      <w:pPr>
        <w:ind w:firstLine="0"/>
        <w:jc w:val="center"/>
      </w:pPr>
      <w:r>
        <w:t>2011</w:t>
      </w:r>
    </w:p>
    <w:p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DE705D" w:rsidRDefault="00DE705D" w:rsidP="00DE705D">
      <w:pPr>
        <w:ind w:firstLine="0"/>
      </w:pPr>
    </w:p>
    <w:p w:rsidR="0035065F" w:rsidRDefault="00EE3546" w:rsidP="0094116B">
      <w:pPr>
        <w:pStyle w:val="EstiloTrabalhoCentralizado1"/>
      </w:pPr>
      <w:r>
        <w:t>AGREGADOR DE INFORMAÇÕES PARA MICROBLOG</w:t>
      </w: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985482" w:rsidRDefault="00985482" w:rsidP="00F73F90">
      <w:pPr>
        <w:ind w:firstLine="0"/>
      </w:pPr>
    </w:p>
    <w:p w:rsidR="00F73F90" w:rsidRPr="00113FF7" w:rsidRDefault="0018794D" w:rsidP="0018794D">
      <w:pPr>
        <w:ind w:firstLine="0"/>
        <w:jc w:val="right"/>
      </w:pPr>
      <w:r>
        <w:t xml:space="preserve">                                                  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35065F" w:rsidRPr="00113FF7" w:rsidRDefault="0035065F" w:rsidP="0018794D">
      <w:pPr>
        <w:jc w:val="right"/>
        <w:outlineLvl w:val="0"/>
      </w:pPr>
      <w:r w:rsidRPr="00113FF7">
        <w:t xml:space="preserve">                         </w:t>
      </w:r>
      <w:r w:rsidR="0018794D">
        <w:t xml:space="preserve">                     </w:t>
      </w:r>
      <w:r w:rsidR="00EE3546">
        <w:t>Luciano Rodrigues Costa</w:t>
      </w:r>
    </w:p>
    <w:p w:rsidR="0035065F" w:rsidRDefault="0035065F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DA0470" w:rsidRDefault="00DA0470" w:rsidP="0035065F">
      <w:pPr>
        <w:ind w:firstLine="0"/>
      </w:pPr>
    </w:p>
    <w:p w:rsidR="00F73F90" w:rsidRDefault="00F73F90" w:rsidP="00F73F90">
      <w:pPr>
        <w:ind w:firstLine="0"/>
      </w:pPr>
    </w:p>
    <w:p w:rsidR="00F73F90" w:rsidRDefault="00F73F90" w:rsidP="00F73F90">
      <w:pPr>
        <w:ind w:firstLine="0"/>
      </w:pPr>
      <w:r>
        <w:t>________________________</w:t>
      </w:r>
      <w:r>
        <w:tab/>
      </w:r>
      <w:r>
        <w:tab/>
        <w:t xml:space="preserve">                                           __________</w:t>
      </w:r>
      <w:r>
        <w:tab/>
      </w:r>
      <w:r>
        <w:tab/>
      </w:r>
      <w:r>
        <w:tab/>
      </w:r>
      <w:r>
        <w:tab/>
      </w:r>
      <w:r>
        <w:tab/>
        <w:t>___________________</w:t>
      </w:r>
    </w:p>
    <w:p w:rsidR="00F73F90" w:rsidRDefault="00F73F90" w:rsidP="00F73F90">
      <w:pPr>
        <w:ind w:firstLine="0"/>
      </w:pPr>
      <w:r>
        <w:t xml:space="preserve">  </w:t>
      </w:r>
      <w:r w:rsidR="00EE3546">
        <w:t>Fernando Coelho Cipresso</w:t>
      </w:r>
      <w:r>
        <w:t xml:space="preserve">                                    </w:t>
      </w:r>
      <w:r w:rsidR="00EE3546">
        <w:t xml:space="preserve">               Edizon Eduardo Basseto Junior</w:t>
      </w:r>
    </w:p>
    <w:p w:rsidR="0035065F" w:rsidRDefault="0035065F" w:rsidP="0035065F">
      <w:pPr>
        <w:ind w:firstLine="0"/>
      </w:pPr>
    </w:p>
    <w:p w:rsidR="0035065F" w:rsidRDefault="0035065F" w:rsidP="0035065F">
      <w:pPr>
        <w:ind w:firstLine="0"/>
      </w:pPr>
    </w:p>
    <w:p w:rsidR="0035065F" w:rsidRPr="00113FF7" w:rsidRDefault="0035065F" w:rsidP="0035065F">
      <w:pPr>
        <w:ind w:firstLine="0"/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rPr>
          <w:sz w:val="20"/>
          <w:szCs w:val="20"/>
        </w:rPr>
      </w:pPr>
    </w:p>
    <w:p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:rsidR="00110A1F" w:rsidRPr="00113FF7" w:rsidRDefault="00EE3546" w:rsidP="00245BA5">
      <w:pPr>
        <w:ind w:firstLine="0"/>
        <w:jc w:val="center"/>
      </w:pPr>
      <w:r>
        <w:t>2011</w:t>
      </w:r>
    </w:p>
    <w:p w:rsidR="002B5A11" w:rsidRPr="00113FF7" w:rsidRDefault="002B5A11" w:rsidP="00EF27D3">
      <w:pPr>
        <w:outlineLvl w:val="0"/>
        <w:sectPr w:rsidR="002B5A11" w:rsidRPr="00113FF7" w:rsidSect="00113FF7">
          <w:footerReference w:type="even" r:id="rId9"/>
          <w:footerReference w:type="default" r:id="rId10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Pr="00113FF7" w:rsidRDefault="00F64C59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Default="00F64C59" w:rsidP="00FF5E8E"/>
    <w:p w:rsidR="00FF5E8E" w:rsidRDefault="00FF5E8E" w:rsidP="00FF5E8E"/>
    <w:p w:rsidR="00FF5E8E" w:rsidRDefault="00FF5E8E" w:rsidP="00FF5E8E"/>
    <w:p w:rsidR="00FF5E8E" w:rsidRDefault="00FF5E8E" w:rsidP="00FF5E8E"/>
    <w:p w:rsidR="00FF5E8E" w:rsidRPr="00113FF7" w:rsidRDefault="00FF5E8E" w:rsidP="00FF5E8E"/>
    <w:p w:rsidR="00F64C59" w:rsidRPr="00113FF7" w:rsidRDefault="00F64C59" w:rsidP="00FF5E8E"/>
    <w:p w:rsidR="00E174E7" w:rsidRPr="00113FF7" w:rsidRDefault="00031D37" w:rsidP="00FF5E8E">
      <w:pPr>
        <w:jc w:val="right"/>
      </w:pPr>
      <w:r w:rsidRPr="00113FF7">
        <w:t>“</w:t>
      </w:r>
      <w:r w:rsidR="008E5D78">
        <w:t>O passado e o presente, endossam o futuro</w:t>
      </w:r>
      <w:r w:rsidRPr="00113FF7">
        <w:t>”</w:t>
      </w:r>
      <w:r w:rsidR="00524F06" w:rsidRPr="00113FF7">
        <w:t>.</w:t>
      </w:r>
    </w:p>
    <w:p w:rsidR="00E174E7" w:rsidRPr="00113FF7" w:rsidRDefault="008E5D78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Benedito da Guiné</w:t>
      </w:r>
    </w:p>
    <w:p w:rsidR="00B50350" w:rsidRPr="00113FF7" w:rsidRDefault="00B50350" w:rsidP="00FF5E8E"/>
    <w:p w:rsidR="00C60A65" w:rsidRDefault="00C60A65" w:rsidP="00FF5E8E"/>
    <w:p w:rsidR="00496108" w:rsidRPr="00113FF7" w:rsidRDefault="00496108" w:rsidP="00FF5E8E">
      <w:pPr>
        <w:rPr>
          <w:sz w:val="22"/>
          <w:szCs w:val="22"/>
        </w:rPr>
      </w:pPr>
    </w:p>
    <w:p w:rsidR="009D6F4B" w:rsidRPr="00113FF7" w:rsidRDefault="009D6F4B" w:rsidP="00FF5E8E"/>
    <w:p w:rsidR="00453C50" w:rsidRPr="00113FF7" w:rsidRDefault="00453C50" w:rsidP="00FF5E8E"/>
    <w:p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</w:p>
    <w:p w:rsidR="00AA1F06" w:rsidRPr="00113FF7" w:rsidRDefault="008512CA" w:rsidP="00D51D9E">
      <w:pPr>
        <w:ind w:firstLine="0"/>
      </w:pPr>
      <w:r>
        <w:t>Agradeço</w:t>
      </w:r>
      <w:r w:rsidR="00D51733">
        <w:t xml:space="preserve"> a Deus pela oportunidade de estar concluindo essa importante etapa da minha vida. </w:t>
      </w:r>
      <w:r w:rsidR="00E13E08">
        <w:t>Agradeço também</w:t>
      </w:r>
      <w:r w:rsidR="00D51733">
        <w:t xml:space="preserve"> meus familiares e principalmente minha namorada Adriane Ferreira pela </w:t>
      </w:r>
      <w:r w:rsidR="00E13E08">
        <w:t xml:space="preserve">paciência e ajuda nesse período. Registro também minha gratidão </w:t>
      </w:r>
      <w:r w:rsidR="00D51D9E">
        <w:t>aos amigos</w:t>
      </w:r>
      <w:r w:rsidR="00E13E08">
        <w:t xml:space="preserve"> que caminharam junto comigo durante </w:t>
      </w:r>
      <w:r w:rsidR="00D51D9E">
        <w:t>es</w:t>
      </w:r>
      <w:r w:rsidR="00E13E08">
        <w:t>s</w:t>
      </w:r>
      <w:r w:rsidR="00D51D9E">
        <w:t>es</w:t>
      </w:r>
      <w:r w:rsidR="00E13E08">
        <w:t xml:space="preserve"> últimos </w:t>
      </w:r>
      <w:r w:rsidR="00D51D9E">
        <w:t xml:space="preserve">cinco </w:t>
      </w:r>
      <w:r w:rsidR="00E13E08">
        <w:t>anos. Por último, não menos importante, agradeço aos orientadores Profº Edizon</w:t>
      </w:r>
      <w:r w:rsidR="00D51D9E">
        <w:t xml:space="preserve"> E. B.</w:t>
      </w:r>
      <w:r w:rsidR="00E13E08">
        <w:t xml:space="preserve"> Junior e Fernando </w:t>
      </w:r>
      <w:r w:rsidR="00D51D9E">
        <w:t xml:space="preserve">C. </w:t>
      </w:r>
      <w:r w:rsidR="00E13E08">
        <w:t>Cipresso pel</w:t>
      </w:r>
      <w:r w:rsidR="00D51D9E">
        <w:t>o</w:t>
      </w:r>
      <w:r w:rsidR="00E13E08">
        <w:t xml:space="preserve"> auxílio no desenvolvimento de</w:t>
      </w:r>
      <w:r w:rsidR="00D51D9E">
        <w:t>sse trabalho e também</w:t>
      </w:r>
      <w:r w:rsidR="00985048">
        <w:t xml:space="preserve"> agradeço</w:t>
      </w:r>
      <w:r w:rsidR="00D51D9E">
        <w:t xml:space="preserve"> aos professores da Banca Examinadora.</w:t>
      </w:r>
    </w:p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AA1F06" w:rsidRPr="00113FF7" w:rsidRDefault="00AA1F06" w:rsidP="00FF5E8E"/>
    <w:p w:rsidR="009E3018" w:rsidRPr="00113FF7" w:rsidRDefault="009E3018" w:rsidP="00D205EC">
      <w:pPr>
        <w:pStyle w:val="PRE-TEXTO"/>
      </w:pPr>
      <w:bookmarkStart w:id="6" w:name="_Toc149724130"/>
      <w:bookmarkStart w:id="7" w:name="_Toc149724315"/>
      <w:bookmarkStart w:id="8" w:name="_Toc150052721"/>
      <w:bookmarkStart w:id="9" w:name="_Toc150053212"/>
      <w:bookmarkStart w:id="10" w:name="_Toc191364854"/>
      <w:bookmarkStart w:id="11" w:name="_Toc198716128"/>
      <w:r w:rsidRPr="00113FF7">
        <w:lastRenderedPageBreak/>
        <w:t>RESUMO</w:t>
      </w:r>
      <w:bookmarkEnd w:id="6"/>
      <w:bookmarkEnd w:id="7"/>
      <w:bookmarkEnd w:id="8"/>
      <w:bookmarkEnd w:id="9"/>
      <w:bookmarkEnd w:id="10"/>
      <w:bookmarkEnd w:id="11"/>
    </w:p>
    <w:p w:rsidR="003873D1" w:rsidRDefault="003873D1" w:rsidP="00F73F90">
      <w:pPr>
        <w:ind w:firstLine="0"/>
      </w:pPr>
      <w:bookmarkStart w:id="12" w:name="_Toc133633008"/>
      <w:bookmarkStart w:id="13" w:name="_Toc144805827"/>
      <w:bookmarkStart w:id="14" w:name="_Toc149724133"/>
      <w:bookmarkStart w:id="15" w:name="_Toc149724318"/>
      <w:bookmarkStart w:id="16" w:name="_Toc150052724"/>
      <w:bookmarkStart w:id="17" w:name="_Toc150053215"/>
      <w:bookmarkStart w:id="18" w:name="_Toc191364857"/>
      <w:bookmarkStart w:id="19" w:name="_Toc198716131"/>
      <w:bookmarkStart w:id="20" w:name="_Toc143669252"/>
      <w:bookmarkEnd w:id="12"/>
      <w:r>
        <w:t>A Internet é um meio</w:t>
      </w:r>
      <w:r w:rsidR="007C6EA3">
        <w:t xml:space="preserve"> de comunicação</w:t>
      </w:r>
      <w:r>
        <w:t xml:space="preserve"> </w:t>
      </w:r>
      <w:r w:rsidR="00A67A7A">
        <w:t xml:space="preserve">sem fronteiras </w:t>
      </w:r>
      <w:r>
        <w:t xml:space="preserve">para a difusão da informação. </w:t>
      </w:r>
      <w:r w:rsidR="00DA4D21">
        <w:t>Principalmente a</w:t>
      </w:r>
      <w:r>
        <w:t>través das redes sociais</w:t>
      </w:r>
      <w:r w:rsidR="00CD0BDE">
        <w:t>, pessoas do mundo inteiro</w:t>
      </w:r>
      <w:r w:rsidR="00950A3D">
        <w:t xml:space="preserve"> podem</w:t>
      </w:r>
      <w:r w:rsidR="00CD0BDE">
        <w:t xml:space="preserve"> </w:t>
      </w:r>
      <w:r w:rsidR="00950A3D">
        <w:t>gerar e compartilhar</w:t>
      </w:r>
      <w:r w:rsidR="00CD0BDE">
        <w:t xml:space="preserve"> conteúdo com facilidade.</w:t>
      </w:r>
      <w:r w:rsidR="00147CC5">
        <w:t xml:space="preserve"> </w:t>
      </w:r>
      <w:r w:rsidR="00822B2F">
        <w:t>Com destaque, o</w:t>
      </w:r>
      <w:r w:rsidR="00DA4D21">
        <w:t xml:space="preserve"> </w:t>
      </w:r>
      <w:r w:rsidR="00DA4D21" w:rsidRPr="00DA4D21">
        <w:rPr>
          <w:i/>
        </w:rPr>
        <w:t>microblog</w:t>
      </w:r>
      <w:r w:rsidR="00822B2F">
        <w:t xml:space="preserve"> Twitter </w:t>
      </w:r>
      <w:r w:rsidR="00950A3D">
        <w:t>vem sendo um desses facilitadores</w:t>
      </w:r>
      <w:r w:rsidR="00863F24">
        <w:t xml:space="preserve"> e</w:t>
      </w:r>
      <w:r w:rsidR="00822B2F">
        <w:t xml:space="preserve"> </w:t>
      </w:r>
      <w:r w:rsidR="00863F24">
        <w:t>com</w:t>
      </w:r>
      <w:r w:rsidR="00950A3D">
        <w:t xml:space="preserve">o resultado </w:t>
      </w:r>
      <w:r w:rsidR="00863F24">
        <w:t>há</w:t>
      </w:r>
      <w:r w:rsidR="00950A3D">
        <w:t xml:space="preserve"> uma inundação de informações que</w:t>
      </w:r>
      <w:r w:rsidR="00863F24">
        <w:t>,</w:t>
      </w:r>
      <w:r w:rsidR="00950A3D">
        <w:t xml:space="preserve"> na prática</w:t>
      </w:r>
      <w:r w:rsidR="00863F24">
        <w:t>,</w:t>
      </w:r>
      <w:r w:rsidR="00950A3D">
        <w:t xml:space="preserve"> </w:t>
      </w:r>
      <w:r w:rsidR="005E5FCF">
        <w:t>não será completamente consumida</w:t>
      </w:r>
      <w:r w:rsidR="00DA4D21">
        <w:t xml:space="preserve">. </w:t>
      </w:r>
      <w:r w:rsidR="00EF515C">
        <w:t>Para esse cenário</w:t>
      </w:r>
      <w:r w:rsidR="00DA4D21">
        <w:t xml:space="preserve">, </w:t>
      </w:r>
      <w:r w:rsidR="009B559E">
        <w:t xml:space="preserve">foi </w:t>
      </w:r>
      <w:r w:rsidR="007B56EA">
        <w:t>proposto</w:t>
      </w:r>
      <w:r w:rsidR="009B559E">
        <w:t xml:space="preserve"> </w:t>
      </w:r>
      <w:r w:rsidR="00DA4D21">
        <w:t xml:space="preserve">a criação de uma ferramenta </w:t>
      </w:r>
      <w:r w:rsidR="007E1A47">
        <w:t xml:space="preserve">onde </w:t>
      </w:r>
      <w:r w:rsidR="007B56EA">
        <w:t>é possível</w:t>
      </w:r>
      <w:r w:rsidR="007E1A47">
        <w:t xml:space="preserve"> </w:t>
      </w:r>
      <w:r w:rsidR="003C68F2">
        <w:t xml:space="preserve">rotular e </w:t>
      </w:r>
      <w:r w:rsidR="007E1A47">
        <w:t>categorizar perfis de usuários do Twitter</w:t>
      </w:r>
      <w:r w:rsidR="000B1282">
        <w:t xml:space="preserve"> por meio de cadastros. </w:t>
      </w:r>
      <w:r w:rsidR="00EF515C">
        <w:t>Assim, o conteúdo gerado por eles</w:t>
      </w:r>
      <w:r w:rsidR="007B56EA">
        <w:t xml:space="preserve"> é</w:t>
      </w:r>
      <w:r w:rsidR="000B1282">
        <w:t xml:space="preserve"> </w:t>
      </w:r>
      <w:r w:rsidR="003C68F2">
        <w:t xml:space="preserve">agrupado de acordo com a necessidade de um usuário para ser </w:t>
      </w:r>
      <w:r w:rsidR="007B56EA">
        <w:t xml:space="preserve">disponibilizado em uma página </w:t>
      </w:r>
      <w:r w:rsidR="007B56EA" w:rsidRPr="007B56EA">
        <w:rPr>
          <w:i/>
        </w:rPr>
        <w:t>mobile</w:t>
      </w:r>
      <w:r w:rsidR="007B56EA">
        <w:t xml:space="preserve"> (móvel) </w:t>
      </w:r>
      <w:r w:rsidR="003C68F2">
        <w:t>sendo possível o acesso</w:t>
      </w:r>
      <w:r w:rsidR="007B56EA">
        <w:t xml:space="preserve"> através de dispositivos móveis. Para exemplificar o uso da ferramenta</w:t>
      </w:r>
      <w:r w:rsidR="00922B45">
        <w:t>,</w:t>
      </w:r>
      <w:r w:rsidR="007B56EA">
        <w:t xml:space="preserve"> foi aplicado o caso de uso com o tema “Feiras e eventos de tecnologia”.</w:t>
      </w:r>
    </w:p>
    <w:p w:rsidR="00950A3D" w:rsidRDefault="00950A3D" w:rsidP="00F73F90">
      <w:pPr>
        <w:ind w:firstLine="0"/>
      </w:pPr>
    </w:p>
    <w:p w:rsidR="00200553" w:rsidRDefault="00200553" w:rsidP="00F73F90">
      <w:pPr>
        <w:ind w:firstLine="0"/>
      </w:pPr>
    </w:p>
    <w:p w:rsidR="00200553" w:rsidRDefault="00200553" w:rsidP="00F73F90">
      <w:pPr>
        <w:ind w:firstLine="0"/>
      </w:pPr>
    </w:p>
    <w:p w:rsidR="00200553" w:rsidRPr="00200553" w:rsidRDefault="00200553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>
        <w:rPr>
          <w:i/>
        </w:rPr>
        <w:t>Agregador</w:t>
      </w:r>
      <w:r w:rsidRPr="006B2D4E">
        <w:rPr>
          <w:i/>
        </w:rPr>
        <w:t xml:space="preserve">; </w:t>
      </w:r>
      <w:r>
        <w:rPr>
          <w:i/>
        </w:rPr>
        <w:t>Twitter;</w:t>
      </w:r>
      <w:r w:rsidRPr="006B2D4E">
        <w:rPr>
          <w:i/>
        </w:rPr>
        <w:t xml:space="preserve"> </w:t>
      </w:r>
      <w:r>
        <w:rPr>
          <w:i/>
        </w:rPr>
        <w:t>Mobile</w:t>
      </w:r>
    </w:p>
    <w:p w:rsidR="00200553" w:rsidRDefault="00200553" w:rsidP="00F73F90">
      <w:pPr>
        <w:ind w:firstLine="0"/>
      </w:pPr>
    </w:p>
    <w:p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1" w:name="_Toc144288686"/>
      <w:r w:rsidRPr="00113FF7">
        <w:rPr>
          <w:b/>
          <w:u w:val="single"/>
        </w:rPr>
        <w:t>Pág.</w:t>
      </w:r>
      <w:bookmarkEnd w:id="21"/>
      <w:r w:rsidRPr="00113FF7">
        <w:rPr>
          <w:b/>
          <w:u w:val="single"/>
        </w:rPr>
        <w:t xml:space="preserve"> </w:t>
      </w:r>
    </w:p>
    <w:p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:rsidR="00016279" w:rsidRDefault="00730EDB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730EDB">
        <w:rPr>
          <w:b w:val="0"/>
        </w:rPr>
        <w:fldChar w:fldCharType="begin"/>
      </w:r>
      <w:r w:rsidR="00DE705D">
        <w:rPr>
          <w:b w:val="0"/>
        </w:rPr>
        <w:instrText xml:space="preserve"> TOC \h \z \t "Título 1;1;Título 2;2;Título 3;2;Título 4;2;Título 5;2;APENDICE;1;REFERÊNCIA;1;PRE-TEXTO1;1;ANEXO;1;GLOSSÁRIO;1" </w:instrText>
      </w:r>
      <w:r w:rsidRPr="00730EDB">
        <w:rPr>
          <w:b w:val="0"/>
        </w:rPr>
        <w:fldChar w:fldCharType="separate"/>
      </w:r>
      <w:hyperlink w:anchor="_Toc309505744" w:history="1">
        <w:r w:rsidR="00016279" w:rsidRPr="001E0995">
          <w:rPr>
            <w:rStyle w:val="Hyperlink"/>
          </w:rPr>
          <w:t>LISTA DE FIGURAS</w:t>
        </w:r>
        <w:r w:rsidR="00016279">
          <w:rPr>
            <w:webHidden/>
          </w:rPr>
          <w:tab/>
        </w:r>
        <w:r w:rsidR="00016279">
          <w:rPr>
            <w:webHidden/>
          </w:rPr>
          <w:fldChar w:fldCharType="begin"/>
        </w:r>
        <w:r w:rsidR="00016279">
          <w:rPr>
            <w:webHidden/>
          </w:rPr>
          <w:instrText xml:space="preserve"> PAGEREF _Toc309505744 \h </w:instrText>
        </w:r>
        <w:r w:rsidR="00016279">
          <w:rPr>
            <w:webHidden/>
          </w:rPr>
        </w:r>
        <w:r w:rsidR="00016279">
          <w:rPr>
            <w:webHidden/>
          </w:rPr>
          <w:fldChar w:fldCharType="separate"/>
        </w:r>
        <w:r w:rsidR="00016279">
          <w:rPr>
            <w:webHidden/>
          </w:rPr>
          <w:t>8</w:t>
        </w:r>
        <w:r w:rsidR="00016279"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5" w:history="1">
        <w:r w:rsidRPr="001E0995">
          <w:rPr>
            <w:rStyle w:val="Hyperlink"/>
          </w:rPr>
          <w:t>LISTA DE GRÁFICOS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6" w:history="1">
        <w:r w:rsidRPr="001E0995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E0995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7" w:history="1">
        <w:r w:rsidRPr="001E0995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OBJETIVO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48" w:history="1">
        <w:r w:rsidRPr="001E0995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49" w:history="1">
        <w:r w:rsidRPr="001E0995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E0995">
          <w:rPr>
            <w:rStyle w:val="Hyperlink"/>
          </w:rPr>
          <w:t>FUNDAMENTAÇÃO TEÓRICA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0" w:history="1">
        <w:r w:rsidRPr="001E0995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1" w:history="1">
        <w:r w:rsidRPr="001E0995">
          <w:rPr>
            <w:rStyle w:val="Hyperlink"/>
          </w:rPr>
          <w:t>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INTERNET NO BRASIL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2" w:history="1">
        <w:r w:rsidRPr="001E0995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REDES SOCIAIS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3" w:history="1">
        <w:r w:rsidRPr="001E0995">
          <w:rPr>
            <w:rStyle w:val="Hyperlink"/>
          </w:rPr>
          <w:t>2.2.1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REDES SOCIAIS NA INTERNET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4" w:history="1">
        <w:r w:rsidRPr="001E0995">
          <w:rPr>
            <w:rStyle w:val="Hyperlink"/>
          </w:rPr>
          <w:t>2.2.1.1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ESTRUTURA DAS REDES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5" w:history="1">
        <w:r w:rsidRPr="001E0995">
          <w:rPr>
            <w:rStyle w:val="Hyperlink"/>
          </w:rPr>
          <w:t>2.2.1.2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CATEGORIAS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tabs>
          <w:tab w:val="left" w:pos="106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56" w:history="1">
        <w:r w:rsidRPr="001E0995">
          <w:rPr>
            <w:rStyle w:val="Hyperlink"/>
          </w:rPr>
          <w:t>2.2.1.2.1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MICROBLOG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7" w:history="1">
        <w:r w:rsidRPr="001E0995">
          <w:rPr>
            <w:rStyle w:val="Hyperlink"/>
          </w:rPr>
          <w:t>2.2.2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MÍDIA SOCIAL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8" w:history="1">
        <w:r w:rsidRPr="001E0995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MÉTODO ÁGIL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59" w:history="1">
        <w:r w:rsidRPr="001E0995">
          <w:rPr>
            <w:rStyle w:val="Hyperlink"/>
            <w:lang w:val="en-US"/>
          </w:rPr>
          <w:t>2.3.1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  <w:lang w:val="en-US"/>
          </w:rPr>
          <w:t>ARQUITETURA MVC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0" w:history="1">
        <w:r w:rsidRPr="001E0995">
          <w:rPr>
            <w:rStyle w:val="Hyperlink"/>
            <w:lang w:val="en-US"/>
          </w:rPr>
          <w:t>2.3.2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  <w:lang w:val="en-US"/>
          </w:rPr>
          <w:t>FRAMEWORK RUBY ON RAILS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tabs>
          <w:tab w:val="left" w:pos="880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09505761" w:history="1">
        <w:r w:rsidRPr="001E0995">
          <w:rPr>
            <w:rStyle w:val="Hyperlink"/>
            <w:lang w:val="en-US"/>
          </w:rPr>
          <w:t>2.3.2.1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GERADORES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2" w:history="1">
        <w:r w:rsidRPr="001E0995">
          <w:rPr>
            <w:rStyle w:val="Hyperlink"/>
          </w:rPr>
          <w:t>2.3.3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3" w:history="1">
        <w:r w:rsidRPr="001E0995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E0995">
          <w:rPr>
            <w:rStyle w:val="Hyperlink"/>
          </w:rPr>
          <w:t>METODOLOGIA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4" w:history="1">
        <w:r w:rsidRPr="001E0995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SISTEMA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5" w:history="1">
        <w:r w:rsidRPr="001E0995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SISTEMA WEB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6" w:history="1">
        <w:r w:rsidRPr="001E0995">
          <w:rPr>
            <w:rStyle w:val="Hyperlink"/>
          </w:rPr>
          <w:t>3.2.1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jQUERY MOBILE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2"/>
        <w:rPr>
          <w:rFonts w:asciiTheme="minorHAnsi" w:eastAsiaTheme="minorEastAsia" w:hAnsiTheme="minorHAnsi" w:cstheme="minorBidi"/>
          <w:sz w:val="22"/>
          <w:szCs w:val="22"/>
        </w:rPr>
      </w:pPr>
      <w:hyperlink w:anchor="_Toc309505767" w:history="1">
        <w:r w:rsidRPr="001E0995">
          <w:rPr>
            <w:rStyle w:val="Hyperlink"/>
          </w:rPr>
          <w:t>3.2.2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1E0995">
          <w:rPr>
            <w:rStyle w:val="Hyperlink"/>
          </w:rPr>
          <w:t>API DO TWITTER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8" w:history="1">
        <w:r w:rsidRPr="001E0995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E0995">
          <w:rPr>
            <w:rStyle w:val="Hyperlink"/>
          </w:rPr>
          <w:t>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69" w:history="1">
        <w:r w:rsidRPr="001E0995">
          <w:rPr>
            <w:rStyle w:val="Hyperlink"/>
          </w:rPr>
          <w:t>5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1E0995">
          <w:rPr>
            <w:rStyle w:val="Hyperlink"/>
          </w:rPr>
          <w:t>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0" w:history="1">
        <w:r w:rsidRPr="001E0995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:rsidR="00016279" w:rsidRDefault="00016279">
      <w:pPr>
        <w:pStyle w:val="Sumrio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309505771" w:history="1">
        <w:r w:rsidRPr="001E0995">
          <w:rPr>
            <w:rStyle w:val="Hyperlink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_Toc309505771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33317F" w:rsidRDefault="00730EDB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b/>
          <w:noProof/>
        </w:rPr>
        <w:fldChar w:fldCharType="end"/>
      </w: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33317F" w:rsidRDefault="0033317F" w:rsidP="0033317F">
      <w:pPr>
        <w:jc w:val="right"/>
        <w:outlineLvl w:val="0"/>
        <w:rPr>
          <w:b/>
          <w:u w:val="single"/>
        </w:rPr>
      </w:pPr>
    </w:p>
    <w:p w:rsidR="006224A0" w:rsidRPr="00113FF7" w:rsidRDefault="00D16655" w:rsidP="00D205EC">
      <w:pPr>
        <w:pStyle w:val="PRE-TEXTO1"/>
      </w:pPr>
      <w:bookmarkStart w:id="22" w:name="_Toc144003428"/>
      <w:bookmarkStart w:id="23" w:name="_Toc144004088"/>
      <w:bookmarkStart w:id="24" w:name="_Toc144004142"/>
      <w:bookmarkStart w:id="25" w:name="_Toc144004591"/>
      <w:bookmarkStart w:id="26" w:name="_Toc144288077"/>
      <w:bookmarkStart w:id="27" w:name="_Toc144288578"/>
      <w:bookmarkStart w:id="28" w:name="_Toc144609674"/>
      <w:bookmarkStart w:id="29" w:name="_Toc144614331"/>
      <w:bookmarkStart w:id="30" w:name="_Toc144614579"/>
      <w:bookmarkStart w:id="31" w:name="_Toc144627058"/>
      <w:bookmarkStart w:id="32" w:name="_Toc144630237"/>
      <w:bookmarkStart w:id="33" w:name="_Toc144691034"/>
      <w:bookmarkStart w:id="34" w:name="_Toc144691505"/>
      <w:bookmarkStart w:id="35" w:name="_Toc144692256"/>
      <w:bookmarkStart w:id="36" w:name="_Toc144805828"/>
      <w:bookmarkStart w:id="37" w:name="_Toc144807449"/>
      <w:bookmarkStart w:id="38" w:name="_Toc149724134"/>
      <w:bookmarkStart w:id="39" w:name="_Toc149724319"/>
      <w:bookmarkStart w:id="40" w:name="_Toc150052725"/>
      <w:bookmarkStart w:id="41" w:name="_Toc150053216"/>
      <w:bookmarkStart w:id="42" w:name="_Toc150053983"/>
      <w:bookmarkStart w:id="43" w:name="_Toc150054432"/>
      <w:bookmarkStart w:id="44" w:name="_Toc150054635"/>
      <w:bookmarkStart w:id="45" w:name="_Toc150054850"/>
      <w:bookmarkStart w:id="46" w:name="_Toc151433545"/>
      <w:bookmarkStart w:id="47" w:name="_Toc151434316"/>
      <w:bookmarkStart w:id="48" w:name="_Toc156710924"/>
      <w:bookmarkStart w:id="49" w:name="_Toc156712233"/>
      <w:bookmarkStart w:id="50" w:name="_Toc198716132"/>
      <w:bookmarkStart w:id="51" w:name="_Toc221345525"/>
      <w:bookmarkStart w:id="52" w:name="_Toc222801055"/>
      <w:bookmarkStart w:id="53" w:name="_Toc232224844"/>
      <w:bookmarkStart w:id="54" w:name="_Toc232225023"/>
      <w:bookmarkStart w:id="55" w:name="_Toc309505744"/>
      <w:r w:rsidRPr="00113FF7">
        <w:lastRenderedPageBreak/>
        <w:t>LI</w:t>
      </w:r>
      <w:r w:rsidR="006D4936" w:rsidRPr="00113FF7">
        <w:t>STA DE FIGURAS</w:t>
      </w:r>
      <w:bookmarkEnd w:id="20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6D4936" w:rsidRPr="00113FF7" w:rsidRDefault="006D4936" w:rsidP="003046AB">
      <w:pPr>
        <w:ind w:firstLine="0"/>
      </w:pPr>
    </w:p>
    <w:p w:rsidR="00016279" w:rsidRDefault="00730ED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cs="Arial"/>
          <w:b/>
          <w:noProof/>
        </w:rPr>
        <w:fldChar w:fldCharType="begin"/>
      </w:r>
      <w:r w:rsidR="00402370">
        <w:rPr>
          <w:rFonts w:cs="Arial"/>
          <w:b/>
          <w:noProof/>
        </w:rPr>
        <w:instrText xml:space="preserve"> TOC \h \z \t "FIGURA;1" \c "Figura" </w:instrText>
      </w:r>
      <w:r>
        <w:rPr>
          <w:rFonts w:cs="Arial"/>
          <w:b/>
          <w:noProof/>
        </w:rPr>
        <w:fldChar w:fldCharType="separate"/>
      </w:r>
      <w:hyperlink w:anchor="_Toc309505772" w:history="1">
        <w:r w:rsidR="00016279" w:rsidRPr="00796B30">
          <w:rPr>
            <w:rStyle w:val="Hyperlink"/>
            <w:noProof/>
          </w:rPr>
          <w:t>Figura 2.1. Diagramas das Redes. Fonte: Paul Baran (1964)</w:t>
        </w:r>
        <w:r w:rsidR="00016279">
          <w:rPr>
            <w:noProof/>
            <w:webHidden/>
          </w:rPr>
          <w:tab/>
        </w:r>
        <w:r w:rsidR="00016279"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_Toc309505772 \h </w:instrText>
        </w:r>
        <w:r w:rsidR="00016279">
          <w:rPr>
            <w:noProof/>
            <w:webHidden/>
          </w:rPr>
        </w:r>
        <w:r w:rsidR="00016279"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15</w:t>
        </w:r>
        <w:r w:rsidR="00016279"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3" w:history="1">
        <w:r w:rsidRPr="00796B30">
          <w:rPr>
            <w:rStyle w:val="Hyperlink"/>
            <w:noProof/>
          </w:rPr>
          <w:t>Figura 2.2. Estrutura básica de página em jQuery Mobile. Fonte: The Archer Group (2011)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4" w:history="1">
        <w:r w:rsidRPr="00796B30">
          <w:rPr>
            <w:rStyle w:val="Hyperlink"/>
            <w:noProof/>
          </w:rPr>
          <w:t>Figura 3.1. Visão geral do projeto.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5" w:history="1">
        <w:r w:rsidRPr="00796B30">
          <w:rPr>
            <w:rStyle w:val="Hyperlink"/>
            <w:noProof/>
          </w:rPr>
          <w:t>Figura 3.2. Hierarquia de relacionamento entre as classes principais.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6" w:history="1">
        <w:r w:rsidRPr="00796B30">
          <w:rPr>
            <w:rStyle w:val="Hyperlink"/>
            <w:noProof/>
          </w:rPr>
          <w:t>Figura 3.3. Responsabilidade da classe por módulo.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7" w:history="1">
        <w:r w:rsidRPr="00796B30">
          <w:rPr>
            <w:rStyle w:val="Hyperlink"/>
            <w:noProof/>
          </w:rPr>
          <w:t xml:space="preserve">Figura 3.4. Diagrama das classes utilizadas pelos módulos </w:t>
        </w:r>
        <w:r w:rsidRPr="00796B30">
          <w:rPr>
            <w:rStyle w:val="Hyperlink"/>
            <w:i/>
            <w:noProof/>
          </w:rPr>
          <w:t>web</w:t>
        </w:r>
        <w:r w:rsidRPr="00796B30">
          <w:rPr>
            <w:rStyle w:val="Hyperlink"/>
            <w:noProof/>
          </w:rPr>
          <w:t xml:space="preserve"> e móvel.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8" w:history="1">
        <w:r w:rsidRPr="00796B30">
          <w:rPr>
            <w:rStyle w:val="Hyperlink"/>
            <w:noProof/>
          </w:rPr>
          <w:t>Figura 3.5. Exemplo de tela-lista de áreas.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79" w:history="1">
        <w:r w:rsidRPr="00796B30">
          <w:rPr>
            <w:rStyle w:val="Hyperlink"/>
            <w:noProof/>
          </w:rPr>
          <w:t>Figura 3.6. Exemplo de tela-lista de categorias.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0" w:history="1">
        <w:r w:rsidRPr="00796B30">
          <w:rPr>
            <w:rStyle w:val="Hyperlink"/>
            <w:noProof/>
          </w:rPr>
          <w:t>Figura 3.7. Código fonte para montagem da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1" w:history="1">
        <w:r w:rsidRPr="00796B30">
          <w:rPr>
            <w:rStyle w:val="Hyperlink"/>
            <w:noProof/>
          </w:rPr>
          <w:t>Figura 3.8. Exemplo de tela-lista de perfil.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2" w:history="1">
        <w:r w:rsidRPr="00796B30">
          <w:rPr>
            <w:rStyle w:val="Hyperlink"/>
            <w:noProof/>
          </w:rPr>
          <w:t>Figura 3.9. Sistema se comunicando com a API do Twitter.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3" w:history="1">
        <w:r w:rsidRPr="00796B30">
          <w:rPr>
            <w:rStyle w:val="Hyperlink"/>
            <w:noProof/>
          </w:rPr>
          <w:t>Figura 4.1. Web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4" w:history="1">
        <w:r w:rsidRPr="00796B30">
          <w:rPr>
            <w:rStyle w:val="Hyperlink"/>
            <w:noProof/>
          </w:rPr>
          <w:t>Figura 4.2. Web - Tela de ingresso no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5" w:history="1">
        <w:r w:rsidRPr="00796B30">
          <w:rPr>
            <w:rStyle w:val="Hyperlink"/>
            <w:noProof/>
          </w:rPr>
          <w:t>Figura 4.3. Web - Tela inicial para usuário autenticado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6" w:history="1">
        <w:r w:rsidRPr="00796B30">
          <w:rPr>
            <w:rStyle w:val="Hyperlink"/>
            <w:noProof/>
          </w:rPr>
          <w:t>Figura 4.4. Web - Manutenção de Assunto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7" w:history="1">
        <w:r w:rsidRPr="00796B30">
          <w:rPr>
            <w:rStyle w:val="Hyperlink"/>
            <w:noProof/>
          </w:rPr>
          <w:t>Figura 4.5. Web - Manutenção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8" w:history="1">
        <w:r w:rsidRPr="00796B30">
          <w:rPr>
            <w:rStyle w:val="Hyperlink"/>
            <w:noProof/>
          </w:rPr>
          <w:t>Figura 4.6. Web - Manutenção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89" w:history="1">
        <w:r w:rsidRPr="00796B30">
          <w:rPr>
            <w:rStyle w:val="Hyperlink"/>
            <w:noProof/>
          </w:rPr>
          <w:t>Figura 4.7. Web - Manutenção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0" w:history="1">
        <w:r w:rsidRPr="00796B30">
          <w:rPr>
            <w:rStyle w:val="Hyperlink"/>
            <w:noProof/>
          </w:rPr>
          <w:t>Figura 4.8. Mobile - Tela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1" w:history="1">
        <w:r w:rsidRPr="00796B30">
          <w:rPr>
            <w:rStyle w:val="Hyperlink"/>
            <w:noProof/>
          </w:rPr>
          <w:t>Figura 4.9. Mobile -Tela de Informações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2" w:history="1">
        <w:r w:rsidRPr="00796B30">
          <w:rPr>
            <w:rStyle w:val="Hyperlink"/>
            <w:noProof/>
          </w:rPr>
          <w:t>Figura 4.10. Mobile - Tela-lista de Áreas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3" w:history="1">
        <w:r w:rsidRPr="00796B30">
          <w:rPr>
            <w:rStyle w:val="Hyperlink"/>
            <w:noProof/>
          </w:rPr>
          <w:t>Figura 4.11. Mobile - Tela-lista de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4" w:history="1">
        <w:r w:rsidRPr="00796B30">
          <w:rPr>
            <w:rStyle w:val="Hyperlink"/>
            <w:noProof/>
          </w:rPr>
          <w:t>Figura 4.12. Mobile - Tela-lista de Perfis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5" w:history="1">
        <w:r w:rsidRPr="00796B30">
          <w:rPr>
            <w:rStyle w:val="Hyperlink"/>
            <w:noProof/>
          </w:rPr>
          <w:t>Figura 4.13. Mobile - Tela-lista de Postagens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016279" w:rsidRDefault="00016279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9505796" w:history="1">
        <w:r w:rsidRPr="00796B30">
          <w:rPr>
            <w:rStyle w:val="Hyperlink"/>
            <w:noProof/>
          </w:rPr>
          <w:t>Figura 4.14. Ficha de avaliação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_Toc309505796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6D4936" w:rsidRPr="00113FF7" w:rsidRDefault="00730EDB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b/>
          <w:noProof/>
        </w:rPr>
        <w:fldChar w:fldCharType="end"/>
      </w:r>
    </w:p>
    <w:p w:rsidR="00643C7F" w:rsidRPr="00113FF7" w:rsidRDefault="00643C7F" w:rsidP="00C942E0">
      <w:pPr>
        <w:ind w:firstLine="0"/>
      </w:pPr>
    </w:p>
    <w:p w:rsidR="000F6E31" w:rsidRPr="00113FF7" w:rsidRDefault="000F6E31" w:rsidP="00C942E0">
      <w:pPr>
        <w:ind w:firstLine="0"/>
      </w:pPr>
    </w:p>
    <w:p w:rsidR="006224A0" w:rsidRPr="00113FF7" w:rsidRDefault="00C8155A" w:rsidP="00D205EC">
      <w:pPr>
        <w:pStyle w:val="PRE-TEXTO1"/>
      </w:pPr>
      <w:bookmarkStart w:id="56" w:name="_Toc156710925"/>
      <w:bookmarkStart w:id="57" w:name="_Toc156712234"/>
      <w:bookmarkStart w:id="58" w:name="_Toc198716133"/>
      <w:bookmarkStart w:id="59" w:name="_Toc221345526"/>
      <w:bookmarkStart w:id="60" w:name="_Toc222801056"/>
      <w:bookmarkStart w:id="61" w:name="_Toc232224845"/>
      <w:bookmarkStart w:id="62" w:name="_Toc232225024"/>
      <w:bookmarkStart w:id="63" w:name="_Toc309505745"/>
      <w:r w:rsidRPr="00113FF7">
        <w:lastRenderedPageBreak/>
        <w:t xml:space="preserve">LISTA DE </w:t>
      </w:r>
      <w:bookmarkEnd w:id="56"/>
      <w:bookmarkEnd w:id="57"/>
      <w:bookmarkEnd w:id="58"/>
      <w:bookmarkEnd w:id="59"/>
      <w:bookmarkEnd w:id="60"/>
      <w:bookmarkEnd w:id="61"/>
      <w:bookmarkEnd w:id="62"/>
      <w:r w:rsidR="000B77A7">
        <w:t>GRÁFICOS</w:t>
      </w:r>
      <w:bookmarkEnd w:id="63"/>
    </w:p>
    <w:p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:rsidR="00BD177A" w:rsidRDefault="00BD177A">
      <w:pPr>
        <w:pStyle w:val="ndicedeilustraes"/>
        <w:tabs>
          <w:tab w:val="right" w:leader="dot" w:pos="9062"/>
        </w:tabs>
      </w:pPr>
    </w:p>
    <w:p w:rsidR="00016279" w:rsidRDefault="00BD17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"Gráfico" </w:instrText>
      </w:r>
      <w:r>
        <w:fldChar w:fldCharType="separate"/>
      </w:r>
      <w:hyperlink w:anchor="_Toc309505797" w:history="1">
        <w:r w:rsidR="00016279" w:rsidRPr="00CB3498">
          <w:rPr>
            <w:rStyle w:val="Hyperlink"/>
            <w:noProof/>
          </w:rPr>
          <w:t>Gráfico 2.1. Principais atividades dos brasileiros no Twitter. Fonte: Agência Bullet (2009)</w:t>
        </w:r>
        <w:r w:rsidR="00016279">
          <w:rPr>
            <w:noProof/>
            <w:webHidden/>
          </w:rPr>
          <w:tab/>
        </w:r>
        <w:r w:rsidR="00016279">
          <w:rPr>
            <w:noProof/>
            <w:webHidden/>
          </w:rPr>
          <w:fldChar w:fldCharType="begin"/>
        </w:r>
        <w:r w:rsidR="00016279">
          <w:rPr>
            <w:noProof/>
            <w:webHidden/>
          </w:rPr>
          <w:instrText xml:space="preserve"> PAGEREF _Toc309505797 \h </w:instrText>
        </w:r>
        <w:r w:rsidR="00016279">
          <w:rPr>
            <w:noProof/>
            <w:webHidden/>
          </w:rPr>
        </w:r>
        <w:r w:rsidR="00016279">
          <w:rPr>
            <w:noProof/>
            <w:webHidden/>
          </w:rPr>
          <w:fldChar w:fldCharType="separate"/>
        </w:r>
        <w:r w:rsidR="00016279">
          <w:rPr>
            <w:noProof/>
            <w:webHidden/>
          </w:rPr>
          <w:t>17</w:t>
        </w:r>
        <w:r w:rsidR="00016279">
          <w:rPr>
            <w:noProof/>
            <w:webHidden/>
          </w:rPr>
          <w:fldChar w:fldCharType="end"/>
        </w:r>
      </w:hyperlink>
    </w:p>
    <w:p w:rsidR="00097AE9" w:rsidRPr="00113FF7" w:rsidRDefault="00BD177A" w:rsidP="00086307">
      <w:pPr>
        <w:ind w:firstLine="0"/>
      </w:pPr>
      <w:r>
        <w:fldChar w:fldCharType="end"/>
      </w:r>
    </w:p>
    <w:p w:rsidR="00097AE9" w:rsidRPr="00113FF7" w:rsidRDefault="00097AE9" w:rsidP="00C942E0">
      <w:pPr>
        <w:ind w:firstLine="0"/>
      </w:pPr>
    </w:p>
    <w:p w:rsidR="00097AE9" w:rsidRPr="00113FF7" w:rsidRDefault="00097AE9" w:rsidP="00C942E0">
      <w:pPr>
        <w:ind w:firstLine="0"/>
      </w:pPr>
    </w:p>
    <w:p w:rsidR="006964D4" w:rsidRPr="00113FF7" w:rsidRDefault="00B100A3" w:rsidP="006F3AA5">
      <w:pPr>
        <w:pStyle w:val="Ttulo1"/>
      </w:pPr>
      <w:bookmarkStart w:id="64" w:name="_Toc144805832"/>
      <w:bookmarkStart w:id="65" w:name="_Toc144807453"/>
      <w:bookmarkStart w:id="66" w:name="_Toc144811464"/>
      <w:bookmarkStart w:id="67" w:name="_Toc144812009"/>
      <w:bookmarkStart w:id="68" w:name="_Toc144812352"/>
      <w:bookmarkStart w:id="69" w:name="_Ref148840979"/>
      <w:bookmarkStart w:id="70" w:name="_Toc149724323"/>
      <w:bookmarkStart w:id="71" w:name="_Toc150052729"/>
      <w:bookmarkStart w:id="72" w:name="_Toc150053220"/>
      <w:bookmarkStart w:id="73" w:name="_Toc150053987"/>
      <w:bookmarkStart w:id="74" w:name="_Toc150054436"/>
      <w:bookmarkStart w:id="75" w:name="_Toc150054639"/>
      <w:bookmarkStart w:id="76" w:name="_Toc150054854"/>
      <w:bookmarkStart w:id="77" w:name="_Toc156710928"/>
      <w:bookmarkStart w:id="78" w:name="_Toc156712237"/>
      <w:bookmarkStart w:id="79" w:name="_Toc167274005"/>
      <w:bookmarkStart w:id="80" w:name="_Toc167274171"/>
      <w:bookmarkStart w:id="81" w:name="_Toc167274300"/>
      <w:bookmarkStart w:id="82" w:name="_Toc198716019"/>
      <w:bookmarkStart w:id="83" w:name="_Toc198716136"/>
      <w:bookmarkStart w:id="84" w:name="_Toc221345529"/>
      <w:bookmarkStart w:id="85" w:name="_Toc222801059"/>
      <w:bookmarkStart w:id="86" w:name="_Toc232224848"/>
      <w:bookmarkStart w:id="87" w:name="_Toc232225027"/>
      <w:bookmarkStart w:id="88" w:name="_Toc309505746"/>
      <w:r w:rsidRPr="00113FF7">
        <w:lastRenderedPageBreak/>
        <w:t>INTRODUÇÃO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BC5E6D" w:rsidRDefault="00737254" w:rsidP="007E6AEB">
      <w:r>
        <w:t xml:space="preserve">A criação da Internet foi sem dúvida um dos maiores marcos da comunicação para todo o Mundo. Foi criada </w:t>
      </w:r>
      <w:r w:rsidR="00E8152C">
        <w:t>para fins militares, mas</w:t>
      </w:r>
      <w:r w:rsidR="004E075D">
        <w:t xml:space="preserve"> </w:t>
      </w:r>
      <w:r w:rsidR="00E8152C">
        <w:t>d</w:t>
      </w:r>
      <w:r w:rsidR="004E075D">
        <w:t xml:space="preserve">esde sua abertura para pesquisadores e universidades, a Internet foi ganhando outro rumo e foi se expandindo </w:t>
      </w:r>
      <w:r w:rsidR="00A04828">
        <w:t>para outros países</w:t>
      </w:r>
      <w:r w:rsidR="004E075D">
        <w:t>.</w:t>
      </w:r>
      <w:r w:rsidR="005A67B4">
        <w:t xml:space="preserve"> Interligou </w:t>
      </w:r>
      <w:r w:rsidR="00A04828">
        <w:t xml:space="preserve">diversas </w:t>
      </w:r>
      <w:r w:rsidR="005A67B4">
        <w:t>universidades e seus padrões de comunicação foram se moldando ao decorrer do tempo, para atender um número</w:t>
      </w:r>
      <w:r w:rsidR="00EF49F7">
        <w:t xml:space="preserve"> cada vez</w:t>
      </w:r>
      <w:r w:rsidR="005A67B4">
        <w:t xml:space="preserve"> maior de tráfego na rede</w:t>
      </w:r>
      <w:r w:rsidR="00AF7480">
        <w:t xml:space="preserve"> </w:t>
      </w:r>
      <w:sdt>
        <w:sdtPr>
          <w:id w:val="13832048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5A67B4">
        <w:t xml:space="preserve">. </w:t>
      </w:r>
      <w:r w:rsidR="007B31A9">
        <w:t xml:space="preserve">Em 1989, Tim </w:t>
      </w:r>
      <w:r w:rsidR="007B31A9" w:rsidRPr="007B31A9">
        <w:t>Berners-Lee</w:t>
      </w:r>
      <w:r w:rsidR="007B31A9">
        <w:t xml:space="preserve"> revolucionou a forma de se comunicar através da rede, criando o </w:t>
      </w:r>
      <w:r w:rsidR="007B31A9" w:rsidRPr="007B31A9">
        <w:rPr>
          <w:i/>
        </w:rPr>
        <w:t>World Wide Web</w:t>
      </w:r>
      <w:r w:rsidR="00DF6EFF">
        <w:t>, ou apenas “</w:t>
      </w:r>
      <w:r w:rsidR="007B31A9" w:rsidRPr="007B31A9">
        <w:rPr>
          <w:i/>
        </w:rPr>
        <w:t>www</w:t>
      </w:r>
      <w:r w:rsidR="00DF6EFF">
        <w:rPr>
          <w:i/>
        </w:rPr>
        <w:t>”</w:t>
      </w:r>
      <w:r w:rsidR="00DF6EFF">
        <w:t xml:space="preserve"> e a linguagem de marcação de hipertexto (HTML)</w:t>
      </w:r>
      <w:r w:rsidR="00577EE4">
        <w:t>,</w:t>
      </w:r>
      <w:r w:rsidR="00DF6EFF">
        <w:t xml:space="preserve"> que possibilitou a criação de páginas</w:t>
      </w:r>
      <w:r w:rsidR="001B370E">
        <w:t xml:space="preserve"> estáticas</w:t>
      </w:r>
      <w:r w:rsidR="00DF6EFF">
        <w:t xml:space="preserve"> na Internet</w:t>
      </w:r>
      <w:r w:rsidR="00081DAA">
        <w:t xml:space="preserve"> </w:t>
      </w:r>
      <w:sdt>
        <w:sdtPr>
          <w:id w:val="1383204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DF6EFF">
        <w:t xml:space="preserve">. </w:t>
      </w:r>
      <w:r w:rsidR="001B370E">
        <w:t xml:space="preserve">Este modelo ou versão de </w:t>
      </w:r>
      <w:r w:rsidR="001B370E" w:rsidRPr="001B370E">
        <w:rPr>
          <w:i/>
        </w:rPr>
        <w:t>web</w:t>
      </w:r>
      <w:r w:rsidR="00E8152C">
        <w:t xml:space="preserve"> foi considerado</w:t>
      </w:r>
      <w:r w:rsidR="001B370E">
        <w:t xml:space="preserve"> a versão 1.0 e</w:t>
      </w:r>
      <w:r w:rsidR="00E8152C">
        <w:t xml:space="preserve"> </w:t>
      </w:r>
      <w:r w:rsidR="00E8152C" w:rsidRPr="00E8152C">
        <w:t>predominou até o final dos anos 90</w:t>
      </w:r>
      <w:r w:rsidR="007B4CAF">
        <w:t xml:space="preserve">. </w:t>
      </w:r>
    </w:p>
    <w:p w:rsidR="00F56E8B" w:rsidRDefault="0052099D" w:rsidP="007E6AEB">
      <w:r>
        <w:t xml:space="preserve">A segunda geração da </w:t>
      </w:r>
      <w:r w:rsidRPr="0052099D">
        <w:rPr>
          <w:i/>
        </w:rPr>
        <w:t>web</w:t>
      </w:r>
      <w:r>
        <w:t xml:space="preserve"> é marcada pelo conceito</w:t>
      </w:r>
      <w:r w:rsidR="00081DAA">
        <w:t xml:space="preserve"> </w:t>
      </w:r>
      <w:r w:rsidR="00081DAA" w:rsidRPr="00081DAA">
        <w:t>da Internet como plataforma</w:t>
      </w:r>
      <w:r>
        <w:t xml:space="preserve">. </w:t>
      </w:r>
      <w:r w:rsidR="00A8039F">
        <w:t xml:space="preserve">A mudança aconteceu </w:t>
      </w:r>
      <w:r w:rsidR="00FE4C23">
        <w:t>essencialmente</w:t>
      </w:r>
      <w:r w:rsidR="00A8039F">
        <w:t xml:space="preserve"> na forma com que os usuários a enxer</w:t>
      </w:r>
      <w:r w:rsidR="00D52604">
        <w:t>gam e principalmente interagem. Esta nova forma de interação se baseia no conceito de Inteligência Coletiva</w:t>
      </w:r>
      <w:r w:rsidR="00B426BE">
        <w:t xml:space="preserve">, </w:t>
      </w:r>
      <w:r w:rsidR="00B426BE" w:rsidRPr="00B426BE">
        <w:t>proporcionando aos usuários uma forma de interação que gera o próprio conteúdo, ao invés de apenas observá-lo</w:t>
      </w:r>
      <w:r w:rsidR="00665CCC">
        <w:t xml:space="preserve"> </w:t>
      </w:r>
      <w:sdt>
        <w:sdtPr>
          <w:id w:val="27474943"/>
          <w:citation/>
        </w:sdtPr>
        <w:sdtContent>
          <w:fldSimple w:instr=" CITATION Tim06 \l 1046 ">
            <w:r w:rsidR="00016279">
              <w:rPr>
                <w:noProof/>
              </w:rPr>
              <w:t>(O'REILLY, 2006)</w:t>
            </w:r>
          </w:fldSimple>
        </w:sdtContent>
      </w:sdt>
      <w:r w:rsidR="0073778F">
        <w:t>. B</w:t>
      </w:r>
      <w:r w:rsidR="006A49CC">
        <w:t>asicamente,</w:t>
      </w:r>
      <w:r w:rsidR="0073778F">
        <w:t xml:space="preserve"> a função dos sistemas</w:t>
      </w:r>
      <w:r w:rsidR="006A49CC">
        <w:t xml:space="preserve"> é gerenciar e apresentar o conteúdo.</w:t>
      </w:r>
      <w:r w:rsidR="00254130">
        <w:t xml:space="preserve"> Segundo O’Reilly (2005),</w:t>
      </w:r>
      <w:r w:rsidR="006A49CC">
        <w:t xml:space="preserve"> </w:t>
      </w:r>
      <w:r w:rsidR="00254130">
        <w:t>u</w:t>
      </w:r>
      <w:r w:rsidR="006A49CC">
        <w:t xml:space="preserve">m exemplo de um </w:t>
      </w:r>
      <w:r w:rsidR="007A260A">
        <w:rPr>
          <w:i/>
        </w:rPr>
        <w:t>site</w:t>
      </w:r>
      <w:r w:rsidR="006A49CC">
        <w:t xml:space="preserve"> 2.0 é a Wikipédia (</w:t>
      </w:r>
      <w:hyperlink r:id="rId11" w:history="1">
        <w:r w:rsidR="006A49CC" w:rsidRPr="00361C4A">
          <w:rPr>
            <w:rStyle w:val="Hyperlink"/>
          </w:rPr>
          <w:t>http://www.wikipedia.org/</w:t>
        </w:r>
      </w:hyperlink>
      <w:r w:rsidR="006A49CC">
        <w:t>), uma enciclopédia</w:t>
      </w:r>
      <w:r w:rsidR="00577EE4">
        <w:t xml:space="preserve"> digital, </w:t>
      </w:r>
      <w:r w:rsidR="007A260A">
        <w:t>cujo</w:t>
      </w:r>
      <w:r w:rsidR="00577EE4">
        <w:t xml:space="preserve"> conteúdo é </w:t>
      </w:r>
      <w:r w:rsidR="007A260A">
        <w:t>mantido</w:t>
      </w:r>
      <w:r w:rsidR="00577EE4">
        <w:t xml:space="preserve"> por colaboradores</w:t>
      </w:r>
      <w:r w:rsidR="00254130">
        <w:t>. O autor compara a Wikipédia</w:t>
      </w:r>
      <w:r w:rsidR="00F56E8B">
        <w:t>, enciclopédia na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2.0</w:t>
      </w:r>
      <w:r w:rsidR="00F56E8B">
        <w:t>,</w:t>
      </w:r>
      <w:r w:rsidR="00254130">
        <w:t xml:space="preserve"> como a sucessora do </w:t>
      </w:r>
      <w:r w:rsidR="00254130" w:rsidRPr="00254130">
        <w:rPr>
          <w:i/>
        </w:rPr>
        <w:t>site</w:t>
      </w:r>
      <w:r w:rsidR="00254130">
        <w:t xml:space="preserve"> Britannica Online</w:t>
      </w:r>
      <w:r w:rsidR="00F56E8B">
        <w:t xml:space="preserve"> (</w:t>
      </w:r>
      <w:hyperlink r:id="rId12" w:history="1">
        <w:r w:rsidR="00F56E8B" w:rsidRPr="001C2B4E">
          <w:rPr>
            <w:rStyle w:val="Hyperlink"/>
          </w:rPr>
          <w:t>http://www.britannica.com/</w:t>
        </w:r>
      </w:hyperlink>
      <w:r w:rsidR="00F56E8B">
        <w:t>), uma enciclopédia digital, mas no formato de</w:t>
      </w:r>
      <w:r w:rsidR="00254130">
        <w:t xml:space="preserve"> </w:t>
      </w:r>
      <w:r w:rsidR="00254130" w:rsidRPr="00254130">
        <w:rPr>
          <w:i/>
        </w:rPr>
        <w:t>web</w:t>
      </w:r>
      <w:r w:rsidR="00254130">
        <w:t xml:space="preserve"> 1.0</w:t>
      </w:r>
      <w:r w:rsidR="00F56E8B">
        <w:t>.</w:t>
      </w:r>
    </w:p>
    <w:p w:rsidR="002A6D71" w:rsidRDefault="00163135" w:rsidP="007E6AEB">
      <w:r>
        <w:t>Também</w:t>
      </w:r>
      <w:r w:rsidR="0073778F">
        <w:t xml:space="preserve"> surgiram as redes sociais</w:t>
      </w:r>
      <w:r>
        <w:t>,</w:t>
      </w:r>
      <w:r w:rsidR="008C3586">
        <w:t xml:space="preserve"> </w:t>
      </w:r>
      <w:r>
        <w:t>como</w:t>
      </w:r>
      <w:r w:rsidR="008C3586">
        <w:t xml:space="preserve"> os </w:t>
      </w:r>
      <w:r w:rsidR="008C3586" w:rsidRPr="008C3586">
        <w:rPr>
          <w:i/>
        </w:rPr>
        <w:t>microblogs</w:t>
      </w:r>
      <w:r w:rsidR="00A94879">
        <w:rPr>
          <w:i/>
        </w:rPr>
        <w:t xml:space="preserve"> </w:t>
      </w:r>
      <w:r w:rsidR="00A94879">
        <w:t>(por exemplo o Twitter</w:t>
      </w:r>
      <w:r w:rsidR="000E1851">
        <w:t xml:space="preserve"> Inc.</w:t>
      </w:r>
      <w:r w:rsidR="00A94879">
        <w:t xml:space="preserve">) </w:t>
      </w:r>
      <w:r w:rsidR="008C3586">
        <w:t>e sites de relacionamento</w:t>
      </w:r>
      <w:r w:rsidR="00A94879">
        <w:t xml:space="preserve"> (por exemplo o Facebook</w:t>
      </w:r>
      <w:r w:rsidR="004059DD">
        <w:t xml:space="preserve"> ™</w:t>
      </w:r>
      <w:r w:rsidR="00A94879">
        <w:t>)</w:t>
      </w:r>
      <w:r w:rsidR="008C3586">
        <w:t xml:space="preserve">. </w:t>
      </w:r>
      <w:r w:rsidR="00E030D9">
        <w:t>Ambo</w:t>
      </w:r>
      <w:r w:rsidR="00F20570">
        <w:t>s sã</w:t>
      </w:r>
      <w:r w:rsidR="007B1949">
        <w:t>o comumente utilizado</w:t>
      </w:r>
      <w:r w:rsidR="00F20570">
        <w:t xml:space="preserve">s não somente por </w:t>
      </w:r>
      <w:r w:rsidR="00F76834">
        <w:t>pessoas</w:t>
      </w:r>
      <w:r w:rsidR="00F20570">
        <w:t xml:space="preserve">, mas </w:t>
      </w:r>
      <w:r w:rsidR="002C4E9E">
        <w:t>tê</w:t>
      </w:r>
      <w:r w:rsidR="00F20570">
        <w:t>m sido adotado</w:t>
      </w:r>
      <w:r w:rsidR="008B31CE">
        <w:t>s</w:t>
      </w:r>
      <w:r w:rsidR="00F20570">
        <w:t xml:space="preserve"> por empresas como uma forma de se aproximarem, entenderem e interagirem com seu p</w:t>
      </w:r>
      <w:r w:rsidR="00B629F1">
        <w:t xml:space="preserve">úblico. </w:t>
      </w:r>
      <w:r w:rsidR="00F76834">
        <w:t>Essa adoção não é por acaso</w:t>
      </w:r>
      <w:r w:rsidR="003279EA">
        <w:t xml:space="preserve">. </w:t>
      </w:r>
      <w:r w:rsidR="00316C5E">
        <w:t>No primeiro trimestre</w:t>
      </w:r>
      <w:r w:rsidR="003279EA">
        <w:t xml:space="preserve"> 2011,</w:t>
      </w:r>
      <w:r w:rsidR="00316C5E">
        <w:t xml:space="preserve"> </w:t>
      </w:r>
      <w:r w:rsidR="003279EA">
        <w:t>mais de 500 mil novos usuários se cadastraram no Twitter</w:t>
      </w:r>
      <w:r w:rsidR="00316C5E">
        <w:t xml:space="preserve"> e </w:t>
      </w:r>
      <w:r w:rsidR="005557CF">
        <w:t>foram postados em média mais de 140 milhões de mensagens</w:t>
      </w:r>
      <w:r w:rsidR="00565E3C">
        <w:t xml:space="preserve"> por dia</w:t>
      </w:r>
      <w:r w:rsidR="00316C5E">
        <w:t>, segundo dad</w:t>
      </w:r>
      <w:r w:rsidR="005557CF">
        <w:t xml:space="preserve">os divulgados no blog </w:t>
      </w:r>
      <w:r w:rsidR="00FD2797">
        <w:t>oficial do Twitter (2011)</w:t>
      </w:r>
      <w:r w:rsidR="005557CF">
        <w:t>.</w:t>
      </w:r>
    </w:p>
    <w:p w:rsidR="001C6905" w:rsidRDefault="008227D7" w:rsidP="005049DF">
      <w:r w:rsidRPr="008227D7">
        <w:t>Com as facilidades de criação, publicação e divulgação das novas mídias digitais, a</w:t>
      </w:r>
      <w:r>
        <w:t xml:space="preserve"> </w:t>
      </w:r>
      <w:r w:rsidR="00D76CBC">
        <w:t>massa de dados gerada pelos usuários pode tomar uma proporção enorme. E</w:t>
      </w:r>
      <w:r w:rsidR="00626D07">
        <w:t xml:space="preserve">m dado momento, essa massa </w:t>
      </w:r>
      <w:r w:rsidR="00D76CBC">
        <w:t>pode</w:t>
      </w:r>
      <w:r w:rsidR="00FD6173">
        <w:t xml:space="preserve"> </w:t>
      </w:r>
      <w:r w:rsidR="0012507C">
        <w:t>resultar em</w:t>
      </w:r>
      <w:r w:rsidR="00FD6173">
        <w:t xml:space="preserve"> um ambiente caótico de informações.</w:t>
      </w:r>
      <w:r>
        <w:t xml:space="preserve"> </w:t>
      </w:r>
      <w:r w:rsidRPr="008227D7">
        <w:t xml:space="preserve">Pensando nessa nova mídia </w:t>
      </w:r>
      <w:r>
        <w:lastRenderedPageBreak/>
        <w:t xml:space="preserve">como uma ferramenta </w:t>
      </w:r>
      <w:r w:rsidRPr="008227D7">
        <w:t>de marketing em uma</w:t>
      </w:r>
      <w:r w:rsidR="00FD6173">
        <w:t xml:space="preserve"> empresa ou instituição, esse cenário</w:t>
      </w:r>
      <w:r w:rsidR="00785AB9">
        <w:t xml:space="preserve"> de dados descentralizados e desconectados entre si</w:t>
      </w:r>
      <w:r w:rsidR="00FD6173">
        <w:t xml:space="preserve"> não é apropriado</w:t>
      </w:r>
      <w:r w:rsidR="00785AB9">
        <w:t>, pois</w:t>
      </w:r>
      <w:r w:rsidR="00FD6173">
        <w:t xml:space="preserve"> </w:t>
      </w:r>
      <w:r w:rsidR="006127B1">
        <w:t>do ponto de vista comercial e estratégico</w:t>
      </w:r>
      <w:r w:rsidR="00785AB9">
        <w:t xml:space="preserve"> a mensagem da empresa pode se perder</w:t>
      </w:r>
      <w:r w:rsidR="006127B1">
        <w:t>, ou seja, suas ações na rede podem ser abafadas p</w:t>
      </w:r>
      <w:r w:rsidR="00785AB9">
        <w:t>elo</w:t>
      </w:r>
      <w:r w:rsidR="006127B1">
        <w:t xml:space="preserve"> aglomerado de </w:t>
      </w:r>
      <w:r w:rsidR="0012507C">
        <w:t>dados.</w:t>
      </w:r>
      <w:r w:rsidR="00626D07">
        <w:t xml:space="preserve"> </w:t>
      </w:r>
    </w:p>
    <w:p w:rsidR="005049DF" w:rsidRDefault="005049DF" w:rsidP="005049DF"/>
    <w:p w:rsidR="00E002D6" w:rsidRDefault="00E002D6" w:rsidP="006F3AA5">
      <w:pPr>
        <w:pStyle w:val="Ttulo2"/>
      </w:pPr>
      <w:bookmarkStart w:id="89" w:name="_Toc309505747"/>
      <w:r>
        <w:t>OBJETIVO DO TRABALHO</w:t>
      </w:r>
      <w:bookmarkEnd w:id="89"/>
    </w:p>
    <w:p w:rsidR="001112BE" w:rsidRDefault="005049DF" w:rsidP="005049DF">
      <w:r>
        <w:t xml:space="preserve">O presente trabalho foi desenvolvido com o propósito de se criar uma ferramenta para organizar e categorizar informações vindas do </w:t>
      </w:r>
      <w:r w:rsidRPr="00590ADF">
        <w:rPr>
          <w:i/>
        </w:rPr>
        <w:t>microblog</w:t>
      </w:r>
      <w:r>
        <w:t xml:space="preserve"> Twitter. Desta forma, o resultado do sistema é a disponibilização de uma página na </w:t>
      </w:r>
      <w:r w:rsidR="00F16E31">
        <w:t>I</w:t>
      </w:r>
      <w:r>
        <w:t>nternet com informações em tempo real sobre o t</w:t>
      </w:r>
      <w:r w:rsidR="001112BE">
        <w:t>ema das categorias cadastradas.</w:t>
      </w:r>
    </w:p>
    <w:p w:rsidR="005A12E6" w:rsidRDefault="005049DF" w:rsidP="00AF7480">
      <w:r>
        <w:t xml:space="preserve">Com o intuito de </w:t>
      </w:r>
      <w:r w:rsidR="00AC0892">
        <w:t>demonstrar</w:t>
      </w:r>
      <w:r w:rsidR="00FA7175">
        <w:t xml:space="preserve"> umas das muitas aplicações possíveis</w:t>
      </w:r>
      <w:r>
        <w:t xml:space="preserve">, para este trabalho o tema escolhido foi a </w:t>
      </w:r>
      <w:r w:rsidR="00FA7175">
        <w:t>cobertura</w:t>
      </w:r>
      <w:r>
        <w:t xml:space="preserve"> de feiras e eventos de tecnologia. A organização do evento irá cadastrar no sist</w:t>
      </w:r>
      <w:r w:rsidR="00FA7175">
        <w:t>ema o Twitter dos palestrantes,</w:t>
      </w:r>
      <w:r>
        <w:t xml:space="preserve"> das empresas </w:t>
      </w:r>
      <w:r w:rsidR="00FA7175">
        <w:t>expositoras e por fim irá categorizá-los</w:t>
      </w:r>
      <w:r>
        <w:t>.</w:t>
      </w:r>
      <w:r w:rsidR="00FA7175">
        <w:t xml:space="preserve"> </w:t>
      </w:r>
      <w:r w:rsidR="00FA7175" w:rsidRPr="00FA7175">
        <w:t xml:space="preserve">Com um dispositivo móvel, o visitante acessará o </w:t>
      </w:r>
      <w:r w:rsidR="00FA7175" w:rsidRPr="00FA7175">
        <w:rPr>
          <w:i/>
        </w:rPr>
        <w:t>site</w:t>
      </w:r>
      <w:r w:rsidR="00FA7175" w:rsidRPr="00FA7175">
        <w:t xml:space="preserve"> dinâmico com</w:t>
      </w:r>
      <w:r>
        <w:t xml:space="preserve"> as postagens </w:t>
      </w:r>
      <w:r w:rsidR="009A05D8">
        <w:t>referentes</w:t>
      </w:r>
      <w:r>
        <w:t xml:space="preserve"> àquele evento. </w:t>
      </w:r>
    </w:p>
    <w:p w:rsidR="00B8418D" w:rsidRDefault="00B8418D" w:rsidP="00AF7480"/>
    <w:p w:rsidR="008D60C9" w:rsidRDefault="008D60C9" w:rsidP="006F3AA5">
      <w:pPr>
        <w:pStyle w:val="Ttulo2"/>
      </w:pPr>
      <w:bookmarkStart w:id="90" w:name="_Toc309505748"/>
      <w:r>
        <w:t>JUSTIFICATIVA</w:t>
      </w:r>
      <w:bookmarkEnd w:id="90"/>
    </w:p>
    <w:p w:rsidR="00232013" w:rsidRDefault="00513B6F" w:rsidP="00232013">
      <w:r>
        <w:t>O volume</w:t>
      </w:r>
      <w:r w:rsidR="006D35C9">
        <w:t xml:space="preserve"> de</w:t>
      </w:r>
      <w:r>
        <w:t xml:space="preserve"> um</w:t>
      </w:r>
      <w:r w:rsidR="006D35C9">
        <w:t xml:space="preserve"> conteúdo não </w:t>
      </w:r>
      <w:r>
        <w:t>demonstra</w:t>
      </w:r>
      <w:r w:rsidR="009D782C">
        <w:t xml:space="preserve"> a</w:t>
      </w:r>
      <w:r w:rsidR="006D35C9">
        <w:t xml:space="preserve"> qualidade do mesmo. Dando objetividade na forma de veicular a informaç</w:t>
      </w:r>
      <w:r w:rsidR="00601901">
        <w:t>ão</w:t>
      </w:r>
      <w:r w:rsidR="006D35C9">
        <w:t xml:space="preserve"> é possível tirar melhor proveito </w:t>
      </w:r>
      <w:r w:rsidR="00517EBF">
        <w:t>dela</w:t>
      </w:r>
      <w:r w:rsidR="00A85444">
        <w:t xml:space="preserve">. Inclusive pode-se criar </w:t>
      </w:r>
      <w:r w:rsidR="00901297">
        <w:t xml:space="preserve">um ambiente que posicione </w:t>
      </w:r>
      <w:r w:rsidR="00C126DE">
        <w:t xml:space="preserve">de forma vantajosa </w:t>
      </w:r>
      <w:r w:rsidR="00901297">
        <w:t>uma informação</w:t>
      </w:r>
      <w:r w:rsidR="00C126DE">
        <w:t>, que pode se referir a um produto. Esse posicionamento traz uma “vantagem competitiva duradoura, criando inclusive barreiras à entrada de produtos concorrentes”</w:t>
      </w:r>
      <w:r w:rsidR="003917B0">
        <w:t xml:space="preserve"> </w:t>
      </w:r>
      <w:sdt>
        <w:sdtPr>
          <w:id w:val="19130971"/>
          <w:citation/>
        </w:sdtPr>
        <w:sdtContent>
          <w:fldSimple w:instr=" CITATION Mar05 \l 1046 ">
            <w:r w:rsidR="00016279">
              <w:rPr>
                <w:noProof/>
              </w:rPr>
              <w:t>(COBRA, 2005)</w:t>
            </w:r>
          </w:fldSimple>
        </w:sdtContent>
      </w:sdt>
      <w:r w:rsidR="00C126DE">
        <w:t>.</w:t>
      </w:r>
    </w:p>
    <w:p w:rsidR="00C7403A" w:rsidRDefault="003F282C" w:rsidP="00232013">
      <w:r w:rsidRPr="003F282C">
        <w:t>Com a finalidade de validar a ferramenta proposta, esse trabalho usa</w:t>
      </w:r>
      <w:r>
        <w:t xml:space="preserve"> de um estudo de caso.</w:t>
      </w:r>
      <w:r w:rsidR="00382660">
        <w:t xml:space="preserve"> </w:t>
      </w:r>
      <w:r>
        <w:t>O</w:t>
      </w:r>
      <w:r w:rsidR="00382660">
        <w:t xml:space="preserve"> cenário</w:t>
      </w:r>
      <w:r w:rsidR="000C3CCF">
        <w:t xml:space="preserve"> proposto</w:t>
      </w:r>
      <w:r w:rsidR="00382660">
        <w:t xml:space="preserve"> é o seguinte:</w:t>
      </w:r>
      <w:r w:rsidR="00500EFA">
        <w:t xml:space="preserve"> </w:t>
      </w:r>
      <w:r w:rsidR="00382660">
        <w:t>U</w:t>
      </w:r>
      <w:r w:rsidR="00500EFA">
        <w:t>m evento acontecendo em São Paulo no pavilhão de exposições do Anhembi, aonde a área total chega a 76 mil metros quadrados</w:t>
      </w:r>
      <w:r w:rsidR="00E579B0">
        <w:t xml:space="preserve"> </w:t>
      </w:r>
      <w:sdt>
        <w:sdtPr>
          <w:id w:val="1545066"/>
          <w:citation/>
        </w:sdtPr>
        <w:sdtContent>
          <w:fldSimple w:instr=" CITATION Anh09 \l 1046 ">
            <w:r w:rsidR="00016279">
              <w:rPr>
                <w:noProof/>
              </w:rPr>
              <w:t>(Anhembi, 2009)</w:t>
            </w:r>
          </w:fldSimple>
        </w:sdtContent>
      </w:sdt>
      <w:r w:rsidR="00500EFA">
        <w:t>. Independent</w:t>
      </w:r>
      <w:r w:rsidR="00AD1FDC">
        <w:t>e do valor da entrada e da duração do evento</w:t>
      </w:r>
      <w:r w:rsidR="00F43572">
        <w:t>,</w:t>
      </w:r>
      <w:r w:rsidR="00500EFA">
        <w:t xml:space="preserve"> </w:t>
      </w:r>
      <w:r w:rsidR="00F43572">
        <w:t>o</w:t>
      </w:r>
      <w:r w:rsidR="00500EFA">
        <w:t xml:space="preserve"> comum </w:t>
      </w:r>
      <w:r w:rsidR="00F43572">
        <w:t xml:space="preserve">é </w:t>
      </w:r>
      <w:r w:rsidR="00500EFA">
        <w:t>qualquer visitante quere</w:t>
      </w:r>
      <w:r w:rsidR="00F43572">
        <w:t xml:space="preserve">r participar ou conhecer </w:t>
      </w:r>
      <w:r w:rsidR="00AD1FDC">
        <w:t>o maior número possível de atividades</w:t>
      </w:r>
      <w:r w:rsidR="00C7403A">
        <w:t xml:space="preserve"> e assuntos</w:t>
      </w:r>
      <w:r w:rsidR="00AD1FDC">
        <w:t xml:space="preserve"> de seu interesse. Como decidir por onde começar</w:t>
      </w:r>
      <w:r w:rsidR="00C7403A">
        <w:t>? Qual melhor rota seguir? Aquele palestrante famoso vai estar em qual área?</w:t>
      </w:r>
      <w:r w:rsidR="000F54C6">
        <w:t xml:space="preserve"> Esse cenário é um exemplo com o público presente</w:t>
      </w:r>
      <w:r w:rsidR="00741BC0">
        <w:t xml:space="preserve"> no local</w:t>
      </w:r>
      <w:r w:rsidR="000F54C6">
        <w:t xml:space="preserve">. Outra situação é o </w:t>
      </w:r>
      <w:r w:rsidR="00741BC0">
        <w:t>visitante</w:t>
      </w:r>
      <w:r w:rsidR="000F54C6">
        <w:t xml:space="preserve"> em potencial</w:t>
      </w:r>
      <w:r w:rsidR="00741BC0">
        <w:t xml:space="preserve">, que </w:t>
      </w:r>
      <w:r w:rsidR="000F54C6">
        <w:t>precisa</w:t>
      </w:r>
      <w:r w:rsidR="00741BC0">
        <w:t xml:space="preserve"> de algum motivador </w:t>
      </w:r>
      <w:r w:rsidR="009B3FA6">
        <w:t xml:space="preserve">para participar do </w:t>
      </w:r>
      <w:r w:rsidR="009B3FA6">
        <w:lastRenderedPageBreak/>
        <w:t>evento</w:t>
      </w:r>
      <w:r w:rsidR="00156072">
        <w:t xml:space="preserve"> que já começou</w:t>
      </w:r>
      <w:r w:rsidR="000F54C6">
        <w:t xml:space="preserve">. Como </w:t>
      </w:r>
      <w:r w:rsidR="00741BC0">
        <w:t>atraí-los de forma eficaz? Para a organização, como expandir e inovar na divulgação</w:t>
      </w:r>
      <w:r w:rsidR="009B3FA6">
        <w:t>?</w:t>
      </w:r>
    </w:p>
    <w:p w:rsidR="00B8418D" w:rsidRDefault="00B8418D" w:rsidP="00C7403A"/>
    <w:p w:rsidR="00CB5330" w:rsidRDefault="00E204BC" w:rsidP="00CB5330">
      <w:r>
        <w:t xml:space="preserve">O presente </w:t>
      </w:r>
      <w:r w:rsidR="00CB5330">
        <w:t xml:space="preserve">trabalho foi dividido em 5 (cinco) principais capítulos. O primeiro é a Introdução onde está exposto o objetivo e a justificativa do tema abordado no trabalho. O capítulo 2 (dois) apresenta toda a fundamentação teórica que serviu de base para o desenvolvimento do projeto. Na sequência é demonstrado como de fato foi desenvolvida a parte prática do projeto. Na quarta parte </w:t>
      </w:r>
      <w:r w:rsidR="00E942FC">
        <w:t>são</w:t>
      </w:r>
      <w:r w:rsidR="00CB5330">
        <w:t xml:space="preserve"> apresentado</w:t>
      </w:r>
      <w:r w:rsidR="00E942FC">
        <w:t>s</w:t>
      </w:r>
      <w:r>
        <w:t xml:space="preserve"> os resultados obtidos e por último </w:t>
      </w:r>
      <w:r w:rsidR="00E942FC">
        <w:t>as conclusões finais.</w:t>
      </w:r>
    </w:p>
    <w:p w:rsidR="00B8418D" w:rsidRDefault="00B8418D" w:rsidP="00C7403A"/>
    <w:p w:rsidR="008D60C9" w:rsidRDefault="008D60C9" w:rsidP="007E6AEB"/>
    <w:p w:rsidR="00597A3A" w:rsidRPr="00113FF7" w:rsidRDefault="00CA7229" w:rsidP="006F3AA5">
      <w:pPr>
        <w:pStyle w:val="Ttulo1"/>
      </w:pPr>
      <w:bookmarkStart w:id="91" w:name="_Toc309505749"/>
      <w:r>
        <w:lastRenderedPageBreak/>
        <w:t>FUNDAMENTAÇÃO TE</w:t>
      </w:r>
      <w:r w:rsidR="00D619D0">
        <w:t>Ó</w:t>
      </w:r>
      <w:r>
        <w:t>RICA</w:t>
      </w:r>
      <w:bookmarkEnd w:id="91"/>
    </w:p>
    <w:p w:rsidR="000D3D95" w:rsidRDefault="00C6643C" w:rsidP="000D3D95">
      <w:r>
        <w:t>Es</w:t>
      </w:r>
      <w:r w:rsidR="008137AE">
        <w:t>t</w:t>
      </w:r>
      <w:r>
        <w:t xml:space="preserve">e capítulo abordará os três </w:t>
      </w:r>
      <w:r w:rsidR="004E32EE">
        <w:t xml:space="preserve">principais temas que </w:t>
      </w:r>
      <w:r w:rsidR="008137AE">
        <w:t>servem de base</w:t>
      </w:r>
      <w:r w:rsidR="004E32EE">
        <w:t xml:space="preserve"> </w:t>
      </w:r>
      <w:r w:rsidR="008137AE">
        <w:t>para o</w:t>
      </w:r>
      <w:r w:rsidR="004E32EE">
        <w:t xml:space="preserve"> trabalho. O primeiro, intitulado Internet, aborda </w:t>
      </w:r>
      <w:r w:rsidR="008137AE">
        <w:t>o</w:t>
      </w:r>
      <w:r w:rsidR="004E32EE">
        <w:t xml:space="preserve"> surgimento e </w:t>
      </w:r>
      <w:r w:rsidR="008137AE">
        <w:t>o</w:t>
      </w:r>
      <w:r w:rsidR="004E32EE">
        <w:t xml:space="preserve"> advento</w:t>
      </w:r>
      <w:r w:rsidR="008137AE">
        <w:t xml:space="preserve"> da internet</w:t>
      </w:r>
      <w:r w:rsidR="004E32EE">
        <w:t xml:space="preserve"> no Brasil</w:t>
      </w:r>
      <w:r>
        <w:t>.</w:t>
      </w:r>
      <w:r w:rsidR="004E32EE">
        <w:t xml:space="preserve"> Em seguida é abordado o tema Redes Sociais. É apresentada sua história, abrangência, potencial e </w:t>
      </w:r>
      <w:r w:rsidR="00355F10">
        <w:t>tendências</w:t>
      </w:r>
      <w:r w:rsidR="004E32EE">
        <w:t xml:space="preserve">. O último assunto abordado é </w:t>
      </w:r>
      <w:r w:rsidR="00BC5E31">
        <w:t>Método ágil de Desenvolvimento</w:t>
      </w:r>
      <w:r w:rsidR="000D3D95">
        <w:t xml:space="preserve">, onde é introduzido o </w:t>
      </w:r>
      <w:r w:rsidR="000D3D95" w:rsidRPr="00F20AF1">
        <w:rPr>
          <w:i/>
        </w:rPr>
        <w:t>framework</w:t>
      </w:r>
      <w:r w:rsidR="000D3D95">
        <w:t xml:space="preserve"> </w:t>
      </w:r>
      <w:r w:rsidR="008137AE" w:rsidRPr="00263906">
        <w:rPr>
          <w:i/>
        </w:rPr>
        <w:t xml:space="preserve">Ruby On </w:t>
      </w:r>
      <w:r w:rsidR="000D3D95" w:rsidRPr="00263906">
        <w:rPr>
          <w:i/>
        </w:rPr>
        <w:t>Rails</w:t>
      </w:r>
      <w:r w:rsidR="000D3D95">
        <w:t>, seus objetivos e vantagens para desenvolvimento ágil de sistemas.</w:t>
      </w:r>
    </w:p>
    <w:p w:rsidR="00DF279F" w:rsidRDefault="00DF279F" w:rsidP="00DF279F">
      <w:pPr>
        <w:pStyle w:val="Ttulo2"/>
      </w:pPr>
      <w:bookmarkStart w:id="92" w:name="_Toc309505750"/>
      <w:r>
        <w:t>INTERNET</w:t>
      </w:r>
      <w:bookmarkEnd w:id="92"/>
    </w:p>
    <w:p w:rsidR="00DF279F" w:rsidRDefault="00414BA7" w:rsidP="00DF279F">
      <w:r>
        <w:t>Em 1969 foi desenvolvida uma nova rede de comunicação</w:t>
      </w:r>
      <w:r w:rsidR="0025545D">
        <w:t>, batizada</w:t>
      </w:r>
      <w:r w:rsidR="001A01A2">
        <w:t xml:space="preserve"> com o acrônimo em inglês </w:t>
      </w:r>
      <w:r w:rsidR="001A01A2" w:rsidRPr="001A01A2">
        <w:rPr>
          <w:i/>
        </w:rPr>
        <w:t>Advanced Research Projects Agency Network</w:t>
      </w:r>
      <w:r w:rsidR="001A01A2">
        <w:t xml:space="preserve"> (</w:t>
      </w:r>
      <w:r w:rsidR="004269A8" w:rsidRPr="00C96A0F">
        <w:rPr>
          <w:b/>
        </w:rPr>
        <w:t>ARPANET</w:t>
      </w:r>
      <w:r w:rsidR="001A01A2">
        <w:t>)</w:t>
      </w:r>
      <w:r w:rsidR="004269A8">
        <w:t>,</w:t>
      </w:r>
      <w:r>
        <w:t xml:space="preserve"> com o </w:t>
      </w:r>
      <w:r w:rsidR="007659AC">
        <w:t>objetivo</w:t>
      </w:r>
      <w:r>
        <w:t xml:space="preserve"> de manter conectados os departamentos de pesquisa</w:t>
      </w:r>
      <w:r w:rsidR="007659AC">
        <w:t xml:space="preserve"> às bases militares</w:t>
      </w:r>
      <w:r>
        <w:t xml:space="preserve"> dos Estados Unidos. </w:t>
      </w:r>
      <w:r w:rsidR="007659AC">
        <w:t xml:space="preserve">Em plena guerra fria, essa nova rede vinha para descentralizar </w:t>
      </w:r>
      <w:r w:rsidR="00BF1EEE">
        <w:t>a</w:t>
      </w:r>
      <w:r w:rsidR="007659AC">
        <w:t xml:space="preserve"> rede de comunicação</w:t>
      </w:r>
      <w:r w:rsidR="00BF1EEE">
        <w:t xml:space="preserve"> convencional</w:t>
      </w:r>
      <w:r w:rsidR="007659AC">
        <w:t xml:space="preserve"> americana, que se concentrava no Pentágono. </w:t>
      </w:r>
      <w:r w:rsidR="004269A8">
        <w:t>Assim</w:t>
      </w:r>
      <w:r w:rsidR="007659AC">
        <w:t xml:space="preserve">, se uma base </w:t>
      </w:r>
      <w:r w:rsidR="007659AC">
        <w:tab/>
        <w:t>militar sofresse um bombardeio, os dados armazenados no local não seriam perdidos</w:t>
      </w:r>
      <w:r w:rsidR="00BD68D6">
        <w:t xml:space="preserve"> </w:t>
      </w:r>
      <w:sdt>
        <w:sdtPr>
          <w:id w:val="674660"/>
          <w:citation/>
        </w:sdtPr>
        <w:sdtContent>
          <w:fldSimple w:instr=" CITATION Kel00 \l 1046 ">
            <w:r w:rsidR="00016279">
              <w:rPr>
                <w:noProof/>
              </w:rPr>
              <w:t>(BOGO, 2000)</w:t>
            </w:r>
          </w:fldSimple>
        </w:sdtContent>
      </w:sdt>
      <w:r w:rsidR="007659AC">
        <w:t>.</w:t>
      </w:r>
      <w:r w:rsidR="004269A8">
        <w:t xml:space="preserve"> Nos anos 70, com a diminuição da tensão entre Estados Unidos e antiga União Soviética, </w:t>
      </w:r>
      <w:r w:rsidR="00CB552C">
        <w:t>o governo americano permitiu que pesquisadores de universidades se conectassem à ARPANET. Dessa forma, pesquisadores trocavam informações de pesquisas, descobertas e mensagens através das linhas da nova rede</w:t>
      </w:r>
      <w:r w:rsidR="00BD68D6">
        <w:t xml:space="preserve"> </w:t>
      </w:r>
      <w:sdt>
        <w:sdtPr>
          <w:id w:val="674661"/>
          <w:citation/>
        </w:sdtPr>
        <w:sdtContent>
          <w:fldSimple w:instr=" CITATION Vag08 \l 1046 ">
            <w:r w:rsidR="00016279">
              <w:rPr>
                <w:noProof/>
              </w:rPr>
              <w:t>(LOURENÇO, 2008)</w:t>
            </w:r>
          </w:fldSimple>
        </w:sdtContent>
      </w:sdt>
      <w:r w:rsidR="00FA308A">
        <w:t>.</w:t>
      </w:r>
    </w:p>
    <w:p w:rsidR="003E4618" w:rsidRPr="00DF279F" w:rsidRDefault="003E4618" w:rsidP="00DF279F">
      <w:r>
        <w:t>Foi no ano de 19</w:t>
      </w:r>
      <w:r w:rsidR="00C96A0F">
        <w:t>89</w:t>
      </w:r>
      <w:r>
        <w:t xml:space="preserve"> que o engenheiro inglês Tim Bernes-Lee</w:t>
      </w:r>
      <w:r w:rsidR="00C96A0F">
        <w:t xml:space="preserve"> do </w:t>
      </w:r>
      <w:r w:rsidR="00C96A0F" w:rsidRPr="00C96A0F">
        <w:rPr>
          <w:b/>
        </w:rPr>
        <w:t>CERN</w:t>
      </w:r>
      <w:r w:rsidR="00C96A0F">
        <w:t xml:space="preserve"> (</w:t>
      </w:r>
      <w:r w:rsidR="005F75BE" w:rsidRPr="005F75BE">
        <w:rPr>
          <w:i/>
        </w:rPr>
        <w:t>European Organization for Nuclear Research</w:t>
      </w:r>
      <w:r w:rsidR="005F75BE">
        <w:t xml:space="preserve"> - </w:t>
      </w:r>
      <w:r w:rsidR="00C96A0F">
        <w:t>Organização Européia para Pesquisa</w:t>
      </w:r>
      <w:r w:rsidR="005F75BE">
        <w:t xml:space="preserve"> Nuclear</w:t>
      </w:r>
      <w:r w:rsidR="00C96A0F">
        <w:t>)</w:t>
      </w:r>
      <w:r w:rsidR="00982E2F">
        <w:t xml:space="preserve"> </w:t>
      </w:r>
      <w:r w:rsidR="00C96A0F">
        <w:t>começou a desenvolver</w:t>
      </w:r>
      <w:r w:rsidR="00982E2F">
        <w:t xml:space="preserve"> umas das </w:t>
      </w:r>
      <w:r>
        <w:t xml:space="preserve">maiores criações tecnológicas </w:t>
      </w:r>
      <w:r w:rsidR="00C96A0F">
        <w:t xml:space="preserve">de todos os tempos, chamada </w:t>
      </w:r>
      <w:r w:rsidR="00982E2F" w:rsidRPr="00C96A0F">
        <w:rPr>
          <w:i/>
        </w:rPr>
        <w:t>World Wide Web</w:t>
      </w:r>
      <w:r w:rsidR="00982E2F">
        <w:t xml:space="preserve">, o famoso “www”. </w:t>
      </w:r>
      <w:r w:rsidR="00C96A0F">
        <w:t xml:space="preserve">Ele desenvolveu </w:t>
      </w:r>
      <w:r w:rsidR="00D645BD">
        <w:t>também “[...] uma tecnologia para compartilhar informações via documentos de texto hiperligados. [...] chamou sua invenção de HTML (</w:t>
      </w:r>
      <w:r w:rsidR="00D645BD" w:rsidRPr="00D645BD">
        <w:rPr>
          <w:i/>
        </w:rPr>
        <w:t>Hypertext Markup Language</w:t>
      </w:r>
      <w:r w:rsidR="00D645BD">
        <w:t xml:space="preserve"> – linguagem de marcação de hipertexto)”</w:t>
      </w:r>
      <w:sdt>
        <w:sdtPr>
          <w:id w:val="1210138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C96A0F">
        <w:t xml:space="preserve">. </w:t>
      </w:r>
      <w:r w:rsidR="00982E2F">
        <w:t>A partir desse sistema de hipertexto, a navegação na rede ficou mais fácil e atraente, pois possibilitou a utilização de uma interface gráfica e a criação de sites mais dinâmicos</w:t>
      </w:r>
      <w:sdt>
        <w:sdtPr>
          <w:id w:val="1210139"/>
          <w:citation/>
        </w:sdtPr>
        <w:sdtContent>
          <w:fldSimple w:instr=" CITATION DEI04 \l 1046 ">
            <w:r w:rsidR="00016279">
              <w:rPr>
                <w:noProof/>
              </w:rPr>
              <w:t>(DEITEL, DEITEL e NIETO, 2004)</w:t>
            </w:r>
          </w:fldSimple>
        </w:sdtContent>
      </w:sdt>
      <w:r w:rsidR="00982E2F">
        <w:t>.</w:t>
      </w:r>
    </w:p>
    <w:p w:rsidR="00DF279F" w:rsidRDefault="00DF279F" w:rsidP="00DF279F">
      <w:pPr>
        <w:pStyle w:val="Ttulo3"/>
      </w:pPr>
      <w:bookmarkStart w:id="93" w:name="_Toc309505751"/>
      <w:r>
        <w:lastRenderedPageBreak/>
        <w:t>INTERNET NO BRASIL</w:t>
      </w:r>
      <w:bookmarkEnd w:id="93"/>
    </w:p>
    <w:p w:rsidR="00A5528C" w:rsidRDefault="008B48E3" w:rsidP="00A5528C">
      <w:r>
        <w:t>A partir de 1988,</w:t>
      </w:r>
      <w:r w:rsidR="00F04E72">
        <w:t xml:space="preserve"> segundo matéria especial do </w:t>
      </w:r>
      <w:r w:rsidR="00F04E72" w:rsidRPr="00F04E72">
        <w:rPr>
          <w:i/>
        </w:rPr>
        <w:t>site</w:t>
      </w:r>
      <w:r w:rsidR="00C63EF5">
        <w:t xml:space="preserve"> </w:t>
      </w:r>
      <w:r w:rsidR="00F04E72">
        <w:t>Terra</w:t>
      </w:r>
      <w:r>
        <w:t xml:space="preserve"> </w:t>
      </w:r>
      <w:r w:rsidR="00F04E72">
        <w:t xml:space="preserve">(2010), </w:t>
      </w:r>
      <w:r>
        <w:t>universidades e fundações ligadas à pesquisa</w:t>
      </w:r>
      <w:r w:rsidR="007A0C49">
        <w:t>s</w:t>
      </w:r>
      <w:r>
        <w:t xml:space="preserve"> no Brasil, tomaram a iniciativa de começar a se comunicar com instituições de outros países para troca de informações através de uma rede de computadores. </w:t>
      </w:r>
      <w:r w:rsidR="007A0C49">
        <w:t>Isto só foi possível, graças à chegada da rede Bitnet (</w:t>
      </w:r>
      <w:r w:rsidR="007A0C49" w:rsidRPr="007A0C49">
        <w:rPr>
          <w:i/>
        </w:rPr>
        <w:t>Because is Time to Network</w:t>
      </w:r>
      <w:r w:rsidR="007A0C49">
        <w:t>) ao Brasil</w:t>
      </w:r>
      <w:r>
        <w:t>.</w:t>
      </w:r>
      <w:r w:rsidR="007A0C49">
        <w:t xml:space="preserve"> </w:t>
      </w:r>
      <w:r w:rsidR="003924DE">
        <w:t>Um ano depois, foi inaugurada oficialmente a rede que conectava laboratórios de São Paulo a laboratór</w:t>
      </w:r>
      <w:r w:rsidR="00A5528C">
        <w:t>ios em Chicago, Estado</w:t>
      </w:r>
      <w:r w:rsidR="00E80C84">
        <w:t>s Unidos. Mais tarde, o acesso à</w:t>
      </w:r>
      <w:r w:rsidR="00A5528C">
        <w:t xml:space="preserve"> rede foi liberado para órgãos do governo, assim como a diversas instituições educacionais e de pesquisa do país.</w:t>
      </w:r>
    </w:p>
    <w:p w:rsidR="00A5528C" w:rsidRDefault="00A5528C" w:rsidP="00A5528C">
      <w:r>
        <w:t xml:space="preserve">Mesmo sendo restrito a um determinado grupo de pessoas e instituições, as principais atividades na rede, naquela época, variava entre troca de informações, acesso a banco de dados nacionais e internacionais, além de fóruns de debate e acesso a supercomputadores </w:t>
      </w:r>
      <w:r w:rsidR="00EB1489">
        <w:t>localizados fora do país.</w:t>
      </w:r>
    </w:p>
    <w:p w:rsidR="00EB1489" w:rsidRDefault="00512DE0" w:rsidP="00A5528C">
      <w:r>
        <w:t>O ano de 1992 foi marcado pela inauguração da Rede Nacional de Pesquisa (</w:t>
      </w:r>
      <w:r w:rsidRPr="0038767E">
        <w:rPr>
          <w:b/>
        </w:rPr>
        <w:t>RNP</w:t>
      </w:r>
      <w:r>
        <w:t>), que possibilitou diversas conexões entre estados do Brasil e em 1993, a primeira conexão de 64 kbps (</w:t>
      </w:r>
      <w:r w:rsidR="00E80C84">
        <w:t>K</w:t>
      </w:r>
      <w:r>
        <w:t>ilobits por segundo) à longa distância aconteceu entre São Paulo e Porto Alegre</w:t>
      </w:r>
      <w:r w:rsidR="002A7DF2">
        <w:t>.</w:t>
      </w:r>
      <w:r>
        <w:t xml:space="preserve"> No ano seguinte, foram criadas diversas páginas na Internet por alunos da USP (Universidade de São Paulo)</w:t>
      </w:r>
      <w:r w:rsidR="00A601C4">
        <w:t xml:space="preserve"> </w:t>
      </w:r>
      <w:sdt>
        <w:sdtPr>
          <w:id w:val="674659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>
        <w:t>.</w:t>
      </w:r>
    </w:p>
    <w:p w:rsidR="00512DE0" w:rsidRDefault="00AF6F74" w:rsidP="00C74848">
      <w:r>
        <w:t>Para o Brasil, os anos de 1995 e 1996 foram um marco, pois “</w:t>
      </w:r>
      <w:r w:rsidRPr="00AF6F74">
        <w:t>Os ministérios das Comunicações e da Ciência e Tecnologia criaram, por portaria, a figura do provedor de acesso privado à Internet e liberaram a operação comercial no Brasil. No ano seguinte, muitos provedores começaram a vender assinaturas de acesso à rede.</w:t>
      </w:r>
      <w:r>
        <w:t>”</w:t>
      </w:r>
      <w:r w:rsidR="00C74848">
        <w:t xml:space="preserve"> </w:t>
      </w:r>
      <w:sdt>
        <w:sdtPr>
          <w:id w:val="1210132"/>
          <w:citation/>
        </w:sdtPr>
        <w:sdtContent>
          <w:fldSimple w:instr=" CITATION Red11 \l 1046 ">
            <w:r w:rsidR="00016279">
              <w:rPr>
                <w:noProof/>
              </w:rPr>
              <w:t>(TERRA, 2010)</w:t>
            </w:r>
          </w:fldSimple>
        </w:sdtContent>
      </w:sdt>
      <w:r w:rsidR="003A572A">
        <w:t>.</w:t>
      </w:r>
    </w:p>
    <w:p w:rsidR="00DF279F" w:rsidRDefault="00DF279F" w:rsidP="00DF279F">
      <w:pPr>
        <w:pStyle w:val="Ttulo2"/>
      </w:pPr>
      <w:bookmarkStart w:id="94" w:name="_Toc309505752"/>
      <w:r>
        <w:t>REDES SOCIAIS</w:t>
      </w:r>
      <w:bookmarkEnd w:id="94"/>
    </w:p>
    <w:p w:rsidR="00DF279F" w:rsidRDefault="00EB59F8" w:rsidP="000D3D95">
      <w:r>
        <w:t xml:space="preserve">O estudo de redes complexas foi iniciado através das ciências exatas, por físicos e matemáticos. </w:t>
      </w:r>
      <w:r w:rsidR="00237341">
        <w:t>Os mesmos contribuíram de forma relevante</w:t>
      </w:r>
      <w:r>
        <w:t xml:space="preserve"> </w:t>
      </w:r>
      <w:r w:rsidR="00237341">
        <w:t>para o tema, que foi absorvido a ciência que estuda o comportamento humano em função do meio</w:t>
      </w:r>
      <w:r w:rsidR="007B2DF7">
        <w:t>, ou seja, a sociologia</w:t>
      </w:r>
      <w:sdt>
        <w:sdtPr>
          <w:id w:val="1210135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237341">
        <w:t>.</w:t>
      </w:r>
    </w:p>
    <w:p w:rsidR="007B2DF7" w:rsidRDefault="00545843" w:rsidP="002B6A7E">
      <w:r>
        <w:t>Segundo Recuero (2009), u</w:t>
      </w:r>
      <w:r w:rsidR="00352427">
        <w:t>ma das bases do estudo das redes sociais para a sociologia é a teo</w:t>
      </w:r>
      <w:r>
        <w:t>ria dos grafos. Em poucas palavras, grafos são nós</w:t>
      </w:r>
      <w:r w:rsidR="0011756C">
        <w:t xml:space="preserve"> </w:t>
      </w:r>
      <w:r w:rsidR="00026C3F">
        <w:t>(ou nodos)</w:t>
      </w:r>
      <w:r>
        <w:t xml:space="preserve"> conectados por arestas e a junção dessas representações formam uma rede. </w:t>
      </w:r>
      <w:r w:rsidR="007818AD">
        <w:t>Sob essa</w:t>
      </w:r>
      <w:r w:rsidR="008C3024">
        <w:t xml:space="preserve"> perspectiva</w:t>
      </w:r>
      <w:r w:rsidR="000355B0">
        <w:t>, se define</w:t>
      </w:r>
      <w:r w:rsidR="008C3024">
        <w:t xml:space="preserve"> redes sociais como uma união d</w:t>
      </w:r>
      <w:r w:rsidR="00026C3F">
        <w:t>os elementos</w:t>
      </w:r>
      <w:r w:rsidR="008C3024">
        <w:t xml:space="preserve"> </w:t>
      </w:r>
      <w:r w:rsidR="008C3024" w:rsidRPr="00026C3F">
        <w:rPr>
          <w:i/>
        </w:rPr>
        <w:t>atores</w:t>
      </w:r>
      <w:r w:rsidR="008C3024">
        <w:t xml:space="preserve"> e </w:t>
      </w:r>
      <w:r w:rsidR="008C3024" w:rsidRPr="00026C3F">
        <w:rPr>
          <w:i/>
        </w:rPr>
        <w:t>conexões</w:t>
      </w:r>
      <w:r w:rsidR="008C3024">
        <w:t xml:space="preserve"> que, respectivamente, representam pessoas</w:t>
      </w:r>
      <w:r w:rsidR="0011756C">
        <w:t xml:space="preserve"> </w:t>
      </w:r>
      <w:r w:rsidR="00C238D7">
        <w:t>(nós)</w:t>
      </w:r>
      <w:r w:rsidR="008C3024">
        <w:t xml:space="preserve"> e interações</w:t>
      </w:r>
      <w:r w:rsidR="0011756C">
        <w:t xml:space="preserve"> </w:t>
      </w:r>
      <w:r w:rsidR="00C238D7">
        <w:t>(arestas)</w:t>
      </w:r>
      <w:r w:rsidR="000355B0">
        <w:t xml:space="preserve"> </w:t>
      </w:r>
      <w:r w:rsidR="000355B0" w:rsidRPr="000355B0">
        <w:t>(Wasserman e Faust, 1994;Degenned e Forse,1999</w:t>
      </w:r>
      <w:r w:rsidR="000355B0">
        <w:t xml:space="preserve"> citado </w:t>
      </w:r>
      <w:r w:rsidR="000355B0">
        <w:lastRenderedPageBreak/>
        <w:t>por Recuero, 2009</w:t>
      </w:r>
      <w:r w:rsidR="000355B0" w:rsidRPr="000355B0">
        <w:t>)</w:t>
      </w:r>
      <w:r w:rsidR="008C3024">
        <w:t>.</w:t>
      </w:r>
      <w:r w:rsidR="005371AD">
        <w:t xml:space="preserve"> </w:t>
      </w:r>
      <w:r w:rsidR="00990BA6">
        <w:t>Complementando</w:t>
      </w:r>
      <w:r w:rsidR="005371AD">
        <w:t xml:space="preserve"> essa definição,</w:t>
      </w:r>
      <w:r w:rsidR="00362A14">
        <w:t xml:space="preserve"> segundo</w:t>
      </w:r>
      <w:r w:rsidR="005371AD">
        <w:t xml:space="preserve"> Marteleto (</w:t>
      </w:r>
      <w:r w:rsidR="00362A14">
        <w:t>2001</w:t>
      </w:r>
      <w:r w:rsidR="005371AD">
        <w:t>)</w:t>
      </w:r>
      <w:r w:rsidR="00362A14">
        <w:t xml:space="preserve">, </w:t>
      </w:r>
      <w:r w:rsidR="004815F7">
        <w:t xml:space="preserve">redes sociais representam </w:t>
      </w:r>
      <w:r w:rsidR="004815F7" w:rsidRPr="004815F7">
        <w:t>“[...] um conjunto de participantes autônomos, unindo idéias e recursos em torno de valores e interesses compartilhados”.</w:t>
      </w:r>
    </w:p>
    <w:p w:rsidR="00DF279F" w:rsidRDefault="00582943" w:rsidP="00DF279F">
      <w:pPr>
        <w:pStyle w:val="Ttulo3"/>
      </w:pPr>
      <w:bookmarkStart w:id="95" w:name="_Toc309505753"/>
      <w:r>
        <w:t>REDES SOCIAIS NA INTERNET</w:t>
      </w:r>
      <w:bookmarkEnd w:id="95"/>
    </w:p>
    <w:p w:rsidR="00B22267" w:rsidRPr="00B22267" w:rsidRDefault="00B22267" w:rsidP="00B22267">
      <w:pPr>
        <w:pStyle w:val="Ttulo4"/>
      </w:pPr>
      <w:bookmarkStart w:id="96" w:name="_Toc309505754"/>
      <w:r>
        <w:t>ESTRUTURA DAS REDES</w:t>
      </w:r>
      <w:bookmarkEnd w:id="96"/>
    </w:p>
    <w:p w:rsidR="00DF279F" w:rsidRDefault="00CF5582" w:rsidP="00DF279F">
      <w:r>
        <w:t>N</w:t>
      </w:r>
      <w:r w:rsidR="0011756C">
        <w:t>o contexto de redes sociais na I</w:t>
      </w:r>
      <w:r>
        <w:t xml:space="preserve">nternet, existe um conceito importante chamado topologia. </w:t>
      </w:r>
      <w:r w:rsidR="005E43B8">
        <w:t xml:space="preserve">As topologias existentes são consequência da forma com </w:t>
      </w:r>
      <w:r w:rsidR="0011756C">
        <w:t xml:space="preserve">que os atores se ligam </w:t>
      </w:r>
      <w:sdt>
        <w:sdtPr>
          <w:id w:val="1210136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5E43B8">
        <w:t>. Paul Baran (</w:t>
      </w:r>
      <w:r w:rsidR="00F666C9">
        <w:t>1964</w:t>
      </w:r>
      <w:r w:rsidR="005E43B8">
        <w:t>) aplica três topologias básicas possíveis em redes de comunicaç</w:t>
      </w:r>
      <w:r w:rsidR="00081835">
        <w:t>ão. As topologias são: centralizada, descentralizada e distribuída</w:t>
      </w:r>
      <w:r w:rsidR="00F666C9">
        <w:t xml:space="preserve">, conforme </w:t>
      </w:r>
      <w:r w:rsidR="00730EDB">
        <w:fldChar w:fldCharType="begin"/>
      </w:r>
      <w:r w:rsidR="00F666C9">
        <w:instrText xml:space="preserve"> REF _Ref297125170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730EDB">
        <w:fldChar w:fldCharType="end"/>
      </w:r>
      <w:r w:rsidR="00081835">
        <w:t>.</w:t>
      </w:r>
      <w:r w:rsidR="005E43B8">
        <w:t xml:space="preserve"> Franco (2008 citado por Recuero, 2009) aplica as mesmas para redes sociais, demonstrando como cada topologia trabalha em relação ao fluxo de comunicação.</w:t>
      </w:r>
      <w:r w:rsidR="008741AE">
        <w:t xml:space="preserve"> Segundo Recuero (2009), essas topologias auxiliam </w:t>
      </w:r>
      <w:r w:rsidR="00624874">
        <w:t>no estudo de</w:t>
      </w:r>
      <w:r w:rsidR="008741AE">
        <w:t xml:space="preserve"> diversas variáveis em uma rede, como </w:t>
      </w:r>
      <w:r w:rsidR="00624874">
        <w:t>por exemplo,</w:t>
      </w:r>
      <w:r w:rsidR="008741AE">
        <w:t xml:space="preserve"> a forma com que é difundida uma informação. A autora atenta também que “</w:t>
      </w:r>
      <w:r w:rsidR="00624874">
        <w:t xml:space="preserve">[...] </w:t>
      </w:r>
      <w:r w:rsidR="008741AE">
        <w:t xml:space="preserve">é preciso ter claro </w:t>
      </w:r>
      <w:r w:rsidR="008741AE">
        <w:tab/>
        <w:t>que se trata de modelos fixos e que uma rede social pode ter característica de vários deles, a partir do momento onde se escolhe limitar a rede”.</w:t>
      </w:r>
      <w:r w:rsidR="00E80F04">
        <w:t xml:space="preserve"> </w:t>
      </w:r>
      <w:r w:rsidR="00EC1D8A">
        <w:t xml:space="preserve">A autora afirma que é possível encontrar redes na Internet com uma das </w:t>
      </w:r>
      <w:r w:rsidR="00C0554E">
        <w:t xml:space="preserve">topologias citadas e que a partir dessas estruturas, surgiu </w:t>
      </w:r>
      <w:r w:rsidR="00EA6CC0">
        <w:t>a chamada “teoria das redes”</w:t>
      </w:r>
      <w:r w:rsidR="00BE5EBA">
        <w:t>. Essa por sua vez, foi inicialmente proposta por Barabási (2003)</w:t>
      </w:r>
      <w:r w:rsidR="00EA6CC0">
        <w:t>.</w:t>
      </w:r>
    </w:p>
    <w:p w:rsidR="00F666C9" w:rsidRDefault="00F666C9" w:rsidP="00F666C9">
      <w:pPr>
        <w:keepNext/>
      </w:pPr>
      <w:r>
        <w:rPr>
          <w:noProof/>
        </w:rPr>
        <w:drawing>
          <wp:inline distT="0" distB="0" distL="0" distR="0">
            <wp:extent cx="4505954" cy="3019847"/>
            <wp:effectExtent l="19050" t="0" r="8896" b="0"/>
            <wp:docPr id="7" name="Imagem 6" descr="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C9" w:rsidRDefault="00F666C9" w:rsidP="00461E71">
      <w:pPr>
        <w:pStyle w:val="Legenda"/>
      </w:pPr>
      <w:bookmarkStart w:id="97" w:name="_Ref297125170"/>
      <w:bookmarkStart w:id="98" w:name="_Toc309505772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97"/>
      <w:r w:rsidR="00C66FA8">
        <w:t xml:space="preserve">. Diagramas das Redes. Fonte: </w:t>
      </w:r>
      <w:r>
        <w:t>Paul Baran</w:t>
      </w:r>
      <w:r w:rsidR="003F1249">
        <w:t xml:space="preserve"> (1964)</w:t>
      </w:r>
      <w:bookmarkEnd w:id="98"/>
    </w:p>
    <w:p w:rsidR="00B22267" w:rsidRDefault="00BE5EBA" w:rsidP="00B22267">
      <w:r>
        <w:lastRenderedPageBreak/>
        <w:t xml:space="preserve">Dentro da teoria das redes, existem novas estruturas que ajudam a entender as diversas redes na Internet. A primeira se chama Redes Igualitárias, no qual, basicamente, </w:t>
      </w:r>
      <w:r w:rsidR="0071193E">
        <w:t xml:space="preserve">é possível que todos os nós tenham o mesmo número de ligações. A segunda, nomeada de “Mundo pequeno” tem como base a hipótese de que duas pessoas aleatórias se conectam/conheçam a partir de uma pequena cadeia de conexões entre elas. Cadeia essa formada a partir de outras pessoas. Por fim, a “Rede Sem </w:t>
      </w:r>
      <w:r w:rsidR="00351973">
        <w:t>E</w:t>
      </w:r>
      <w:r w:rsidR="0071193E">
        <w:t>scala”</w:t>
      </w:r>
      <w:r w:rsidR="00351973">
        <w:t xml:space="preserve"> que </w:t>
      </w:r>
      <w:r w:rsidR="00E73C3B">
        <w:t>tem como característica</w:t>
      </w:r>
      <w:r w:rsidR="00351973">
        <w:t xml:space="preserve"> um número de arestas fora do padr</w:t>
      </w:r>
      <w:r w:rsidR="00E73C3B">
        <w:t>ão, ou seja, certos nodos apresentavam um número maior de conexões que o restante observado. Foi identificado por Barabási e Albert (1999) que 20% dos nós continham 80% das conexões da rede</w:t>
      </w:r>
      <w:r w:rsidR="00502503">
        <w:t>. Esse padrão 80/20 foi estudado em redes como a Internet, redes de citação, entre outros</w:t>
      </w:r>
      <w:sdt>
        <w:sdtPr>
          <w:id w:val="1210137"/>
          <w:citation/>
        </w:sdtPr>
        <w:sdtContent>
          <w:fldSimple w:instr=" CITATION Raq09 \l 1046 ">
            <w:r w:rsidR="00016279">
              <w:rPr>
                <w:noProof/>
              </w:rPr>
              <w:t>(RECUERO, 2009)</w:t>
            </w:r>
          </w:fldSimple>
        </w:sdtContent>
      </w:sdt>
      <w:r w:rsidR="00E73C3B">
        <w:t>.</w:t>
      </w:r>
    </w:p>
    <w:p w:rsidR="00B22267" w:rsidRPr="00B22267" w:rsidRDefault="00216DA5" w:rsidP="00B22267">
      <w:pPr>
        <w:pStyle w:val="Ttulo4"/>
      </w:pPr>
      <w:bookmarkStart w:id="99" w:name="_Toc309505755"/>
      <w:r>
        <w:t>CATEGORIAS</w:t>
      </w:r>
      <w:bookmarkEnd w:id="99"/>
    </w:p>
    <w:p w:rsidR="00B22267" w:rsidRDefault="00132BC8" w:rsidP="00B22267">
      <w:r>
        <w:t xml:space="preserve">Segundo Recuero (2009), </w:t>
      </w:r>
      <w:r w:rsidRPr="00132BC8">
        <w:rPr>
          <w:i/>
        </w:rPr>
        <w:t>sites</w:t>
      </w:r>
      <w:r>
        <w:t xml:space="preserve"> de redes sociais </w:t>
      </w:r>
      <w:r w:rsidR="006C218F">
        <w:t xml:space="preserve">fazem parte de uma categoria chamada </w:t>
      </w:r>
      <w:r w:rsidR="006C218F" w:rsidRPr="006C218F">
        <w:rPr>
          <w:i/>
        </w:rPr>
        <w:t>softwares</w:t>
      </w:r>
      <w:r w:rsidR="006C218F">
        <w:t xml:space="preserve"> sociais, que pode ainda ser subdividida em </w:t>
      </w:r>
      <w:r w:rsidR="006C218F" w:rsidRPr="006C218F">
        <w:rPr>
          <w:i/>
        </w:rPr>
        <w:t>fotologs</w:t>
      </w:r>
      <w:r w:rsidR="006C218F">
        <w:t xml:space="preserve">(como o Flickr® do Yahoo!), </w:t>
      </w:r>
      <w:r w:rsidR="006C218F" w:rsidRPr="006C218F">
        <w:rPr>
          <w:i/>
        </w:rPr>
        <w:t>weblogs</w:t>
      </w:r>
      <w:r w:rsidR="006C218F" w:rsidRPr="006C218F">
        <w:t>(</w:t>
      </w:r>
      <w:r w:rsidR="006C218F">
        <w:t xml:space="preserve">por exemplo o </w:t>
      </w:r>
      <w:r w:rsidR="00972F5B">
        <w:t>Blogger™ do Google</w:t>
      </w:r>
      <w:r w:rsidR="006C218F" w:rsidRPr="006C218F">
        <w:t>)</w:t>
      </w:r>
      <w:r w:rsidR="006C218F">
        <w:t xml:space="preserve">, </w:t>
      </w:r>
      <w:r w:rsidR="00972F5B">
        <w:t>sistemas ou sites de relacionamento (Facebook, Orkut</w:t>
      </w:r>
      <w:r w:rsidR="00FF695F">
        <w:t xml:space="preserve"> do Google™, entre outros</w:t>
      </w:r>
      <w:r w:rsidR="00972F5B">
        <w:t>)</w:t>
      </w:r>
      <w:r w:rsidR="00FF695F">
        <w:t xml:space="preserve"> e ferramentas de </w:t>
      </w:r>
      <w:r w:rsidR="00FF695F" w:rsidRPr="00FF695F">
        <w:rPr>
          <w:i/>
        </w:rPr>
        <w:t>microblog</w:t>
      </w:r>
      <w:r w:rsidR="00FF695F">
        <w:t xml:space="preserve"> (Twitter e Plurk)</w:t>
      </w:r>
      <w:r w:rsidR="00F46875">
        <w:t>.</w:t>
      </w:r>
    </w:p>
    <w:p w:rsidR="00A443A7" w:rsidRPr="00B22267" w:rsidRDefault="00A443A7" w:rsidP="00A443A7">
      <w:pPr>
        <w:pStyle w:val="Ttulo5"/>
      </w:pPr>
      <w:bookmarkStart w:id="100" w:name="_Toc309505756"/>
      <w:r>
        <w:t>MICROBLOG</w:t>
      </w:r>
      <w:bookmarkEnd w:id="100"/>
    </w:p>
    <w:p w:rsidR="00DB2854" w:rsidRDefault="00DB2854" w:rsidP="00DB2854">
      <w:r>
        <w:t xml:space="preserve">Para Schmidt (2007), </w:t>
      </w:r>
      <w:r w:rsidRPr="007C2095">
        <w:rPr>
          <w:i/>
        </w:rPr>
        <w:t>microblogs</w:t>
      </w:r>
      <w:r>
        <w:t xml:space="preserve"> são definidos como sistemas de blogs que sofrem alta frequência de atualização.</w:t>
      </w:r>
      <w:r w:rsidR="00921BAD">
        <w:t xml:space="preserve"> </w:t>
      </w:r>
      <w:r w:rsidR="00023B11">
        <w:t xml:space="preserve">Já Orihuela (2007) amplifica a abordagem dos </w:t>
      </w:r>
      <w:r w:rsidR="00023B11" w:rsidRPr="00023B11">
        <w:rPr>
          <w:i/>
        </w:rPr>
        <w:t>microblogs</w:t>
      </w:r>
      <w:r w:rsidR="00023B11">
        <w:t xml:space="preserve"> dizendo que são uma mescla de redes sociais, blogs e comunicadores instantâneos.</w:t>
      </w:r>
      <w:r>
        <w:t xml:space="preserve"> Uma característica comum é a limitação de caracteres para cada postagem, ou </w:t>
      </w:r>
      <w:r w:rsidRPr="00DB2854">
        <w:rPr>
          <w:i/>
        </w:rPr>
        <w:t>post</w:t>
      </w:r>
      <w:r>
        <w:t>. Como por exemplo o Twitter (</w:t>
      </w:r>
      <w:r w:rsidRPr="00DF2990">
        <w:t>http://twitter.com</w:t>
      </w:r>
      <w:r>
        <w:t xml:space="preserve">), que limita cada </w:t>
      </w:r>
      <w:r w:rsidRPr="00DB2854">
        <w:rPr>
          <w:i/>
        </w:rPr>
        <w:t>tweet</w:t>
      </w:r>
      <w:r>
        <w:t xml:space="preserve"> </w:t>
      </w:r>
      <w:r w:rsidR="00AD7C0D">
        <w:t>(</w:t>
      </w:r>
      <w:r>
        <w:t>atualização</w:t>
      </w:r>
      <w:r w:rsidR="00AD7C0D">
        <w:t>)</w:t>
      </w:r>
      <w:r>
        <w:t xml:space="preserve"> com apenas 140 caracteres </w:t>
      </w:r>
      <w:sdt>
        <w:sdtPr>
          <w:id w:val="9742559"/>
          <w:citation/>
        </w:sdtPr>
        <w:sdtContent>
          <w:fldSimple w:instr=" CITATION Sch07 \l 1046 ">
            <w:r w:rsidR="00016279">
              <w:rPr>
                <w:noProof/>
              </w:rPr>
              <w:t>(SCHMIDT, 2007)</w:t>
            </w:r>
          </w:fldSimple>
        </w:sdtContent>
      </w:sdt>
      <w:r>
        <w:t xml:space="preserve">. </w:t>
      </w:r>
      <w:r w:rsidR="00DF2990">
        <w:t xml:space="preserve">Dando credibilidade ao Twitter, o autor menciona a ferramenta como o exemplo mais relevante e genérico de um serviço de </w:t>
      </w:r>
      <w:r w:rsidR="00DF2990" w:rsidRPr="00DF2990">
        <w:rPr>
          <w:i/>
        </w:rPr>
        <w:t>microblogging</w:t>
      </w:r>
      <w:r w:rsidR="00DF2990">
        <w:t>.</w:t>
      </w:r>
    </w:p>
    <w:p w:rsidR="003D710F" w:rsidRDefault="00350B36" w:rsidP="003D710F">
      <w:r>
        <w:t xml:space="preserve">O </w:t>
      </w:r>
      <w:r w:rsidR="007D4233">
        <w:t>Twitter foi criado em 2006</w:t>
      </w:r>
      <w:r>
        <w:t xml:space="preserve"> pelo americano Jack Dorsey. O serviço </w:t>
      </w:r>
      <w:r w:rsidR="00A863BD">
        <w:t xml:space="preserve">tem como base </w:t>
      </w:r>
      <w:r>
        <w:t>uma simples pergunta: “O que você está fazendo agora?”</w:t>
      </w:r>
      <w:r w:rsidR="00A863BD">
        <w:t xml:space="preserve">. Para responder a questão, o usuário dispõe de apenas 140 caracteres que, segundo o criador da ferramenta, torna as pessoas mais espontâneas em suas respostas </w:t>
      </w:r>
      <w:sdt>
        <w:sdtPr>
          <w:id w:val="5214677"/>
          <w:citation/>
        </w:sdtPr>
        <w:sdtContent>
          <w:fldSimple w:instr=" CITATION Mis09 \l 1046 ">
            <w:r w:rsidR="00016279">
              <w:rPr>
                <w:noProof/>
              </w:rPr>
              <w:t>(CARDOZO, 2009)</w:t>
            </w:r>
          </w:fldSimple>
        </w:sdtContent>
      </w:sdt>
      <w:r w:rsidR="00A863BD">
        <w:t>.</w:t>
      </w:r>
      <w:r w:rsidR="00AE56BE">
        <w:t xml:space="preserve"> </w:t>
      </w:r>
      <w:r w:rsidR="00E6349D">
        <w:t xml:space="preserve">O Twitter se tornou muito mais do que um sistema de atualização pessoal. </w:t>
      </w:r>
      <w:r w:rsidR="00AE56BE">
        <w:t>Como descrito no site oficial</w:t>
      </w:r>
      <w:r w:rsidR="00D96995">
        <w:t xml:space="preserve"> do Twitter (2011),</w:t>
      </w:r>
      <w:r w:rsidR="00AE56BE">
        <w:t xml:space="preserve"> a ferramenta é intitulada como uma rede de informações em tempo real.</w:t>
      </w:r>
    </w:p>
    <w:p w:rsidR="003A5A75" w:rsidRDefault="003D710F" w:rsidP="003A5A75">
      <w:r>
        <w:t xml:space="preserve">Para Recuero (2009), dentre outros autores, o Twitter atingiu tamanha </w:t>
      </w:r>
      <w:r w:rsidR="00921BAD">
        <w:t xml:space="preserve">popularidade </w:t>
      </w:r>
      <w:r>
        <w:t xml:space="preserve">principalmente por disponibilizar </w:t>
      </w:r>
      <w:r w:rsidR="00921BAD">
        <w:t>sua</w:t>
      </w:r>
      <w:r>
        <w:t xml:space="preserve"> API (</w:t>
      </w:r>
      <w:r w:rsidRPr="00921BAD">
        <w:rPr>
          <w:i/>
        </w:rPr>
        <w:t>Application Programming Interface</w:t>
      </w:r>
      <w:r w:rsidR="00921BAD">
        <w:t xml:space="preserve"> - </w:t>
      </w:r>
      <w:r w:rsidR="00921BAD" w:rsidRPr="00921BAD">
        <w:t xml:space="preserve">Interface de </w:t>
      </w:r>
      <w:r w:rsidR="00921BAD" w:rsidRPr="00921BAD">
        <w:lastRenderedPageBreak/>
        <w:t>Programação de Aplicações</w:t>
      </w:r>
      <w:r>
        <w:t>)</w:t>
      </w:r>
      <w:r w:rsidR="00921BAD">
        <w:t xml:space="preserve">, que permite outras aplicações serem construída utilizando recursos e dados </w:t>
      </w:r>
      <w:r w:rsidR="00220386">
        <w:t>do</w:t>
      </w:r>
      <w:r w:rsidR="00921BAD">
        <w:t xml:space="preserve"> </w:t>
      </w:r>
      <w:r w:rsidR="00921BAD" w:rsidRPr="005F5117">
        <w:rPr>
          <w:i/>
        </w:rPr>
        <w:t>microblog</w:t>
      </w:r>
      <w:r w:rsidR="00921BAD">
        <w:t>.</w:t>
      </w:r>
      <w:r w:rsidR="00220386">
        <w:t xml:space="preserve"> </w:t>
      </w:r>
      <w:r w:rsidR="006A3B20">
        <w:t>Essa popularidade pode ser comprovada através dos números divulgados pelo blog oficial do Twitter (201</w:t>
      </w:r>
      <w:r w:rsidR="00E6349D">
        <w:t xml:space="preserve">1), onde afirmam que em cada dia de 2010, em média, foram publicados 50 milhões de </w:t>
      </w:r>
      <w:r w:rsidR="00E6349D" w:rsidRPr="00E6349D">
        <w:rPr>
          <w:i/>
        </w:rPr>
        <w:t>tweets</w:t>
      </w:r>
      <w:r w:rsidR="00E6349D">
        <w:t xml:space="preserve"> e em fevereiro de 2011 essa média foi de 140 milhões. </w:t>
      </w:r>
      <w:r w:rsidR="003A5A75">
        <w:t xml:space="preserve">Em relação </w:t>
      </w:r>
      <w:r w:rsidR="00463287">
        <w:t>a</w:t>
      </w:r>
      <w:r w:rsidR="003A5A75">
        <w:t xml:space="preserve"> novos usuários, ainda segundo números do blog oficial, foram criados 572 mil novas contas, apenas no dia 12 de março de 2011.</w:t>
      </w:r>
    </w:p>
    <w:p w:rsidR="00463287" w:rsidRDefault="001E41A9" w:rsidP="003A5A75">
      <w:r>
        <w:t>Segundo pesquisa feita pela agência Bullet (2009)</w:t>
      </w:r>
      <w:r w:rsidR="00936572">
        <w:t xml:space="preserve"> com pouco mais de 3000 usuários brasileiros do Twitter, 43% dos entrevistados criaram o perfil no 1º semestre de 2009</w:t>
      </w:r>
      <w:r w:rsidR="00085B3C">
        <w:t xml:space="preserve">. Para esse mesmo período, o </w:t>
      </w:r>
      <w:r w:rsidR="00085B3C" w:rsidRPr="00085B3C">
        <w:rPr>
          <w:i/>
        </w:rPr>
        <w:t>microblog</w:t>
      </w:r>
      <w:r w:rsidR="00085B3C">
        <w:t xml:space="preserve"> atingiu um crescimento de 456% de acessos únicos em relação a 2008 </w:t>
      </w:r>
      <w:sdt>
        <w:sdtPr>
          <w:id w:val="5647876"/>
          <w:citation/>
        </w:sdtPr>
        <w:sdtContent>
          <w:fldSimple w:instr=" CITATION Mar09 \l 1046 ">
            <w:r w:rsidR="00016279">
              <w:rPr>
                <w:noProof/>
              </w:rPr>
              <w:t>(LANG, 2009)</w:t>
            </w:r>
          </w:fldSimple>
        </w:sdtContent>
      </w:sdt>
      <w:r w:rsidR="00085B3C">
        <w:t>.</w:t>
      </w:r>
      <w:r w:rsidR="00C0514E">
        <w:t xml:space="preserve"> A pesquisa d</w:t>
      </w:r>
      <w:r w:rsidR="00823988">
        <w:t>a</w:t>
      </w:r>
      <w:r w:rsidR="00C0514E">
        <w:t xml:space="preserve"> Bullet (2009) aponta ainda que aproximadamente 80% dos entrevistados </w:t>
      </w:r>
      <w:r w:rsidR="00823988">
        <w:t xml:space="preserve">usam o Twitter para compartilhar informações e links e apenas 39% respondem a pergunta principal do sistema: “O que está fazendo?”. Dentre </w:t>
      </w:r>
      <w:r w:rsidR="002A501D">
        <w:t>outras formas</w:t>
      </w:r>
      <w:r w:rsidR="00823988">
        <w:t xml:space="preserve"> de utilização, é o que mostra o</w:t>
      </w:r>
      <w:r w:rsidR="004C5D0C">
        <w:t xml:space="preserve"> </w:t>
      </w:r>
      <w:r w:rsidR="00730EDB">
        <w:fldChar w:fldCharType="begin"/>
      </w:r>
      <w:r w:rsidR="004C5D0C">
        <w:instrText xml:space="preserve"> REF _Ref304375299 \h </w:instrText>
      </w:r>
      <w:r w:rsidR="00730EDB">
        <w:fldChar w:fldCharType="separate"/>
      </w:r>
      <w:r w:rsidR="00016279">
        <w:t xml:space="preserve">Gráfico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1</w:t>
      </w:r>
      <w:r w:rsidR="00730EDB">
        <w:fldChar w:fldCharType="end"/>
      </w:r>
      <w:r w:rsidR="00823988">
        <w:t>.</w:t>
      </w:r>
    </w:p>
    <w:p w:rsidR="004C5D0C" w:rsidRDefault="007D38F3" w:rsidP="004C5D0C">
      <w:pPr>
        <w:keepNext/>
      </w:pPr>
      <w:r>
        <w:rPr>
          <w:noProof/>
        </w:rPr>
        <w:drawing>
          <wp:inline distT="0" distB="0" distL="0" distR="0">
            <wp:extent cx="3696216" cy="4563112"/>
            <wp:effectExtent l="19050" t="0" r="0" b="0"/>
            <wp:docPr id="11" name="Imagem 10" descr="Twitte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itter_atividad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4A" w:rsidRDefault="004C5D0C" w:rsidP="00461E71">
      <w:pPr>
        <w:pStyle w:val="Legenda"/>
      </w:pPr>
      <w:bookmarkStart w:id="101" w:name="_Ref304375299"/>
      <w:bookmarkStart w:id="102" w:name="_Toc309503669"/>
      <w:bookmarkStart w:id="103" w:name="_Toc309505797"/>
      <w:r>
        <w:t xml:space="preserve">Gráfico </w:t>
      </w:r>
      <w:fldSimple w:instr=" STYLEREF 1 \s ">
        <w:r w:rsidR="00016279">
          <w:rPr>
            <w:noProof/>
          </w:rPr>
          <w:t>2</w:t>
        </w:r>
      </w:fldSimple>
      <w:r>
        <w:t>.</w:t>
      </w:r>
      <w:r w:rsidR="00730EDB">
        <w:fldChar w:fldCharType="begin"/>
      </w:r>
      <w:r w:rsidR="00794A98">
        <w:instrText xml:space="preserve"> SEQ Gráfico \* ARABIC \s 1 </w:instrText>
      </w:r>
      <w:r w:rsidR="00730EDB">
        <w:fldChar w:fldCharType="separate"/>
      </w:r>
      <w:r w:rsidR="00016279">
        <w:rPr>
          <w:noProof/>
        </w:rPr>
        <w:t>1</w:t>
      </w:r>
      <w:r w:rsidR="00730EDB">
        <w:fldChar w:fldCharType="end"/>
      </w:r>
      <w:bookmarkEnd w:id="101"/>
      <w:r>
        <w:t xml:space="preserve">. </w:t>
      </w:r>
      <w:r w:rsidRPr="00293220">
        <w:t xml:space="preserve">Principais atividades dos brasileiros no Twitter. Fonte: Agência Bullet </w:t>
      </w:r>
      <w:r w:rsidR="00F71E89">
        <w:t>(</w:t>
      </w:r>
      <w:r w:rsidRPr="00293220">
        <w:t>2009</w:t>
      </w:r>
      <w:r w:rsidR="00F71E89">
        <w:t>)</w:t>
      </w:r>
      <w:bookmarkEnd w:id="102"/>
      <w:bookmarkEnd w:id="103"/>
    </w:p>
    <w:p w:rsidR="00DF2990" w:rsidRDefault="00DF2990" w:rsidP="007D38F3">
      <w:pPr>
        <w:ind w:firstLine="0"/>
      </w:pPr>
    </w:p>
    <w:p w:rsidR="007D38F3" w:rsidRDefault="007D38F3" w:rsidP="007D38F3"/>
    <w:p w:rsidR="007D38F3" w:rsidRDefault="007D38F3" w:rsidP="007D38F3">
      <w:pPr>
        <w:ind w:firstLine="0"/>
      </w:pPr>
    </w:p>
    <w:p w:rsidR="00DF279F" w:rsidRDefault="00A443A7" w:rsidP="00DF279F">
      <w:pPr>
        <w:pStyle w:val="Ttulo3"/>
      </w:pPr>
      <w:bookmarkStart w:id="104" w:name="_Toc309505757"/>
      <w:r>
        <w:t>MÍDIA SOCIAL</w:t>
      </w:r>
      <w:bookmarkEnd w:id="104"/>
    </w:p>
    <w:p w:rsidR="00852541" w:rsidRDefault="00B519D0" w:rsidP="00C471D1">
      <w:r>
        <w:t>“</w:t>
      </w:r>
      <w:r w:rsidR="0082641C">
        <w:t>Mídias s</w:t>
      </w:r>
      <w:r w:rsidRPr="00B519D0">
        <w:t>ociais são tecnologias e práticas on-line, usadas p</w:t>
      </w:r>
      <w:r>
        <w:t>or pessoas</w:t>
      </w:r>
      <w:r w:rsidR="00FC15F3">
        <w:t xml:space="preserve"> </w:t>
      </w:r>
      <w:r w:rsidR="00AC14D6">
        <w:t>(e também por empresas)</w:t>
      </w:r>
      <w:r w:rsidR="00FC15F3">
        <w:t xml:space="preserve"> </w:t>
      </w:r>
      <w:r w:rsidRPr="00B519D0">
        <w:t>para disseminar conteúdo, provocando o compartilhamento de opiniões, idéias, experiências e perspectivas</w:t>
      </w:r>
      <w:r>
        <w:t xml:space="preserve">” </w:t>
      </w:r>
      <w:sdt>
        <w:sdtPr>
          <w:id w:val="8302311"/>
          <w:citation/>
        </w:sdtPr>
        <w:sdtContent>
          <w:fldSimple w:instr=" CITATION Mar091 \l 1046 ">
            <w:r w:rsidR="00016279">
              <w:rPr>
                <w:noProof/>
              </w:rPr>
              <w:t>(RODRIGUES, 2009)</w:t>
            </w:r>
          </w:fldSimple>
        </w:sdtContent>
      </w:sdt>
      <w:r w:rsidRPr="00B519D0">
        <w:t xml:space="preserve">. </w:t>
      </w:r>
      <w:r>
        <w:t>Segundo a autora,</w:t>
      </w:r>
      <w:r w:rsidR="00326EC4">
        <w:t xml:space="preserve"> várias tecnologias são utilizadas para permitir que</w:t>
      </w:r>
      <w:r w:rsidR="00326EC4" w:rsidRPr="00B519D0">
        <w:t xml:space="preserve"> seus usuários </w:t>
      </w:r>
      <w:r w:rsidR="00326EC4">
        <w:t>interajam</w:t>
      </w:r>
      <w:r w:rsidR="00326EC4" w:rsidRPr="00B519D0">
        <w:t xml:space="preserve"> instantaneamente entre si e</w:t>
      </w:r>
      <w:r w:rsidR="00C471D1">
        <w:t>/ou</w:t>
      </w:r>
      <w:r w:rsidR="00326EC4" w:rsidRPr="00B519D0">
        <w:t xml:space="preserve"> o restante do mundo</w:t>
      </w:r>
      <w:r w:rsidR="00326EC4">
        <w:t>.</w:t>
      </w:r>
      <w:r w:rsidR="00355D6C">
        <w:t xml:space="preserve"> Est</w:t>
      </w:r>
      <w:r w:rsidR="00C471D1">
        <w:t xml:space="preserve">as tecnologias se apresentam nos formatos típicos da Web 2.0, como </w:t>
      </w:r>
      <w:r w:rsidR="00C471D1" w:rsidRPr="00B519D0">
        <w:t>blogs, mensageiros</w:t>
      </w:r>
      <w:r w:rsidR="00EE2E38">
        <w:t xml:space="preserve"> instantâneos</w:t>
      </w:r>
      <w:r w:rsidR="00C471D1" w:rsidRPr="00B519D0">
        <w:t xml:space="preserve">, </w:t>
      </w:r>
      <w:r w:rsidR="00C471D1" w:rsidRPr="00326EC4">
        <w:rPr>
          <w:i/>
        </w:rPr>
        <w:t>podcasts</w:t>
      </w:r>
      <w:r w:rsidR="00C471D1" w:rsidRPr="00B519D0">
        <w:t xml:space="preserve">, wikis, videologs, ou </w:t>
      </w:r>
      <w:r w:rsidR="00C471D1" w:rsidRPr="00326EC4">
        <w:rPr>
          <w:i/>
        </w:rPr>
        <w:t>mashups</w:t>
      </w:r>
      <w:r w:rsidR="00C471D1" w:rsidRPr="00B519D0">
        <w:t xml:space="preserve"> (</w:t>
      </w:r>
      <w:r w:rsidR="00C471D1">
        <w:t>aplicação que agrega conteúdos diversos e forma uma nova aplicação).</w:t>
      </w:r>
    </w:p>
    <w:p w:rsidR="004A660E" w:rsidRDefault="008D5871" w:rsidP="00C471D1">
      <w:r>
        <w:t xml:space="preserve">Segundo </w:t>
      </w:r>
      <w:r w:rsidR="005C7B5B">
        <w:rPr>
          <w:noProof/>
        </w:rPr>
        <w:t>Safko e Brake (</w:t>
      </w:r>
      <w:r>
        <w:rPr>
          <w:noProof/>
        </w:rPr>
        <w:t>2009)</w:t>
      </w:r>
      <w:r>
        <w:t>, para trabalhar com mídias sociais</w:t>
      </w:r>
      <w:r w:rsidR="0082641C">
        <w:t xml:space="preserve"> nos negócios</w:t>
      </w:r>
      <w:r>
        <w:t>, é preciso conhecer algumas regras básicas:</w:t>
      </w:r>
    </w:p>
    <w:p w:rsidR="0082641C" w:rsidRDefault="0082641C" w:rsidP="0082641C">
      <w:pPr>
        <w:pStyle w:val="PargrafodaLista"/>
        <w:numPr>
          <w:ilvl w:val="0"/>
          <w:numId w:val="32"/>
        </w:numPr>
      </w:pPr>
      <w:r>
        <w:t xml:space="preserve">“Mídia social é tudo sobre permitir conversações” </w:t>
      </w:r>
      <w:r w:rsidR="00AF6742">
        <w:t>–</w:t>
      </w:r>
      <w:r>
        <w:t xml:space="preserve"> </w:t>
      </w:r>
      <w:r w:rsidR="00AF6742">
        <w:t xml:space="preserve">O público está falando sobre você, seu negócio e seu produto. </w:t>
      </w:r>
      <w:r w:rsidR="00480338">
        <w:t xml:space="preserve">Para que essas conversações aconteçam, existem inúmeras ferramentas de mídias sociais conectando quem tem acesso </w:t>
      </w:r>
      <w:r w:rsidR="00383AF9">
        <w:t>à internet;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 xml:space="preserve">“Você não pode controlar conversações, mas você pode influenciá-las” – </w:t>
      </w:r>
      <w:r w:rsidR="000B6E20">
        <w:t>Só é possível tirar vantagens das mídias sociais quando se tem uma estratégia</w:t>
      </w:r>
      <w:r w:rsidR="00383AF9">
        <w:t xml:space="preserve"> e ferramentas próprias. Com isso, pode-se ter uma boa influência sobre as comunicações;</w:t>
      </w:r>
    </w:p>
    <w:p w:rsidR="00AF6742" w:rsidRDefault="00AF6742" w:rsidP="0082641C">
      <w:pPr>
        <w:pStyle w:val="PargrafodaLista"/>
        <w:numPr>
          <w:ilvl w:val="0"/>
          <w:numId w:val="32"/>
        </w:numPr>
      </w:pPr>
      <w:r>
        <w:t>“</w:t>
      </w:r>
      <w:r w:rsidRPr="00AF6742">
        <w:t>Influência é o alicerce sobre o qual todas as relações</w:t>
      </w:r>
      <w:r w:rsidR="003C3F64">
        <w:t xml:space="preserve"> economicamente viáveis </w:t>
      </w:r>
      <w:r w:rsidRPr="00AF6742">
        <w:t>são construídas</w:t>
      </w:r>
      <w:r>
        <w:t>”</w:t>
      </w:r>
      <w:r w:rsidR="003C3F64">
        <w:t>.</w:t>
      </w:r>
    </w:p>
    <w:p w:rsidR="003C3F64" w:rsidRDefault="003C3F64" w:rsidP="003C3F64"/>
    <w:p w:rsidR="008D5871" w:rsidRDefault="008D5871" w:rsidP="00C471D1"/>
    <w:p w:rsidR="00852541" w:rsidRDefault="00BC5E31" w:rsidP="00852541">
      <w:pPr>
        <w:pStyle w:val="Ttulo2"/>
      </w:pPr>
      <w:bookmarkStart w:id="105" w:name="_Toc309505758"/>
      <w:r>
        <w:t>MÉTODO ÁGIL DE DESENVOLVIMENTO</w:t>
      </w:r>
      <w:bookmarkEnd w:id="105"/>
    </w:p>
    <w:p w:rsidR="007A37C7" w:rsidRDefault="00167661" w:rsidP="007A37C7">
      <w:r>
        <w:t xml:space="preserve">O termo “Método Ágil” </w:t>
      </w:r>
      <w:r w:rsidR="00F5513C">
        <w:t>se popularizou</w:t>
      </w:r>
      <w:r>
        <w:t xml:space="preserve"> </w:t>
      </w:r>
      <w:r w:rsidR="00CF1AEB">
        <w:t>em 2001</w:t>
      </w:r>
      <w:r w:rsidR="001418B8">
        <w:t>, em Snowbird, Utah – Estados Unidos da América,</w:t>
      </w:r>
      <w:r w:rsidR="00CF1AEB">
        <w:t xml:space="preserve"> em uma reunião com </w:t>
      </w:r>
      <w:r w:rsidR="001418B8">
        <w:t>17</w:t>
      </w:r>
      <w:r w:rsidR="00F230E6">
        <w:t xml:space="preserve"> </w:t>
      </w:r>
      <w:r w:rsidR="00F5513C">
        <w:t>representantes</w:t>
      </w:r>
      <w:r w:rsidR="00807047">
        <w:t xml:space="preserve"> das diversas metodologias até então</w:t>
      </w:r>
      <w:r w:rsidR="00F230E6">
        <w:t xml:space="preserve"> conhecidas como metodologias “leve”.</w:t>
      </w:r>
      <w:r w:rsidR="007A37C7">
        <w:t xml:space="preserve"> Faziam parte desta metodologia métodos como Scrum, XP (</w:t>
      </w:r>
      <w:r w:rsidR="007A37C7" w:rsidRPr="007A37C7">
        <w:rPr>
          <w:i/>
        </w:rPr>
        <w:t>Extreme Programming</w:t>
      </w:r>
      <w:r w:rsidR="007A37C7">
        <w:t xml:space="preserve"> – Programação Extrema), Desenvolvimento Adaptativo </w:t>
      </w:r>
      <w:r w:rsidR="007A37C7">
        <w:lastRenderedPageBreak/>
        <w:t>de Software,</w:t>
      </w:r>
      <w:r w:rsidR="00F5513C">
        <w:t xml:space="preserve"> DSDM (</w:t>
      </w:r>
      <w:r w:rsidR="00F5513C" w:rsidRPr="00F5513C">
        <w:rPr>
          <w:i/>
        </w:rPr>
        <w:t>Dynamic Systems Development Method</w:t>
      </w:r>
      <w:r w:rsidR="00F5513C">
        <w:t xml:space="preserve"> – Metodologia de Desenvolvimento de Sistemas Dinâmicos),</w:t>
      </w:r>
      <w:r w:rsidR="007A37C7">
        <w:t xml:space="preserve"> entre outros </w:t>
      </w:r>
      <w:sdt>
        <w:sdtPr>
          <w:id w:val="7635383"/>
          <w:citation/>
        </w:sdtPr>
        <w:sdtContent>
          <w:fldSimple w:instr=" CITATION Ala05 \l 1046 ">
            <w:r w:rsidR="00016279">
              <w:rPr>
                <w:noProof/>
              </w:rPr>
              <w:t>(KOCH, 2005)</w:t>
            </w:r>
          </w:fldSimple>
        </w:sdtContent>
      </w:sdt>
      <w:r w:rsidR="00F230E6">
        <w:t>.</w:t>
      </w:r>
    </w:p>
    <w:p w:rsidR="00C6587E" w:rsidRDefault="007A37C7" w:rsidP="00C6587E">
      <w:r>
        <w:t>Conforme relata Koch (2005), e</w:t>
      </w:r>
      <w:r w:rsidR="00F230E6">
        <w:t>ssa reunião rendeu</w:t>
      </w:r>
      <w:r w:rsidR="00C6587E">
        <w:t xml:space="preserve"> então quatros níveis de acordo entre os participantes. Dentre os níveis, dois se destacam:</w:t>
      </w:r>
    </w:p>
    <w:p w:rsidR="00F5513C" w:rsidRDefault="00C6587E" w:rsidP="00C6587E">
      <w:pPr>
        <w:pStyle w:val="PargrafodaLista"/>
        <w:numPr>
          <w:ilvl w:val="0"/>
          <w:numId w:val="28"/>
        </w:numPr>
      </w:pPr>
      <w:r>
        <w:t>Manifesto Ágil</w:t>
      </w:r>
      <w:r w:rsidR="00F96FFD">
        <w:t>;</w:t>
      </w:r>
    </w:p>
    <w:p w:rsidR="00C6587E" w:rsidRDefault="00C6587E" w:rsidP="00C6587E">
      <w:pPr>
        <w:pStyle w:val="PargrafodaLista"/>
        <w:numPr>
          <w:ilvl w:val="0"/>
          <w:numId w:val="28"/>
        </w:numPr>
      </w:pPr>
      <w:r>
        <w:t>12 princípios ágeis.</w:t>
      </w:r>
    </w:p>
    <w:p w:rsidR="007B113A" w:rsidRDefault="007B113A" w:rsidP="007B113A"/>
    <w:p w:rsidR="00C6587E" w:rsidRDefault="00831CE7" w:rsidP="00C6587E">
      <w:r>
        <w:t xml:space="preserve">Segundo o </w:t>
      </w:r>
      <w:r w:rsidRPr="00921DBC">
        <w:rPr>
          <w:i/>
        </w:rPr>
        <w:t>site</w:t>
      </w:r>
      <w:r>
        <w:t xml:space="preserve"> oficial d</w:t>
      </w:r>
      <w:r w:rsidR="00E06D9A">
        <w:t xml:space="preserve">o Manifesto Ágil (2001), </w:t>
      </w:r>
      <w:r w:rsidR="00085A94">
        <w:t xml:space="preserve">a partir do mesmo, </w:t>
      </w:r>
      <w:r w:rsidR="00E15BA8">
        <w:t>passaram a valorizar mais</w:t>
      </w:r>
      <w:r w:rsidR="00D5642D">
        <w:t>:</w:t>
      </w:r>
    </w:p>
    <w:p w:rsidR="00D5642D" w:rsidRDefault="008636CE" w:rsidP="00D5642D">
      <w:pPr>
        <w:pStyle w:val="PargrafodaLista"/>
        <w:numPr>
          <w:ilvl w:val="0"/>
          <w:numId w:val="29"/>
        </w:numPr>
      </w:pPr>
      <w:r>
        <w:t>Indivíduos e interações</w:t>
      </w:r>
      <w:r w:rsidR="00E15BA8">
        <w:t xml:space="preserve"> que processos e ferramentas;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Software em funcionamento que documentação abrangente;</w:t>
      </w:r>
    </w:p>
    <w:p w:rsidR="00E15BA8" w:rsidRDefault="00E15BA8" w:rsidP="00D5642D">
      <w:pPr>
        <w:pStyle w:val="PargrafodaLista"/>
        <w:numPr>
          <w:ilvl w:val="0"/>
          <w:numId w:val="29"/>
        </w:numPr>
      </w:pPr>
      <w:r>
        <w:t>Colaboração com o cliente que neg</w:t>
      </w:r>
      <w:r w:rsidR="00461F21">
        <w:t>ociação de contratos;</w:t>
      </w:r>
    </w:p>
    <w:p w:rsidR="00831CE7" w:rsidRDefault="00831CE7" w:rsidP="007B113A">
      <w:pPr>
        <w:pStyle w:val="PargrafodaLista"/>
        <w:numPr>
          <w:ilvl w:val="0"/>
          <w:numId w:val="29"/>
        </w:numPr>
      </w:pPr>
      <w:r>
        <w:t>Responder a mudanças que seguir um plano.</w:t>
      </w:r>
    </w:p>
    <w:p w:rsidR="007B113A" w:rsidRDefault="007B113A" w:rsidP="007B113A"/>
    <w:p w:rsidR="00075C81" w:rsidRDefault="00702542" w:rsidP="00075C81">
      <w:r>
        <w:t>Para que o manifesto existisse</w:t>
      </w:r>
      <w:r w:rsidR="00921DBC">
        <w:t xml:space="preserve">, </w:t>
      </w:r>
      <w:r>
        <w:t>era</w:t>
      </w:r>
      <w:r w:rsidR="00921DBC">
        <w:t xml:space="preserve"> p</w:t>
      </w:r>
      <w:r>
        <w:t>reciso que o mesmo se fundamentasse</w:t>
      </w:r>
      <w:r w:rsidR="00921DBC">
        <w:t xml:space="preserve"> em princípios. Segundo a página oficial do Manifesto Ágil (2</w:t>
      </w:r>
      <w:r w:rsidR="00F55CD7">
        <w:t>001), alguns exemplos do que o m</w:t>
      </w:r>
      <w:r w:rsidR="00921DBC">
        <w:t xml:space="preserve">anifesto segue </w:t>
      </w:r>
      <w:r w:rsidR="00075C81">
        <w:t>são</w:t>
      </w:r>
      <w:r w:rsidR="00921DBC">
        <w:t>: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Nossa maior prioridade é satisfazer o cliente através da entrega contínua e adiantada de software com valor agregado.</w:t>
      </w:r>
      <w:r>
        <w:t>”</w:t>
      </w:r>
    </w:p>
    <w:p w:rsidR="00075C81" w:rsidRDefault="00075C81" w:rsidP="00075C81">
      <w:pPr>
        <w:pStyle w:val="PargrafodaLista"/>
        <w:numPr>
          <w:ilvl w:val="0"/>
          <w:numId w:val="31"/>
        </w:numPr>
      </w:pPr>
      <w:r>
        <w:t>“</w:t>
      </w:r>
      <w:r w:rsidRPr="00075C81">
        <w:t>Mudanças nos requisitos são bem-vindas, mesmo tardiamente no desenvolvimento. Processos ágeis tiram vantagem das mudanças visando vantagem competitiva para o cliente.</w:t>
      </w:r>
      <w:r>
        <w:t>”</w:t>
      </w:r>
    </w:p>
    <w:p w:rsidR="00075C81" w:rsidRDefault="00075C81" w:rsidP="00D77D2B">
      <w:pPr>
        <w:pStyle w:val="PargrafodaLista"/>
        <w:numPr>
          <w:ilvl w:val="0"/>
          <w:numId w:val="31"/>
        </w:numPr>
      </w:pPr>
      <w:r>
        <w:t>“</w:t>
      </w:r>
      <w:r w:rsidRPr="00075C81">
        <w:t>Entregar frequentemente software funcionando, de poucas semanas a poucos meses, com preferência à menor escala de tempo.</w:t>
      </w:r>
      <w:r>
        <w:t>”</w:t>
      </w:r>
    </w:p>
    <w:p w:rsidR="00D77D2B" w:rsidRDefault="00D77D2B" w:rsidP="00D77D2B"/>
    <w:p w:rsidR="00075C81" w:rsidRDefault="00075C81" w:rsidP="00075C81">
      <w:r>
        <w:t>Os doze princípios podem ser lidos na íntegra do site oficial do Manifesto Ágil (</w:t>
      </w:r>
      <w:r w:rsidRPr="00075C81">
        <w:t>http://www.agilemanifesto.org/iso/ptbr/principles.html</w:t>
      </w:r>
      <w:r>
        <w:t>).</w:t>
      </w:r>
    </w:p>
    <w:p w:rsidR="00544EA2" w:rsidRDefault="006568E9" w:rsidP="00702542">
      <w:r>
        <w:t xml:space="preserve">Younker (2008) resume que “Métodos ágeis </w:t>
      </w:r>
      <w:r w:rsidRPr="006568E9">
        <w:t>são um conjunto de diferentes técnicas que podem se</w:t>
      </w:r>
      <w:r w:rsidR="00544EA2">
        <w:t>r usada</w:t>
      </w:r>
      <w:r w:rsidRPr="006568E9">
        <w:t xml:space="preserve">s em conjunto para alcançar uma alta qualidade de software e estimativas precisas de tempo e material com </w:t>
      </w:r>
      <w:r w:rsidR="00544EA2" w:rsidRPr="006568E9">
        <w:t xml:space="preserve">menores ciclos </w:t>
      </w:r>
      <w:r w:rsidR="00544EA2">
        <w:t xml:space="preserve">de </w:t>
      </w:r>
      <w:r w:rsidRPr="006568E9">
        <w:t>desenvolvimento</w:t>
      </w:r>
      <w:r>
        <w:t>”</w:t>
      </w:r>
      <w:r w:rsidR="00544EA2">
        <w:t>.</w:t>
      </w:r>
    </w:p>
    <w:p w:rsidR="00A16509" w:rsidRDefault="00A16509" w:rsidP="00852541">
      <w:pPr>
        <w:pStyle w:val="Ttulo3"/>
        <w:rPr>
          <w:lang w:val="en-US"/>
        </w:rPr>
      </w:pPr>
      <w:bookmarkStart w:id="106" w:name="_Toc309505759"/>
      <w:r>
        <w:rPr>
          <w:lang w:val="en-US"/>
        </w:rPr>
        <w:lastRenderedPageBreak/>
        <w:t>ARQUITETURA MVC</w:t>
      </w:r>
      <w:bookmarkEnd w:id="106"/>
    </w:p>
    <w:p w:rsidR="00A16509" w:rsidRDefault="00A16509" w:rsidP="00A16509">
      <w:r>
        <w:t xml:space="preserve">Proposto por </w:t>
      </w:r>
      <w:r w:rsidRPr="00A16509">
        <w:t>Trygve Reenskaug</w:t>
      </w:r>
      <w:r>
        <w:t xml:space="preserve"> em 1979, a arquitetura </w:t>
      </w:r>
      <w:r w:rsidRPr="00EB2B9B">
        <w:rPr>
          <w:b/>
        </w:rPr>
        <w:t>MVC</w:t>
      </w:r>
      <w:r>
        <w:t xml:space="preserve"> (</w:t>
      </w:r>
      <w:r w:rsidRPr="00EB2B9B">
        <w:rPr>
          <w:i/>
        </w:rPr>
        <w:t>Model-View-Controller</w:t>
      </w:r>
      <w:r>
        <w:t xml:space="preserve"> – Modelo-Visão-Controlador) consiste em dividir uma aplicação em três partes </w:t>
      </w:r>
      <w:sdt>
        <w:sdtPr>
          <w:id w:val="3869060"/>
          <w:citation/>
        </w:sdtPr>
        <w:sdtContent>
          <w:fldSimple w:instr=" CITATION Rub09 \l 1046 ">
            <w:r w:rsidR="00016279">
              <w:rPr>
                <w:noProof/>
              </w:rPr>
              <w:t>(RUBY, THOMAS e HANSSON, 2009)</w:t>
            </w:r>
          </w:fldSimple>
        </w:sdtContent>
      </w:sdt>
      <w:r>
        <w:t>:</w:t>
      </w:r>
    </w:p>
    <w:p w:rsidR="00275C66" w:rsidRDefault="00275C66" w:rsidP="00275C66">
      <w:pPr>
        <w:pStyle w:val="PargrafodaLista"/>
        <w:numPr>
          <w:ilvl w:val="0"/>
          <w:numId w:val="40"/>
        </w:numPr>
      </w:pPr>
      <w:r>
        <w:t>Modelo: Sendo transitório ou permanente, é de responsabilidade do modelo manter o estado da aplicação. Além de armazenar dados, toda regra de negócio é aplicada nessa camada;</w:t>
      </w:r>
    </w:p>
    <w:p w:rsidR="00713EDC" w:rsidRDefault="00275C66" w:rsidP="00275C66">
      <w:pPr>
        <w:pStyle w:val="PargrafodaLista"/>
        <w:numPr>
          <w:ilvl w:val="0"/>
          <w:numId w:val="40"/>
        </w:numPr>
      </w:pPr>
      <w:r>
        <w:t xml:space="preserve">Visão: É a representação visual do Modelo. </w:t>
      </w:r>
      <w:r w:rsidR="00713EDC">
        <w:t>Tem a responsabilidade de tornar acessível os dados do Modelo para o usuário final, que é feita através de interfaces gráficas;</w:t>
      </w:r>
    </w:p>
    <w:p w:rsidR="00594D56" w:rsidRDefault="00713EDC" w:rsidP="001263C0">
      <w:pPr>
        <w:pStyle w:val="PargrafodaLista"/>
        <w:numPr>
          <w:ilvl w:val="0"/>
          <w:numId w:val="40"/>
        </w:numPr>
      </w:pPr>
      <w:r>
        <w:t>Controlador: Responsável por fazer a ligação entrar o Modelo e a Visão.</w:t>
      </w:r>
      <w:r w:rsidR="00275C66">
        <w:t xml:space="preserve"> </w:t>
      </w:r>
      <w:r>
        <w:t>Recebe uma requisição do usuário, interage com o Modelo e retorna uma resposta para o usuário em forma de Visão.</w:t>
      </w:r>
    </w:p>
    <w:p w:rsidR="00594D56" w:rsidRPr="00A16509" w:rsidRDefault="00594D56" w:rsidP="00594D56"/>
    <w:p w:rsidR="00852541" w:rsidRDefault="00852541" w:rsidP="00852541">
      <w:pPr>
        <w:pStyle w:val="Ttulo3"/>
        <w:rPr>
          <w:lang w:val="en-US"/>
        </w:rPr>
      </w:pPr>
      <w:bookmarkStart w:id="107" w:name="_Toc309505760"/>
      <w:r w:rsidRPr="00F5513C">
        <w:rPr>
          <w:lang w:val="en-US"/>
        </w:rPr>
        <w:t>FRAMEWORK RUBY ON RAILS</w:t>
      </w:r>
      <w:bookmarkEnd w:id="107"/>
    </w:p>
    <w:p w:rsidR="00F859F8" w:rsidRDefault="005F4E18" w:rsidP="00F859F8">
      <w:r>
        <w:t>“</w:t>
      </w:r>
      <w:r w:rsidRPr="002C53F5">
        <w:rPr>
          <w:i/>
        </w:rPr>
        <w:t>Ruby on Rails</w:t>
      </w:r>
      <w:r>
        <w:t xml:space="preserve"> é um </w:t>
      </w:r>
      <w:r w:rsidRPr="003A237B">
        <w:rPr>
          <w:i/>
        </w:rPr>
        <w:t>framework</w:t>
      </w:r>
      <w:r>
        <w:t xml:space="preserve"> que torna mais fácil desenvolver, implantar e manter aplicações </w:t>
      </w:r>
      <w:r w:rsidRPr="003A237B">
        <w:rPr>
          <w:i/>
        </w:rPr>
        <w:t>web</w:t>
      </w:r>
      <w:r>
        <w:t>”</w:t>
      </w:r>
      <w:r w:rsidR="0042352A">
        <w:t xml:space="preserve">, criado por </w:t>
      </w:r>
      <w:r w:rsidR="0042352A" w:rsidRPr="0042352A">
        <w:t>David Heinemeier Hansson</w:t>
      </w:r>
      <w:r>
        <w:t xml:space="preserve"> </w:t>
      </w:r>
      <w:sdt>
        <w:sdtPr>
          <w:id w:val="1799925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6A5636">
        <w:t xml:space="preserve"> Segundo os autores, pouco tempo após seu lan</w:t>
      </w:r>
      <w:r w:rsidR="00BF00E7">
        <w:t xml:space="preserve">çamento, meado de 2004, Rails ganhou notoriedade em toda </w:t>
      </w:r>
      <w:r w:rsidR="005C7B5B">
        <w:t>I</w:t>
      </w:r>
      <w:r w:rsidR="00BF00E7">
        <w:t xml:space="preserve">nternet. </w:t>
      </w:r>
      <w:r w:rsidR="0042352A">
        <w:t>Com isso</w:t>
      </w:r>
      <w:r w:rsidR="00BF00E7">
        <w:t xml:space="preserve">, se tornou um dos frameworks </w:t>
      </w:r>
      <w:r w:rsidR="00FF6EA3">
        <w:t>preferidos</w:t>
      </w:r>
      <w:r w:rsidR="00BF00E7">
        <w:t xml:space="preserve"> para </w:t>
      </w:r>
      <w:r w:rsidR="00FF6EA3">
        <w:t>construir</w:t>
      </w:r>
      <w:r w:rsidR="00BF00E7">
        <w:t xml:space="preserve"> aplicações no formato Web 2.0.</w:t>
      </w:r>
    </w:p>
    <w:p w:rsidR="00F859F8" w:rsidRDefault="00A249A8" w:rsidP="00F859F8">
      <w:r>
        <w:t>“</w:t>
      </w:r>
      <w:r w:rsidR="00F859F8">
        <w:t xml:space="preserve">Aplicações Rails são escritas em Ruby, </w:t>
      </w:r>
      <w:r>
        <w:t xml:space="preserve">uma linguagem de programação moderna e orientada a objetos” </w:t>
      </w:r>
      <w:sdt>
        <w:sdtPr>
          <w:id w:val="5256284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>
        <w:t>.</w:t>
      </w:r>
      <w:r w:rsidR="003B3DFC">
        <w:t xml:space="preserve"> Uma importante parcela do sucesso do Rails </w:t>
      </w:r>
      <w:r w:rsidR="003A62E1">
        <w:t>se deve ao Ruby</w:t>
      </w:r>
      <w:r w:rsidR="000D2784">
        <w:t>.</w:t>
      </w:r>
      <w:r w:rsidR="003A62E1">
        <w:t xml:space="preserve"> </w:t>
      </w:r>
      <w:r w:rsidR="000D2784">
        <w:t>E</w:t>
      </w:r>
      <w:r w:rsidR="003A62E1">
        <w:t>ssa linguagem foi criada para ser mais poderosa</w:t>
      </w:r>
      <w:r w:rsidR="000D2784">
        <w:t xml:space="preserve"> que outras destinadas </w:t>
      </w:r>
      <w:r w:rsidR="00FF4CF1">
        <w:t>a</w:t>
      </w:r>
      <w:r w:rsidR="000D2784">
        <w:t xml:space="preserve"> aplicações </w:t>
      </w:r>
      <w:r w:rsidR="000D2784" w:rsidRPr="000D2784">
        <w:rPr>
          <w:i/>
        </w:rPr>
        <w:t>web</w:t>
      </w:r>
      <w:r w:rsidR="000D2784">
        <w:t>, como o PHP e o ASP</w:t>
      </w:r>
      <w:r w:rsidR="003A62E1">
        <w:t xml:space="preserve"> </w:t>
      </w:r>
      <w:r w:rsidR="000D2784">
        <w:t xml:space="preserve">que dominavam o nicho quando o Ruby foi criado, em 1994 </w:t>
      </w:r>
      <w:sdt>
        <w:sdtPr>
          <w:id w:val="5256285"/>
          <w:citation/>
        </w:sdtPr>
        <w:sdtContent>
          <w:fldSimple w:instr=" CITATION JrC10 \l 1046  ">
            <w:r w:rsidR="00016279">
              <w:rPr>
                <w:noProof/>
              </w:rPr>
              <w:t>(JR. e BARAZI, 2010)</w:t>
            </w:r>
          </w:fldSimple>
        </w:sdtContent>
      </w:sdt>
      <w:r w:rsidR="000D2784">
        <w:t xml:space="preserve">. Os autores concluem ainda que o Rails potencializa a linguagem Ruby e construir uma aplicação com estas tecnologias é como se estivesse usando uma linguagem específica para desenvolvimento </w:t>
      </w:r>
      <w:r w:rsidR="000D2784" w:rsidRPr="000D2784">
        <w:rPr>
          <w:i/>
        </w:rPr>
        <w:t>web</w:t>
      </w:r>
      <w:r w:rsidR="000D2784">
        <w:t xml:space="preserve">. </w:t>
      </w:r>
    </w:p>
    <w:p w:rsidR="002A35A4" w:rsidRDefault="00B20A4B" w:rsidP="002A35A4">
      <w:r>
        <w:t xml:space="preserve">Em se tratando de </w:t>
      </w:r>
      <w:r w:rsidR="00526DE0">
        <w:t>sistemas</w:t>
      </w:r>
      <w:r>
        <w:t xml:space="preserve"> para </w:t>
      </w:r>
      <w:r w:rsidR="005C7B5B">
        <w:t>I</w:t>
      </w:r>
      <w:r>
        <w:t>nternet, houve um momento em que muitos desenvolvedores se sentiam frustrados em relação às linguagens usadas por ele</w:t>
      </w:r>
      <w:r w:rsidR="005C7B5B">
        <w:t>s</w:t>
      </w:r>
      <w:r>
        <w:t>. Independente</w:t>
      </w:r>
      <w:r w:rsidR="005C7B5B">
        <w:t>mente</w:t>
      </w:r>
      <w:r>
        <w:t xml:space="preserve"> se programavam em Java</w:t>
      </w:r>
      <w:r w:rsidR="000F0F2F">
        <w:t>™</w:t>
      </w:r>
      <w:r>
        <w:t xml:space="preserve">, </w:t>
      </w:r>
      <w:r w:rsidR="000F0F2F">
        <w:t xml:space="preserve">Microsoft® </w:t>
      </w:r>
      <w:r>
        <w:t xml:space="preserve">.NET ou PHP, entre outros. O sentimento comum era que despendiam muito esforço </w:t>
      </w:r>
      <w:r w:rsidR="007F02A2">
        <w:t>para desenvolverem seu trabalho</w:t>
      </w:r>
      <w:r w:rsidR="003935C0">
        <w:t xml:space="preserve">. </w:t>
      </w:r>
      <w:r w:rsidR="005C7B5B">
        <w:t xml:space="preserve">Foi </w:t>
      </w:r>
      <w:r w:rsidR="003935C0">
        <w:lastRenderedPageBreak/>
        <w:t>nesse contexto que o Rails se destacou e arrebanhou mais programadores</w:t>
      </w:r>
      <w:r w:rsidR="007F02A2">
        <w:t xml:space="preserve"> </w:t>
      </w:r>
      <w:sdt>
        <w:sdtPr>
          <w:id w:val="5256283"/>
          <w:citation/>
        </w:sdtPr>
        <w:sdtContent>
          <w:fldSimple w:instr=" CITATION Rub09 \l 1046  ">
            <w:r w:rsidR="00016279">
              <w:rPr>
                <w:noProof/>
              </w:rPr>
              <w:t>(RUBY, THOMAS e HANSSON, 2009)</w:t>
            </w:r>
          </w:fldSimple>
        </w:sdtContent>
      </w:sdt>
      <w:r w:rsidR="007F02A2">
        <w:t xml:space="preserve">. De acordo com os autores, a primeira vantagem que o </w:t>
      </w:r>
      <w:r w:rsidR="007F02A2" w:rsidRPr="007F02A2">
        <w:rPr>
          <w:i/>
        </w:rPr>
        <w:t xml:space="preserve">Ruby on Rails </w:t>
      </w:r>
      <w:r w:rsidR="003F1249">
        <w:t>oferece</w:t>
      </w:r>
      <w:r w:rsidR="007F02A2">
        <w:t xml:space="preserve"> é o fato de </w:t>
      </w:r>
      <w:r w:rsidR="007F02A2">
        <w:tab/>
        <w:t>que todas as aplicações são implementadas seguindo a arquitetura MVC (</w:t>
      </w:r>
      <w:r w:rsidR="007F02A2" w:rsidRPr="007F02A2">
        <w:rPr>
          <w:i/>
        </w:rPr>
        <w:t>Model-View-Controller</w:t>
      </w:r>
      <w:r w:rsidR="007F02A2">
        <w:t xml:space="preserve"> – Modelo-Visão-Controlador)</w:t>
      </w:r>
      <w:r w:rsidR="00D618A9">
        <w:t xml:space="preserve"> de forma nativa, ou seja, desde o início do projeto, cada lógica é separada em seu devido lugar. Enquanto isso, desen</w:t>
      </w:r>
      <w:r w:rsidR="00B76918">
        <w:t xml:space="preserve">volvedores de outras linguagens </w:t>
      </w:r>
      <w:r w:rsidR="00D618A9">
        <w:t xml:space="preserve">precisam utilizar </w:t>
      </w:r>
      <w:r w:rsidR="00D618A9" w:rsidRPr="00D618A9">
        <w:rPr>
          <w:i/>
        </w:rPr>
        <w:t>frameworks</w:t>
      </w:r>
      <w:r w:rsidR="00D618A9">
        <w:t xml:space="preserve"> integrados à sua tecnologia para dese</w:t>
      </w:r>
      <w:r w:rsidR="00FF6EA3">
        <w:t>nvolverem seguindo a arquitetura</w:t>
      </w:r>
      <w:r w:rsidR="00D618A9">
        <w:t xml:space="preserve">. </w:t>
      </w:r>
      <w:r w:rsidR="00273C80">
        <w:t xml:space="preserve">Outro ganho, segundo os autores, é que as aplicações em Rails têm suporte a testes. Quando se adiciona uma funcionalidade ao código, automaticamente o framework cria um </w:t>
      </w:r>
      <w:r w:rsidR="003935C0">
        <w:t>espaço</w:t>
      </w:r>
      <w:r w:rsidR="00273C80">
        <w:t xml:space="preserve"> de teste para o novo código</w:t>
      </w:r>
      <w:r w:rsidR="003935C0">
        <w:t xml:space="preserve">, onde </w:t>
      </w:r>
      <w:r w:rsidR="003662FE">
        <w:t>se deve</w:t>
      </w:r>
      <w:r w:rsidR="003935C0">
        <w:t xml:space="preserve"> adicionar a rotina de teste específica da tal funcionalidade</w:t>
      </w:r>
      <w:r w:rsidR="00F859F8">
        <w:t>.</w:t>
      </w:r>
      <w:r w:rsidR="00F41BC3">
        <w:t xml:space="preserve"> Para</w:t>
      </w:r>
      <w:r w:rsidR="005C7B5B">
        <w:t xml:space="preserve"> Williams (2007)</w:t>
      </w:r>
      <w:r w:rsidR="00F41BC3">
        <w:t xml:space="preserve">, </w:t>
      </w:r>
      <w:r w:rsidR="005B7DAE">
        <w:t>outro</w:t>
      </w:r>
      <w:r w:rsidR="00F41BC3">
        <w:t xml:space="preserve"> aspecto importante é que o Rails segue </w:t>
      </w:r>
      <w:r w:rsidR="005B7DAE">
        <w:t>princípios como o DRY (</w:t>
      </w:r>
      <w:r w:rsidR="005B7DAE" w:rsidRPr="005B7DAE">
        <w:rPr>
          <w:i/>
        </w:rPr>
        <w:t>Don’t repeat yourself</w:t>
      </w:r>
      <w:r w:rsidR="005B7DAE">
        <w:t xml:space="preserve"> – Não se repetir), </w:t>
      </w:r>
      <w:r w:rsidR="003557A2">
        <w:t>o que significa</w:t>
      </w:r>
      <w:r w:rsidR="005B7DAE">
        <w:t xml:space="preserve"> que nenhuma parte da aplicação deve ser repetida</w:t>
      </w:r>
      <w:r w:rsidR="00703380">
        <w:t>, pois cada parte deve estar em seu devido lugar. Como resultado, qualquer alteração em um desses trechos será enxergada pela aplicação inteira</w:t>
      </w:r>
      <w:r w:rsidR="005B7DAE">
        <w:t>.</w:t>
      </w:r>
      <w:r w:rsidR="003557A2">
        <w:t xml:space="preserve"> Outro princípio seguido pelo </w:t>
      </w:r>
      <w:r w:rsidR="003557A2" w:rsidRPr="00703380">
        <w:rPr>
          <w:i/>
        </w:rPr>
        <w:t>framework</w:t>
      </w:r>
      <w:r w:rsidR="003557A2">
        <w:t xml:space="preserve"> é o da Convenção sobre Configuração que, ao contrário do Microsoft® .NET, por exemplo, não tem muitas opções configuráveis</w:t>
      </w:r>
      <w:r w:rsidR="002A35A4">
        <w:t xml:space="preserve">, uma vez que são pré-determinadas pela equipe de mantedores do </w:t>
      </w:r>
      <w:r w:rsidR="002A35A4" w:rsidRPr="002A35A4">
        <w:rPr>
          <w:i/>
        </w:rPr>
        <w:t>Ruby On Rails</w:t>
      </w:r>
      <w:r w:rsidR="002A35A4">
        <w:t>. Apesar de contestado</w:t>
      </w:r>
      <w:r w:rsidR="00703380">
        <w:t xml:space="preserve"> por uma parte da comunidade</w:t>
      </w:r>
      <w:r w:rsidR="002A35A4">
        <w:t>, essa convenção faz com que o foco se volte em construir aplicações e</w:t>
      </w:r>
      <w:r w:rsidR="00703380">
        <w:t xml:space="preserve"> a consequência</w:t>
      </w:r>
      <w:r w:rsidR="002A35A4">
        <w:t xml:space="preserve"> </w:t>
      </w:r>
      <w:r w:rsidR="00703380">
        <w:t>é que o</w:t>
      </w:r>
      <w:r w:rsidR="002A35A4">
        <w:t xml:space="preserve"> desenvolvimento se torna mais rápido </w:t>
      </w:r>
      <w:sdt>
        <w:sdtPr>
          <w:id w:val="2571163"/>
          <w:citation/>
        </w:sdtPr>
        <w:sdtContent>
          <w:fldSimple w:instr=" CITATION Jus07 \l 1046  ">
            <w:r w:rsidR="00016279">
              <w:rPr>
                <w:noProof/>
              </w:rPr>
              <w:t>(WILLIAMS, 2007)</w:t>
            </w:r>
          </w:fldSimple>
        </w:sdtContent>
      </w:sdt>
      <w:r w:rsidR="002A35A4">
        <w:t>.</w:t>
      </w:r>
    </w:p>
    <w:p w:rsidR="00036365" w:rsidRDefault="00036365" w:rsidP="002A35A4"/>
    <w:p w:rsidR="00036365" w:rsidRDefault="009A2EA0" w:rsidP="00036365">
      <w:pPr>
        <w:pStyle w:val="Ttulo4"/>
        <w:rPr>
          <w:lang w:val="en-US"/>
        </w:rPr>
      </w:pPr>
      <w:bookmarkStart w:id="108" w:name="_Toc309505761"/>
      <w:r>
        <w:t>GERADORES</w:t>
      </w:r>
      <w:bookmarkEnd w:id="108"/>
    </w:p>
    <w:p w:rsidR="00AC61C7" w:rsidRDefault="00AC61C7" w:rsidP="00AC61C7">
      <w:r>
        <w:t xml:space="preserve">O </w:t>
      </w:r>
      <w:r w:rsidRPr="00AC61C7">
        <w:rPr>
          <w:i/>
        </w:rPr>
        <w:t>framework</w:t>
      </w:r>
      <w:r>
        <w:t xml:space="preserve"> Rails prov</w:t>
      </w:r>
      <w:r w:rsidR="00C83E8D">
        <w:t xml:space="preserve">ê um gerador de telas básicas para interação com o banco de dados, onde executam as funções de criar, ler, alterar e excluir registros em tabelas do banco. Este gerador é chamado de </w:t>
      </w:r>
      <w:r w:rsidR="00C83E8D" w:rsidRPr="00C83E8D">
        <w:rPr>
          <w:i/>
        </w:rPr>
        <w:t>Scaffold</w:t>
      </w:r>
      <w:r w:rsidR="00C83E8D">
        <w:t xml:space="preserve"> (andaime)</w:t>
      </w:r>
      <w:r w:rsidR="002978A7">
        <w:t xml:space="preserve"> e sua idéia</w:t>
      </w:r>
      <w:r w:rsidR="00C83E8D">
        <w:t xml:space="preserve"> é fornecer um protótipo rápido</w:t>
      </w:r>
      <w:r w:rsidR="002978A7">
        <w:t xml:space="preserve">, porém completo, de telas que interajam com o banco de dados e sirvam de suporte para o programador enquanto o código definitivo não for desenvolvido </w:t>
      </w:r>
      <w:sdt>
        <w:sdtPr>
          <w:id w:val="8892291"/>
          <w:citation/>
        </w:sdtPr>
        <w:sdtContent>
          <w:fldSimple w:instr=" CITATION Bru06 \l 1046 ">
            <w:r w:rsidR="00016279">
              <w:rPr>
                <w:noProof/>
              </w:rPr>
              <w:t>(TATE e HIBBS, 2006)</w:t>
            </w:r>
          </w:fldSimple>
        </w:sdtContent>
      </w:sdt>
      <w:r w:rsidR="002978A7">
        <w:t>.</w:t>
      </w:r>
    </w:p>
    <w:p w:rsidR="006A12CE" w:rsidRDefault="006A12CE" w:rsidP="006A12CE"/>
    <w:p w:rsidR="00263906" w:rsidRPr="00AC61C7" w:rsidRDefault="00263906" w:rsidP="00263906">
      <w:pPr>
        <w:pStyle w:val="Ttulo3"/>
      </w:pPr>
      <w:bookmarkStart w:id="109" w:name="_Toc309505762"/>
      <w:r w:rsidRPr="00AC61C7">
        <w:t>JQUERY MOBILE</w:t>
      </w:r>
      <w:bookmarkEnd w:id="109"/>
    </w:p>
    <w:p w:rsidR="00494694" w:rsidRDefault="005E0AAC" w:rsidP="00494694">
      <w:r>
        <w:t xml:space="preserve">jQuery </w:t>
      </w:r>
      <w:r w:rsidRPr="001B4F83">
        <w:rPr>
          <w:i/>
        </w:rPr>
        <w:t>Mobile</w:t>
      </w:r>
      <w:r w:rsidR="001B4F83">
        <w:t xml:space="preserve"> (móvel)</w:t>
      </w:r>
      <w:r>
        <w:t xml:space="preserve"> é um conjunto de </w:t>
      </w:r>
      <w:r w:rsidRPr="00467BA3">
        <w:rPr>
          <w:i/>
        </w:rPr>
        <w:t>plugins</w:t>
      </w:r>
      <w:r>
        <w:t xml:space="preserve"> jQuery que visam prover uma plataforma completa para criação de aplicações móveis para internet</w:t>
      </w:r>
      <w:r w:rsidR="00872C14">
        <w:t xml:space="preserve"> </w:t>
      </w:r>
      <w:sdt>
        <w:sdtPr>
          <w:id w:val="7070762"/>
          <w:citation/>
        </w:sdtPr>
        <w:sdtContent>
          <w:fldSimple w:instr=" CITATION Rei11 \l 1046 ">
            <w:r w:rsidR="00016279">
              <w:rPr>
                <w:noProof/>
              </w:rPr>
              <w:t>(REID, 2011)</w:t>
            </w:r>
          </w:fldSimple>
        </w:sdtContent>
      </w:sdt>
      <w:r>
        <w:t>.</w:t>
      </w:r>
      <w:r w:rsidR="0078732E">
        <w:t xml:space="preserve"> </w:t>
      </w:r>
      <w:r w:rsidR="00757220">
        <w:t xml:space="preserve">Segundo o próprio </w:t>
      </w:r>
      <w:r w:rsidR="00757220" w:rsidRPr="00757220">
        <w:rPr>
          <w:i/>
        </w:rPr>
        <w:t>site</w:t>
      </w:r>
      <w:r w:rsidR="00757220">
        <w:t xml:space="preserve"> do jQuery</w:t>
      </w:r>
      <w:r w:rsidR="00C44407">
        <w:t xml:space="preserve"> </w:t>
      </w:r>
      <w:r w:rsidR="00C44407" w:rsidRPr="00C44407">
        <w:rPr>
          <w:i/>
        </w:rPr>
        <w:t>Mobile</w:t>
      </w:r>
      <w:r w:rsidR="00757220">
        <w:t xml:space="preserve"> (2010), o mesmo é</w:t>
      </w:r>
      <w:r w:rsidR="0078732E">
        <w:t xml:space="preserve"> um projeto de código aberto, onde </w:t>
      </w:r>
      <w:r w:rsidR="0078732E">
        <w:lastRenderedPageBreak/>
        <w:t xml:space="preserve">colaboradores podem ajudar a aprimorar o </w:t>
      </w:r>
      <w:r w:rsidR="0078732E" w:rsidRPr="0078732E">
        <w:rPr>
          <w:i/>
        </w:rPr>
        <w:t>framework</w:t>
      </w:r>
      <w:r w:rsidR="0078732E">
        <w:t xml:space="preserve"> através de idéias e/ou codificação de novas funcionalidades. Para ser um colaborador, basta participar de alguma ferramenta social </w:t>
      </w:r>
      <w:r w:rsidR="003F1249">
        <w:t>onde</w:t>
      </w:r>
      <w:r w:rsidR="00757220">
        <w:t xml:space="preserve"> a comunidade interaja</w:t>
      </w:r>
      <w:r w:rsidR="0078732E">
        <w:t xml:space="preserve">, como o Twitter, blog, fórum </w:t>
      </w:r>
      <w:r w:rsidR="00757220">
        <w:t xml:space="preserve">e principalmente </w:t>
      </w:r>
      <w:r w:rsidR="0078732E">
        <w:t xml:space="preserve">o </w:t>
      </w:r>
      <w:r w:rsidR="0060016B">
        <w:t>GitHub, que é um repositório de código</w:t>
      </w:r>
      <w:r w:rsidR="00757220">
        <w:t>s fonte online,</w:t>
      </w:r>
      <w:r w:rsidR="0060016B">
        <w:t xml:space="preserve"> aberto</w:t>
      </w:r>
      <w:r w:rsidR="00757220">
        <w:t xml:space="preserve"> e gratuito</w:t>
      </w:r>
      <w:r w:rsidR="0060016B">
        <w:t>.</w:t>
      </w:r>
      <w:r w:rsidR="00757220">
        <w:t xml:space="preserve"> Ainda segundo o </w:t>
      </w:r>
      <w:r w:rsidR="00757220" w:rsidRPr="00757220">
        <w:rPr>
          <w:i/>
        </w:rPr>
        <w:t>site</w:t>
      </w:r>
      <w:r w:rsidR="00757220">
        <w:t>, o lema “Escrever menos, fazer mais</w:t>
      </w:r>
      <w:r w:rsidR="006D7A6A">
        <w:t>” é levado a sério porque ao invés de desenvolver um aplicativo móvel</w:t>
      </w:r>
      <w:r w:rsidR="00706226">
        <w:t xml:space="preserve"> nativo em cada sistema operacional, a plataforma para dispositivos móveis do jQuery possibilita que uma única aplicação </w:t>
      </w:r>
      <w:r w:rsidR="00706226" w:rsidRPr="00706226">
        <w:rPr>
          <w:i/>
        </w:rPr>
        <w:t>web</w:t>
      </w:r>
      <w:r w:rsidR="00706226">
        <w:t xml:space="preserve"> seja executada nos  mais populares </w:t>
      </w:r>
      <w:r w:rsidR="00706226" w:rsidRPr="00706226">
        <w:rPr>
          <w:i/>
        </w:rPr>
        <w:t>smartphones</w:t>
      </w:r>
      <w:r w:rsidR="00706226">
        <w:t xml:space="preserve"> (</w:t>
      </w:r>
      <w:r w:rsidR="004D2980">
        <w:t>t</w:t>
      </w:r>
      <w:r w:rsidR="002375FD">
        <w:t>elefones celulares</w:t>
      </w:r>
      <w:r w:rsidR="004D2980">
        <w:t xml:space="preserve"> inteligentes</w:t>
      </w:r>
      <w:r w:rsidR="00706226">
        <w:tab/>
        <w:t>)</w:t>
      </w:r>
      <w:r w:rsidR="002375FD">
        <w:t xml:space="preserve">. </w:t>
      </w:r>
      <w:r w:rsidR="008470E1">
        <w:t xml:space="preserve">Abaixo são listados alguns dos sistemas operacionais onde os </w:t>
      </w:r>
      <w:r w:rsidR="008470E1" w:rsidRPr="008470E1">
        <w:rPr>
          <w:i/>
        </w:rPr>
        <w:t>websites</w:t>
      </w:r>
      <w:r w:rsidR="008470E1">
        <w:t xml:space="preserve"> móveis, desenvolvidos com jQuery </w:t>
      </w:r>
      <w:r w:rsidR="008470E1" w:rsidRPr="008470E1">
        <w:rPr>
          <w:i/>
        </w:rPr>
        <w:t>Mobile</w:t>
      </w:r>
      <w:r w:rsidR="008470E1">
        <w:t>, são executados perfeitamente a partir de seus navegadores padrão</w:t>
      </w:r>
      <w:r w:rsidR="00494694">
        <w:t>:</w:t>
      </w:r>
    </w:p>
    <w:p w:rsidR="00757220" w:rsidRDefault="00494694" w:rsidP="00494694">
      <w:pPr>
        <w:pStyle w:val="PargrafodaLista"/>
        <w:numPr>
          <w:ilvl w:val="0"/>
          <w:numId w:val="24"/>
        </w:numPr>
      </w:pPr>
      <w:r>
        <w:t>iOS da Apple Inc.;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Android do Google™;</w:t>
      </w:r>
    </w:p>
    <w:p w:rsidR="00494694" w:rsidRDefault="00494694" w:rsidP="00494694">
      <w:pPr>
        <w:pStyle w:val="PargrafodaLista"/>
        <w:numPr>
          <w:ilvl w:val="0"/>
          <w:numId w:val="24"/>
        </w:numPr>
      </w:pPr>
      <w:r>
        <w:t>Windows Phone da Microsoft</w:t>
      </w:r>
      <w:r w:rsidR="00CC1459">
        <w:t>®;</w:t>
      </w:r>
    </w:p>
    <w:p w:rsidR="00CC1459" w:rsidRDefault="00CC1459" w:rsidP="00494694">
      <w:pPr>
        <w:pStyle w:val="PargrafodaLista"/>
        <w:numPr>
          <w:ilvl w:val="0"/>
          <w:numId w:val="24"/>
        </w:numPr>
      </w:pPr>
      <w:r>
        <w:t>Symbian da Nokia Corp.</w:t>
      </w:r>
      <w:r w:rsidR="008B5964">
        <w:t>,</w:t>
      </w:r>
    </w:p>
    <w:p w:rsidR="008B5964" w:rsidRDefault="008B5964" w:rsidP="00494694">
      <w:pPr>
        <w:pStyle w:val="PargrafodaLista"/>
        <w:numPr>
          <w:ilvl w:val="0"/>
          <w:numId w:val="24"/>
        </w:numPr>
      </w:pPr>
      <w:r>
        <w:t>Entre outros.</w:t>
      </w:r>
    </w:p>
    <w:p w:rsidR="00A54146" w:rsidRDefault="00C44407" w:rsidP="00A54146">
      <w:r>
        <w:t>Segundo Stokar (2011),</w:t>
      </w:r>
      <w:r w:rsidR="00A54146">
        <w:t xml:space="preserve"> além da compatibilidade com as principais plataformas móveis, o </w:t>
      </w:r>
      <w:r>
        <w:t xml:space="preserve">jQuery </w:t>
      </w:r>
      <w:r w:rsidRPr="00C44407">
        <w:rPr>
          <w:i/>
        </w:rPr>
        <w:t>Mobile</w:t>
      </w:r>
      <w:r>
        <w:t xml:space="preserve"> apresenta </w:t>
      </w:r>
      <w:r w:rsidR="00A54146">
        <w:t xml:space="preserve">outras </w:t>
      </w:r>
      <w:r>
        <w:t>características</w:t>
      </w:r>
      <w:r w:rsidR="00A54146">
        <w:t xml:space="preserve"> relevantes</w:t>
      </w:r>
      <w:r>
        <w:t>, tais como:</w:t>
      </w:r>
    </w:p>
    <w:p w:rsidR="00C44407" w:rsidRDefault="00C44407" w:rsidP="00C44407">
      <w:pPr>
        <w:pStyle w:val="PargrafodaLista"/>
        <w:numPr>
          <w:ilvl w:val="0"/>
          <w:numId w:val="26"/>
        </w:numPr>
      </w:pPr>
      <w:r>
        <w:t>Curva mínima de aprendizado – Devido a semelhança de sintaxe com o jQuery;</w:t>
      </w:r>
    </w:p>
    <w:p w:rsidR="00C44407" w:rsidRDefault="00D25CBE" w:rsidP="00C44407">
      <w:pPr>
        <w:pStyle w:val="PargrafodaLista"/>
        <w:numPr>
          <w:ilvl w:val="0"/>
          <w:numId w:val="26"/>
        </w:numPr>
      </w:pPr>
      <w:r>
        <w:t>Arquivos com tamanho reduzido e pouca dependência de imagens;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>Desenvolvimento rápido e requer poucas linha</w:t>
      </w:r>
      <w:r w:rsidR="00C53D13">
        <w:t>s</w:t>
      </w:r>
      <w:r>
        <w:t xml:space="preserve"> de código – Devido à linguagem de marcação HTML5</w:t>
      </w:r>
      <w:r w:rsidR="00C7454A">
        <w:t xml:space="preserve"> (</w:t>
      </w:r>
      <w:r w:rsidR="00C7454A" w:rsidRPr="00B703DC">
        <w:rPr>
          <w:i/>
        </w:rPr>
        <w:t>HyperText Markup Language</w:t>
      </w:r>
      <w:r w:rsidR="00C7454A">
        <w:rPr>
          <w:i/>
        </w:rPr>
        <w:t>, version 5</w:t>
      </w:r>
      <w:r w:rsidR="00C7454A">
        <w:t xml:space="preserve"> – Linguagem de Marcação de Hipertexto, versão 5)</w:t>
      </w:r>
      <w:r>
        <w:t>;</w:t>
      </w:r>
    </w:p>
    <w:p w:rsidR="00D25CBE" w:rsidRDefault="00D25CBE" w:rsidP="00C44407">
      <w:pPr>
        <w:pStyle w:val="PargrafodaLista"/>
        <w:numPr>
          <w:ilvl w:val="0"/>
          <w:numId w:val="26"/>
        </w:numPr>
      </w:pPr>
      <w:r>
        <w:t xml:space="preserve">Inicialização automática de todos componentes  jQuery </w:t>
      </w:r>
      <w:r w:rsidRPr="00D25CBE">
        <w:rPr>
          <w:i/>
        </w:rPr>
        <w:t>Mobile</w:t>
      </w:r>
      <w:r>
        <w:t xml:space="preserve"> disponíveis na p</w:t>
      </w:r>
      <w:r w:rsidR="00C53D13">
        <w:t>ágina,</w:t>
      </w:r>
    </w:p>
    <w:p w:rsidR="00D25CBE" w:rsidRDefault="005834FB" w:rsidP="00C44407">
      <w:pPr>
        <w:pStyle w:val="PargrafodaLista"/>
        <w:numPr>
          <w:ilvl w:val="0"/>
          <w:numId w:val="26"/>
        </w:numPr>
      </w:pPr>
      <w:r>
        <w:t xml:space="preserve">Facilidade em aplicar temas e </w:t>
      </w:r>
      <w:r w:rsidR="00C53D13">
        <w:t>customização em páginas inteiras ou em alguns objetos.</w:t>
      </w:r>
    </w:p>
    <w:p w:rsidR="00226560" w:rsidRDefault="00226560" w:rsidP="0059516C"/>
    <w:p w:rsidR="0059516C" w:rsidRDefault="0059516C" w:rsidP="0059516C">
      <w:r>
        <w:t>Voltando-se para a parte técnica da plataforma, Stokar (2011), apresenta um trecho de código</w:t>
      </w:r>
      <w:r w:rsidR="004708F6">
        <w:t xml:space="preserve"> fonte</w:t>
      </w:r>
      <w:r>
        <w:t xml:space="preserve"> que compõe a estrutura básica de uma página construída com jQuery </w:t>
      </w:r>
      <w:r w:rsidRPr="0059516C">
        <w:rPr>
          <w:i/>
        </w:rPr>
        <w:t>Mobile</w:t>
      </w:r>
      <w:r w:rsidR="00C7454A">
        <w:t xml:space="preserve">. O exemplo é mostrado pela </w:t>
      </w:r>
      <w:r w:rsidR="00730EDB">
        <w:fldChar w:fldCharType="begin"/>
      </w:r>
      <w:r w:rsidR="00C7454A">
        <w:instrText xml:space="preserve"> REF _Ref298966957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2</w:t>
      </w:r>
      <w:r w:rsidR="00016279">
        <w:t>.</w:t>
      </w:r>
      <w:r w:rsidR="00016279">
        <w:rPr>
          <w:noProof/>
        </w:rPr>
        <w:t>2</w:t>
      </w:r>
      <w:r w:rsidR="00730EDB">
        <w:fldChar w:fldCharType="end"/>
      </w:r>
      <w:r w:rsidR="00C7454A">
        <w:t>.</w:t>
      </w:r>
    </w:p>
    <w:p w:rsidR="00C7454A" w:rsidRDefault="00C7454A" w:rsidP="00C7454A">
      <w:pPr>
        <w:keepNext/>
      </w:pPr>
      <w:r>
        <w:rPr>
          <w:noProof/>
        </w:rPr>
        <w:lastRenderedPageBreak/>
        <w:drawing>
          <wp:inline distT="0" distB="0" distL="0" distR="0">
            <wp:extent cx="4086796" cy="1105054"/>
            <wp:effectExtent l="19050" t="0" r="8954" b="0"/>
            <wp:docPr id="8" name="Imagem 7" descr="jQM_Estru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QM_Estrutura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54A" w:rsidRDefault="00C7454A" w:rsidP="00461E71">
      <w:pPr>
        <w:pStyle w:val="Legenda"/>
      </w:pPr>
      <w:bookmarkStart w:id="110" w:name="_Ref298966957"/>
      <w:bookmarkStart w:id="111" w:name="_Toc309505773"/>
      <w:r>
        <w:t xml:space="preserve">Figura </w:t>
      </w:r>
      <w:fldSimple w:instr=" STYLEREF 1 \s ">
        <w:r w:rsidR="00016279">
          <w:rPr>
            <w:noProof/>
          </w:rPr>
          <w:t>2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0"/>
      <w:r>
        <w:t>. Estrutura básica de página</w:t>
      </w:r>
      <w:r w:rsidR="004708F6">
        <w:t xml:space="preserve"> em</w:t>
      </w:r>
      <w:r>
        <w:t xml:space="preserve"> jQuery Mobile</w:t>
      </w:r>
      <w:r w:rsidR="0031263D">
        <w:t>. Fonte: The Archer Group (2011)</w:t>
      </w:r>
      <w:bookmarkEnd w:id="111"/>
    </w:p>
    <w:p w:rsidR="00C7454A" w:rsidRDefault="00226560" w:rsidP="0059516C">
      <w:r>
        <w:t xml:space="preserve">Cada seção da página é composta por uma </w:t>
      </w:r>
      <w:r w:rsidRPr="00226560">
        <w:rPr>
          <w:i/>
        </w:rPr>
        <w:t>tag</w:t>
      </w:r>
      <w:r>
        <w:rPr>
          <w:i/>
        </w:rPr>
        <w:t xml:space="preserve"> </w:t>
      </w:r>
      <w:r>
        <w:t xml:space="preserve">(identificador) </w:t>
      </w:r>
      <w:r w:rsidRPr="003F1249">
        <w:rPr>
          <w:i/>
        </w:rPr>
        <w:t>div</w:t>
      </w:r>
      <w:r>
        <w:t xml:space="preserve"> e o que diferencia cada seção é o atributo </w:t>
      </w:r>
      <w:r w:rsidRPr="00226560">
        <w:rPr>
          <w:i/>
        </w:rPr>
        <w:t>data-role</w:t>
      </w:r>
      <w:r>
        <w:t xml:space="preserve"> </w:t>
      </w:r>
      <w:r w:rsidR="004851AF">
        <w:t xml:space="preserve">(de forma não literal, quer </w:t>
      </w:r>
      <w:r>
        <w:t>dizer “</w:t>
      </w:r>
      <w:r w:rsidR="009A74BC">
        <w:t>a</w:t>
      </w:r>
      <w:r>
        <w:t xml:space="preserve"> </w:t>
      </w:r>
      <w:r w:rsidR="009A74BC">
        <w:t>função</w:t>
      </w:r>
      <w:r w:rsidR="004851AF">
        <w:t>/comportamento daquela parte da página</w:t>
      </w:r>
      <w:r w:rsidR="003F1249">
        <w:t>”</w:t>
      </w:r>
      <w:r w:rsidR="004851AF">
        <w:t>)</w:t>
      </w:r>
      <w:r>
        <w:t xml:space="preserve">. Os valores possíveis são </w:t>
      </w:r>
      <w:r w:rsidRPr="00226560">
        <w:rPr>
          <w:i/>
        </w:rPr>
        <w:t>page</w:t>
      </w:r>
      <w:r>
        <w:t xml:space="preserve"> (Página), </w:t>
      </w:r>
      <w:r w:rsidRPr="004851AF">
        <w:rPr>
          <w:i/>
        </w:rPr>
        <w:t>header</w:t>
      </w:r>
      <w:r>
        <w:t xml:space="preserve"> (cabeçalho), </w:t>
      </w:r>
      <w:r w:rsidRPr="004851AF">
        <w:rPr>
          <w:i/>
        </w:rPr>
        <w:t>content</w:t>
      </w:r>
      <w:r>
        <w:t xml:space="preserve"> (conteúdo) e </w:t>
      </w:r>
      <w:r w:rsidRPr="004851AF">
        <w:rPr>
          <w:i/>
        </w:rPr>
        <w:t>footer</w:t>
      </w:r>
      <w:r>
        <w:t xml:space="preserve"> (rodapé) </w:t>
      </w:r>
      <w:sdt>
        <w:sdtPr>
          <w:id w:val="1799924"/>
          <w:citation/>
        </w:sdtPr>
        <w:sdtContent>
          <w:fldSimple w:instr=" CITATION Lau11 \l 1046 ">
            <w:r w:rsidR="00016279">
              <w:rPr>
                <w:noProof/>
              </w:rPr>
              <w:t>(STOKAR, 2011)</w:t>
            </w:r>
          </w:fldSimple>
        </w:sdtContent>
      </w:sdt>
      <w:r>
        <w:t>.</w:t>
      </w:r>
      <w:r w:rsidR="004851AF">
        <w:t xml:space="preserve"> </w:t>
      </w:r>
    </w:p>
    <w:p w:rsidR="00223C6D" w:rsidRDefault="00223C6D" w:rsidP="00223C6D"/>
    <w:p w:rsidR="00223C6D" w:rsidRDefault="00223C6D" w:rsidP="00223C6D"/>
    <w:p w:rsidR="00872C14" w:rsidRDefault="00872C14" w:rsidP="00040484"/>
    <w:p w:rsidR="008063F1" w:rsidRDefault="008063F1" w:rsidP="000D3D95"/>
    <w:p w:rsidR="008063F1" w:rsidRPr="00040484" w:rsidRDefault="008063F1" w:rsidP="00CB050E">
      <w:pPr>
        <w:ind w:firstLine="0"/>
      </w:pPr>
    </w:p>
    <w:p w:rsidR="00284030" w:rsidRPr="00113FF7" w:rsidRDefault="00AF167E" w:rsidP="006F3AA5">
      <w:pPr>
        <w:pStyle w:val="Ttulo1"/>
      </w:pPr>
      <w:bookmarkStart w:id="112" w:name="_Toc309505763"/>
      <w:r>
        <w:lastRenderedPageBreak/>
        <w:t>METODOLOGIA</w:t>
      </w:r>
      <w:bookmarkEnd w:id="112"/>
    </w:p>
    <w:p w:rsidR="0010724C" w:rsidRDefault="0010724C" w:rsidP="007E6AEB">
      <w:r>
        <w:t xml:space="preserve">Conforme descrito no tópico 1.1, o estudo de caso adotado foi o ambiente de uma feira ou evento de tecnologia. </w:t>
      </w:r>
      <w:r w:rsidR="00DF1179">
        <w:t>N</w:t>
      </w:r>
      <w:r w:rsidR="003B1DAE">
        <w:t xml:space="preserve">o decorrer dessa seção, </w:t>
      </w:r>
      <w:r w:rsidR="006A1E56">
        <w:t xml:space="preserve">os exemplos foram </w:t>
      </w:r>
      <w:r w:rsidR="000F4166">
        <w:t>dados</w:t>
      </w:r>
      <w:r w:rsidR="003B1DAE">
        <w:t xml:space="preserve"> considerando o tema</w:t>
      </w:r>
      <w:r w:rsidR="006A1E56">
        <w:t xml:space="preserve">, mas o </w:t>
      </w:r>
      <w:r w:rsidR="009B1052">
        <w:t>projeto</w:t>
      </w:r>
      <w:r w:rsidR="000F4166">
        <w:t xml:space="preserve"> em si</w:t>
      </w:r>
      <w:r w:rsidR="006A1E56">
        <w:t xml:space="preserve"> foi </w:t>
      </w:r>
      <w:r w:rsidR="003B1DAE">
        <w:t>desenvolvido</w:t>
      </w:r>
      <w:r w:rsidR="006A1E56">
        <w:t xml:space="preserve"> </w:t>
      </w:r>
      <w:r w:rsidR="000F4166">
        <w:t>com uma estrutura</w:t>
      </w:r>
      <w:r w:rsidR="00E71153">
        <w:t xml:space="preserve"> generalista</w:t>
      </w:r>
      <w:r w:rsidR="000F4166">
        <w:t xml:space="preserve"> </w:t>
      </w:r>
      <w:r w:rsidR="00E71153">
        <w:t>para atender</w:t>
      </w:r>
      <w:r w:rsidR="003B1DAE">
        <w:t xml:space="preserve"> o maior número possível de assuntos</w:t>
      </w:r>
      <w:r w:rsidR="006A1E56">
        <w:t>.</w:t>
      </w:r>
    </w:p>
    <w:p w:rsidR="000D1C69" w:rsidRDefault="00C12314" w:rsidP="007E6AEB">
      <w:r>
        <w:t>O</w:t>
      </w:r>
      <w:r w:rsidR="004D19AB">
        <w:t xml:space="preserve"> sistema</w:t>
      </w:r>
      <w:r>
        <w:t xml:space="preserve"> proposto neste trabalho </w:t>
      </w:r>
      <w:r w:rsidR="004D19AB">
        <w:t xml:space="preserve">foi desenvolvido em duas </w:t>
      </w:r>
      <w:r w:rsidR="000D1C69">
        <w:t>etapas: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Web</w:t>
      </w:r>
      <w:r w:rsidR="00992F9A">
        <w:t>;</w:t>
      </w:r>
    </w:p>
    <w:p w:rsidR="000D1C69" w:rsidRDefault="000D1C69" w:rsidP="000D1C69">
      <w:pPr>
        <w:pStyle w:val="PargrafodaLista"/>
        <w:numPr>
          <w:ilvl w:val="0"/>
          <w:numId w:val="33"/>
        </w:numPr>
      </w:pPr>
      <w:r>
        <w:t xml:space="preserve">Módulo </w:t>
      </w:r>
      <w:r w:rsidRPr="000D1C69">
        <w:rPr>
          <w:i/>
        </w:rPr>
        <w:t>Mobile</w:t>
      </w:r>
      <w:r>
        <w:t xml:space="preserve"> (móvel).</w:t>
      </w:r>
    </w:p>
    <w:p w:rsidR="000D1C69" w:rsidRDefault="000D1C69" w:rsidP="000D1C69"/>
    <w:p w:rsidR="004D19AB" w:rsidRDefault="00C12314" w:rsidP="007E6AEB">
      <w:r>
        <w:t xml:space="preserve">A primeira parte corresponde ao módulo do sistema que é acessado pela organização do evento. </w:t>
      </w:r>
      <w:r w:rsidR="000D1C69">
        <w:t>D</w:t>
      </w:r>
      <w:r>
        <w:t xml:space="preserve">esenvolvido para o ambiente </w:t>
      </w:r>
      <w:r w:rsidRPr="00C12314">
        <w:rPr>
          <w:i/>
        </w:rPr>
        <w:t>web</w:t>
      </w:r>
      <w:r w:rsidR="000D1C69">
        <w:t xml:space="preserve">, </w:t>
      </w:r>
      <w:r>
        <w:t xml:space="preserve">sua estrutura permite que os administradores realizem a manutenção das informações referentes ao </w:t>
      </w:r>
      <w:r w:rsidR="00534C3E">
        <w:t>evento</w:t>
      </w:r>
      <w:r w:rsidR="005214C3">
        <w:t xml:space="preserve">, áreas, </w:t>
      </w:r>
      <w:r w:rsidR="000D1C69">
        <w:t xml:space="preserve">categorias e aos perfis dos estandes ou palestrantes. </w:t>
      </w:r>
      <w:r w:rsidR="00AE7078">
        <w:t>O segundo módulo</w:t>
      </w:r>
      <w:r w:rsidR="000D1C69">
        <w:t xml:space="preserve"> do sistema foi </w:t>
      </w:r>
      <w:r w:rsidR="00AE7078">
        <w:t>desenvolvido</w:t>
      </w:r>
      <w:r w:rsidR="000D1C69">
        <w:t xml:space="preserve"> para a plataforma </w:t>
      </w:r>
      <w:r w:rsidR="000D1C69" w:rsidRPr="00AE7078">
        <w:rPr>
          <w:i/>
        </w:rPr>
        <w:t>web</w:t>
      </w:r>
      <w:r w:rsidR="000D1C69">
        <w:t xml:space="preserve"> </w:t>
      </w:r>
      <w:r w:rsidR="00AD4D43" w:rsidRPr="00AD4D43">
        <w:rPr>
          <w:i/>
        </w:rPr>
        <w:t>mobile</w:t>
      </w:r>
      <w:r w:rsidR="00AE7078">
        <w:t>. É a parte do sistema que o visitante da feira</w:t>
      </w:r>
      <w:r w:rsidR="00C72159">
        <w:t xml:space="preserve"> ou evento</w:t>
      </w:r>
      <w:r w:rsidR="00AE7078">
        <w:t xml:space="preserve"> </w:t>
      </w:r>
      <w:r w:rsidR="00AD4D43">
        <w:t>acessa</w:t>
      </w:r>
      <w:r w:rsidR="00AE7078">
        <w:t xml:space="preserve"> através de seu dispositivo móvel.</w:t>
      </w:r>
    </w:p>
    <w:p w:rsidR="00AE7078" w:rsidRDefault="00AE7078" w:rsidP="007E6AEB">
      <w:r>
        <w:t xml:space="preserve">O cenário descrito acima pode ser verificado graficamente </w:t>
      </w:r>
      <w:r w:rsidR="002A790C">
        <w:t>na</w:t>
      </w:r>
      <w:r w:rsidR="00CA248F">
        <w:t xml:space="preserve"> </w:t>
      </w:r>
      <w:r w:rsidR="00730EDB">
        <w:fldChar w:fldCharType="begin"/>
      </w:r>
      <w:r w:rsidR="003E739A">
        <w:instrText xml:space="preserve"> REF _Ref306131481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1</w:t>
      </w:r>
      <w:r w:rsidR="00730EDB">
        <w:fldChar w:fldCharType="end"/>
      </w:r>
      <w:r>
        <w:t>:</w:t>
      </w:r>
    </w:p>
    <w:p w:rsidR="00CA248F" w:rsidRDefault="00FB51CF" w:rsidP="00CA248F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19050" t="0" r="0" b="0"/>
            <wp:docPr id="13" name="Imagem 12" descr="visã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ão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0C" w:rsidRDefault="00CA248F" w:rsidP="00461E71">
      <w:pPr>
        <w:pStyle w:val="Legenda"/>
      </w:pPr>
      <w:bookmarkStart w:id="113" w:name="_Ref306131481"/>
      <w:bookmarkStart w:id="114" w:name="_Toc309505774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bookmarkEnd w:id="113"/>
      <w:r>
        <w:t>. Visão geral do projeto</w:t>
      </w:r>
      <w:r w:rsidR="004C4246">
        <w:t>.</w:t>
      </w:r>
      <w:bookmarkEnd w:id="114"/>
    </w:p>
    <w:p w:rsidR="002A790C" w:rsidRDefault="002A790C" w:rsidP="00AD4D43">
      <w:pPr>
        <w:ind w:firstLine="0"/>
      </w:pPr>
    </w:p>
    <w:p w:rsidR="008D60C9" w:rsidRDefault="00AD4D43" w:rsidP="006F3AA5">
      <w:pPr>
        <w:pStyle w:val="Ttulo2"/>
      </w:pPr>
      <w:bookmarkStart w:id="115" w:name="_Toc309505764"/>
      <w:r>
        <w:t>S</w:t>
      </w:r>
      <w:r w:rsidR="008D60C9">
        <w:t>I</w:t>
      </w:r>
      <w:r>
        <w:t>STEMA WEB</w:t>
      </w:r>
      <w:bookmarkEnd w:id="115"/>
    </w:p>
    <w:p w:rsidR="007D4EC8" w:rsidRDefault="007D4EC8" w:rsidP="00FC0CBD">
      <w:r>
        <w:t xml:space="preserve">A principal função dessa parte do sistema é prover </w:t>
      </w:r>
      <w:r w:rsidR="00953364">
        <w:t>aos organizadores do evento</w:t>
      </w:r>
      <w:r w:rsidR="00D85463">
        <w:t xml:space="preserve"> o acesso à manutenção dos dados </w:t>
      </w:r>
      <w:r w:rsidR="00D30659">
        <w:t>que serão utilizados n</w:t>
      </w:r>
      <w:r w:rsidR="00D85463">
        <w:t>o módulo m</w:t>
      </w:r>
      <w:r w:rsidR="008A436C">
        <w:t xml:space="preserve">óvel. </w:t>
      </w:r>
      <w:r w:rsidR="005B2B72">
        <w:t xml:space="preserve">Os administradores podem acessar os cadastros pela </w:t>
      </w:r>
      <w:r w:rsidR="00AD2ECA">
        <w:t>I</w:t>
      </w:r>
      <w:r w:rsidR="005B2B72">
        <w:t>nternet através de computadores pessoais.</w:t>
      </w:r>
      <w:r w:rsidR="00D00860">
        <w:t xml:space="preserve"> </w:t>
      </w:r>
      <w:r w:rsidR="00D00860" w:rsidRPr="00D00860">
        <w:t>Os dados são protegidos por um método que garante o acesso somente a indivíduos previamente cadastrados no banco de dados, autenticados com usuário e senha</w:t>
      </w:r>
      <w:r w:rsidR="00442EF4">
        <w:t>.</w:t>
      </w:r>
    </w:p>
    <w:p w:rsidR="00FC0CBD" w:rsidRDefault="00E11A37" w:rsidP="00FC0CBD">
      <w:r>
        <w:t>Todas as</w:t>
      </w:r>
      <w:r w:rsidR="000805A0">
        <w:t xml:space="preserve"> </w:t>
      </w:r>
      <w:r w:rsidR="00092483">
        <w:t xml:space="preserve">interfaces </w:t>
      </w:r>
      <w:r w:rsidR="00785B8A">
        <w:t>gráficas</w:t>
      </w:r>
      <w:r w:rsidR="00092483">
        <w:t xml:space="preserve"> e classes relacionadas</w:t>
      </w:r>
      <w:r w:rsidR="00B93AE0">
        <w:t xml:space="preserve"> com o banco de dados d</w:t>
      </w:r>
      <w:r>
        <w:t>este módulo foram</w:t>
      </w:r>
      <w:r w:rsidR="00FC0CBD">
        <w:t xml:space="preserve"> geradas usando o</w:t>
      </w:r>
      <w:r w:rsidR="00B63F05">
        <w:t xml:space="preserve"> </w:t>
      </w:r>
      <w:r w:rsidR="00FC0CBD" w:rsidRPr="00FC0CBD">
        <w:rPr>
          <w:i/>
        </w:rPr>
        <w:t>Scaffold</w:t>
      </w:r>
      <w:r w:rsidR="00075741">
        <w:t>.</w:t>
      </w:r>
      <w:r w:rsidR="00B52C01">
        <w:t xml:space="preserve"> </w:t>
      </w:r>
      <w:r w:rsidR="005337E0">
        <w:t xml:space="preserve">As classes </w:t>
      </w:r>
      <w:r>
        <w:t>são</w:t>
      </w:r>
      <w:r w:rsidR="005337E0">
        <w:t xml:space="preserve">: </w:t>
      </w:r>
      <w:r w:rsidR="00EF4EB4">
        <w:t>Assunto</w:t>
      </w:r>
      <w:r w:rsidR="005337E0">
        <w:t>, Área, Categoria</w:t>
      </w:r>
      <w:r>
        <w:t xml:space="preserve"> e Perfil.</w:t>
      </w:r>
      <w:r w:rsidR="004E6E63">
        <w:t xml:space="preserve"> Assim, cada estrutura contém uma tela de lista, inclusão, exclusão e alteração</w:t>
      </w:r>
      <w:r w:rsidR="00B93AE0">
        <w:t xml:space="preserve"> de dados</w:t>
      </w:r>
      <w:r w:rsidR="004E6E63">
        <w:t>.</w:t>
      </w:r>
      <w:r w:rsidR="00FC05A2">
        <w:t xml:space="preserve"> No entanto, o relacionamento entre as classes </w:t>
      </w:r>
      <w:r w:rsidR="00B63F05">
        <w:t>fo</w:t>
      </w:r>
      <w:r w:rsidR="00953771">
        <w:t>i definido</w:t>
      </w:r>
      <w:r w:rsidR="00FC05A2">
        <w:t xml:space="preserve"> </w:t>
      </w:r>
      <w:r w:rsidR="00953771">
        <w:t>por</w:t>
      </w:r>
      <w:r w:rsidR="00FC05A2">
        <w:t xml:space="preserve"> programação, pois o gerador não se encarrega d</w:t>
      </w:r>
      <w:r w:rsidR="004A580D">
        <w:t>essa tarefa</w:t>
      </w:r>
      <w:r w:rsidR="00FC05A2">
        <w:t xml:space="preserve">. A </w:t>
      </w:r>
      <w:r w:rsidR="00E83E47">
        <w:t>hierarquia</w:t>
      </w:r>
      <w:r w:rsidR="00FC05A2">
        <w:t xml:space="preserve"> de relacionamento é</w:t>
      </w:r>
      <w:r w:rsidR="00E83E47">
        <w:t xml:space="preserve"> ilustrada na </w:t>
      </w:r>
      <w:r w:rsidR="00730EDB">
        <w:fldChar w:fldCharType="begin"/>
      </w:r>
      <w:r w:rsidR="00E83E47">
        <w:instrText xml:space="preserve"> REF _Ref309201727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2</w:t>
      </w:r>
      <w:r w:rsidR="00730EDB">
        <w:fldChar w:fldCharType="end"/>
      </w:r>
      <w:r w:rsidR="00FC05A2">
        <w:t>:</w:t>
      </w:r>
    </w:p>
    <w:p w:rsidR="00E83E47" w:rsidRDefault="006829C5" w:rsidP="00E83E47">
      <w:pPr>
        <w:keepNext/>
      </w:pPr>
      <w:r>
        <w:rPr>
          <w:noProof/>
        </w:rPr>
        <w:lastRenderedPageBreak/>
        <w:drawing>
          <wp:inline distT="0" distB="0" distL="0" distR="0">
            <wp:extent cx="4913349" cy="2190750"/>
            <wp:effectExtent l="19050" t="0" r="1551" b="0"/>
            <wp:docPr id="16" name="Imagem 15" descr="organograma_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_classe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7782" cy="21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47" w:rsidRDefault="00E83E47" w:rsidP="00E83E47">
      <w:pPr>
        <w:pStyle w:val="Legenda"/>
      </w:pPr>
      <w:bookmarkStart w:id="116" w:name="_Ref309201727"/>
      <w:bookmarkStart w:id="117" w:name="_Toc309505775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bookmarkEnd w:id="116"/>
      <w:r>
        <w:t>. Hierarquia de relacionamento entre as classes principais</w:t>
      </w:r>
      <w:r w:rsidR="004C4246">
        <w:t>.</w:t>
      </w:r>
      <w:bookmarkEnd w:id="117"/>
    </w:p>
    <w:p w:rsidR="00E83E47" w:rsidRDefault="00E83E47" w:rsidP="00E83E47">
      <w:r>
        <w:t>Onde:</w:t>
      </w:r>
    </w:p>
    <w:p w:rsidR="00E83E47" w:rsidRDefault="00084A84" w:rsidP="00084A84">
      <w:pPr>
        <w:pStyle w:val="PargrafodaLista"/>
        <w:numPr>
          <w:ilvl w:val="0"/>
          <w:numId w:val="36"/>
        </w:numPr>
      </w:pPr>
      <w:r>
        <w:t xml:space="preserve">Assunto: Representa o </w:t>
      </w:r>
      <w:r w:rsidR="007C62D4">
        <w:t xml:space="preserve">tema ou nome do que a ferramenta vai </w:t>
      </w:r>
      <w:r w:rsidR="00743E0C">
        <w:t>categorizar</w:t>
      </w:r>
      <w:r w:rsidR="007C62D4">
        <w:t>. No estudo de caso armazenaria o nome de um evento</w:t>
      </w:r>
      <w:r w:rsidR="00743E0C">
        <w:t xml:space="preserve">. </w:t>
      </w:r>
      <w:r w:rsidR="00A01DBD">
        <w:t>Um</w:t>
      </w:r>
      <w:r w:rsidR="00D3472B">
        <w:t xml:space="preserve"> assunto contém diversas </w:t>
      </w:r>
      <w:r w:rsidR="00F05926">
        <w:t>á</w:t>
      </w:r>
      <w:r w:rsidR="00D3472B">
        <w:t>reas;</w:t>
      </w:r>
    </w:p>
    <w:p w:rsidR="00743E0C" w:rsidRDefault="00743E0C" w:rsidP="00084A84">
      <w:pPr>
        <w:pStyle w:val="PargrafodaLista"/>
        <w:numPr>
          <w:ilvl w:val="0"/>
          <w:numId w:val="36"/>
        </w:numPr>
      </w:pPr>
      <w:r>
        <w:t>Área</w:t>
      </w:r>
      <w:r w:rsidR="00D3472B">
        <w:t xml:space="preserve">s: São as macro-divisões do tema escolhido. É a primeira categorização que o administrador irá fazer. </w:t>
      </w:r>
      <w:r w:rsidR="007E35FF">
        <w:t>Para cada</w:t>
      </w:r>
      <w:r w:rsidR="00D3472B">
        <w:t xml:space="preserve"> área </w:t>
      </w:r>
      <w:r w:rsidR="007E35FF">
        <w:t>há diversas</w:t>
      </w:r>
      <w:r w:rsidR="00D3472B">
        <w:t xml:space="preserve"> categorias;</w:t>
      </w:r>
    </w:p>
    <w:p w:rsidR="00D3472B" w:rsidRDefault="00D3472B" w:rsidP="00084A84">
      <w:pPr>
        <w:pStyle w:val="PargrafodaLista"/>
        <w:numPr>
          <w:ilvl w:val="0"/>
          <w:numId w:val="36"/>
        </w:numPr>
      </w:pPr>
      <w:r>
        <w:t xml:space="preserve">Categorias: </w:t>
      </w:r>
      <w:r w:rsidR="00530367">
        <w:t xml:space="preserve">São as divisões principais </w:t>
      </w:r>
      <w:r w:rsidR="00A01DBD">
        <w:t>feitas pelo administrador</w:t>
      </w:r>
      <w:r w:rsidR="00530367">
        <w:t>, dentro de cada área. Através da</w:t>
      </w:r>
      <w:r w:rsidR="00F04B4D">
        <w:t>s</w:t>
      </w:r>
      <w:r w:rsidR="00530367">
        <w:t xml:space="preserve"> categoria</w:t>
      </w:r>
      <w:r w:rsidR="00F04B4D">
        <w:t>s,</w:t>
      </w:r>
      <w:r w:rsidR="00530367">
        <w:t xml:space="preserve"> o usuário encontra os perfis;</w:t>
      </w:r>
    </w:p>
    <w:p w:rsidR="000805A0" w:rsidRDefault="00530367" w:rsidP="00EC4E29">
      <w:pPr>
        <w:pStyle w:val="PargrafodaLista"/>
        <w:numPr>
          <w:ilvl w:val="0"/>
          <w:numId w:val="36"/>
        </w:numPr>
      </w:pPr>
      <w:r>
        <w:t>Perfis:</w:t>
      </w:r>
      <w:r w:rsidR="00A01DBD">
        <w:t xml:space="preserve"> Responsável por armazenar os perfis </w:t>
      </w:r>
      <w:r w:rsidR="00B6085E">
        <w:t>do Twitter</w:t>
      </w:r>
      <w:r w:rsidR="00AC7728">
        <w:t>. No estudo de caso,</w:t>
      </w:r>
      <w:r w:rsidR="00B6085E">
        <w:t xml:space="preserve"> </w:t>
      </w:r>
      <w:r w:rsidR="00AC7728">
        <w:t xml:space="preserve">os perfis seriam de </w:t>
      </w:r>
      <w:r w:rsidR="00B6085E">
        <w:t>palestrantes e estandes de um evento</w:t>
      </w:r>
      <w:r w:rsidR="00A01DBD">
        <w:t>.</w:t>
      </w:r>
    </w:p>
    <w:p w:rsidR="00EC4E29" w:rsidRDefault="00EC4E29" w:rsidP="00EC4E29"/>
    <w:p w:rsidR="00A30DBA" w:rsidRDefault="00A30DBA" w:rsidP="00EC4E29">
      <w:r>
        <w:t>Essa mesma estrutura de classes é utilizada como base para os dois módulos que dividem o projeto</w:t>
      </w:r>
      <w:r w:rsidR="002A1FFD">
        <w:t xml:space="preserve"> – </w:t>
      </w:r>
      <w:r w:rsidR="002A1FFD" w:rsidRPr="002A1FFD">
        <w:rPr>
          <w:i/>
        </w:rPr>
        <w:t>Web</w:t>
      </w:r>
      <w:r w:rsidR="002A1FFD">
        <w:t xml:space="preserve"> e Móvel</w:t>
      </w:r>
      <w:r>
        <w:t>. Para cada m</w:t>
      </w:r>
      <w:r w:rsidR="003C50B1">
        <w:t xml:space="preserve">ódulo as classes </w:t>
      </w:r>
      <w:r w:rsidR="00216875">
        <w:t>são utilizadas de forma diferente</w:t>
      </w:r>
      <w:r w:rsidR="003C50B1">
        <w:t xml:space="preserve">, conforme demonstrado a seguir na </w:t>
      </w:r>
      <w:r w:rsidR="00730EDB">
        <w:fldChar w:fldCharType="begin"/>
      </w:r>
      <w:r w:rsidR="003C50B1">
        <w:instrText xml:space="preserve"> REF _Ref309339228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3</w:t>
      </w:r>
      <w:r w:rsidR="00730EDB">
        <w:fldChar w:fldCharType="end"/>
      </w:r>
      <w:r w:rsidR="003C50B1">
        <w:t>:</w:t>
      </w:r>
    </w:p>
    <w:p w:rsidR="003C50B1" w:rsidRDefault="003C50B1" w:rsidP="00016279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295900" cy="3971925"/>
            <wp:effectExtent l="19050" t="0" r="0" b="0"/>
            <wp:docPr id="15" name="Imagem 14" descr="classe_x_responsabi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_x_responsabilidad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149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294" w:rsidRDefault="003C50B1" w:rsidP="00952294">
      <w:pPr>
        <w:pStyle w:val="Legenda"/>
      </w:pPr>
      <w:bookmarkStart w:id="118" w:name="_Ref309339228"/>
      <w:bookmarkStart w:id="119" w:name="_Toc309505776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bookmarkEnd w:id="118"/>
      <w:r>
        <w:t xml:space="preserve">. </w:t>
      </w:r>
      <w:r w:rsidRPr="00BC3CAB">
        <w:t>Responsabilidade da classe por módulo</w:t>
      </w:r>
      <w:r w:rsidR="004C4246">
        <w:t>.</w:t>
      </w:r>
      <w:bookmarkEnd w:id="119"/>
    </w:p>
    <w:p w:rsidR="00952294" w:rsidRDefault="00952294" w:rsidP="0075798A"/>
    <w:p w:rsidR="00824F3C" w:rsidRDefault="003E7A87" w:rsidP="00824F3C">
      <w:r>
        <w:t xml:space="preserve">Basicamente para o Módulo </w:t>
      </w:r>
      <w:r w:rsidRPr="003E7A87">
        <w:rPr>
          <w:i/>
        </w:rPr>
        <w:t>web</w:t>
      </w:r>
      <w:r>
        <w:t xml:space="preserve"> as classes foram utilizadas como base para manutenção de dados. Já no Módulo </w:t>
      </w:r>
      <w:r w:rsidRPr="003E7A87">
        <w:rPr>
          <w:i/>
        </w:rPr>
        <w:t>mobile</w:t>
      </w:r>
      <w:r>
        <w:t xml:space="preserve"> (móvel), exceto a classe Assunto que é utilizada para a montagem da tela inicial, as demais classes servem de base para a montagem das telas-listas que </w:t>
      </w:r>
      <w:r w:rsidR="00AB4662">
        <w:t>foram</w:t>
      </w:r>
      <w:r>
        <w:t xml:space="preserve"> </w:t>
      </w:r>
      <w:r w:rsidR="00AB4662">
        <w:t>explicada</w:t>
      </w:r>
      <w:r>
        <w:t>s no</w:t>
      </w:r>
      <w:r w:rsidR="00AB4662">
        <w:t xml:space="preserve"> tópico</w:t>
      </w:r>
      <w:r>
        <w:t xml:space="preserve"> 3.2. Em suma, o módulo </w:t>
      </w:r>
      <w:r w:rsidRPr="003E7A87">
        <w:rPr>
          <w:i/>
        </w:rPr>
        <w:t>web</w:t>
      </w:r>
      <w:r>
        <w:t xml:space="preserve"> faz a manutenção dos dados com base nas classes e o móvel faz a leitura dos dados das mesmas, montando as telas de lista.</w:t>
      </w:r>
      <w:r w:rsidR="008254C8">
        <w:t xml:space="preserve"> A </w:t>
      </w:r>
      <w:r w:rsidR="00730EDB">
        <w:fldChar w:fldCharType="begin"/>
      </w:r>
      <w:r w:rsidR="008254C8">
        <w:instrText xml:space="preserve"> REF _Ref309386773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4</w:t>
      </w:r>
      <w:r w:rsidR="00730EDB">
        <w:fldChar w:fldCharType="end"/>
      </w:r>
      <w:r w:rsidR="008254C8">
        <w:t xml:space="preserve"> representa o diagrama das</w:t>
      </w:r>
      <w:r w:rsidR="003873AD">
        <w:t xml:space="preserve"> classes </w:t>
      </w:r>
      <w:r w:rsidR="008254C8">
        <w:t>citadas</w:t>
      </w:r>
      <w:r w:rsidR="003873AD">
        <w:t>:</w:t>
      </w:r>
    </w:p>
    <w:p w:rsidR="008254C8" w:rsidRDefault="008254C8" w:rsidP="008254C8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864610"/>
            <wp:effectExtent l="0" t="0" r="0" b="0"/>
            <wp:docPr id="2" name="Imagem 1" descr="diagrama_clas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se_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3AD" w:rsidRDefault="008254C8" w:rsidP="008254C8">
      <w:pPr>
        <w:pStyle w:val="Legenda"/>
      </w:pPr>
      <w:bookmarkStart w:id="120" w:name="_Ref309386773"/>
      <w:bookmarkStart w:id="121" w:name="_Toc309505777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bookmarkEnd w:id="120"/>
      <w:r>
        <w:t>.</w:t>
      </w:r>
      <w:r>
        <w:rPr>
          <w:noProof/>
        </w:rPr>
        <w:t xml:space="preserve"> Diagrama das classes utilizadas pelos módulos </w:t>
      </w:r>
      <w:r w:rsidRPr="008254C8">
        <w:rPr>
          <w:i/>
          <w:noProof/>
        </w:rPr>
        <w:t>web</w:t>
      </w:r>
      <w:r>
        <w:rPr>
          <w:noProof/>
        </w:rPr>
        <w:t xml:space="preserve"> e móvel</w:t>
      </w:r>
      <w:r w:rsidR="004C4246">
        <w:rPr>
          <w:noProof/>
        </w:rPr>
        <w:t>.</w:t>
      </w:r>
      <w:bookmarkEnd w:id="121"/>
    </w:p>
    <w:p w:rsidR="008254C8" w:rsidRDefault="008254C8" w:rsidP="0075798A"/>
    <w:p w:rsidR="008A70F5" w:rsidRDefault="00E11A37" w:rsidP="0075798A">
      <w:r>
        <w:t xml:space="preserve">Para restringir o acesso e proteger os dados cadastrados, foi </w:t>
      </w:r>
      <w:r w:rsidR="004E6E63">
        <w:t>utilizada</w:t>
      </w:r>
      <w:r>
        <w:t xml:space="preserve"> uma </w:t>
      </w:r>
      <w:r w:rsidR="004E6E63">
        <w:t>biblioteca</w:t>
      </w:r>
      <w:r w:rsidR="008A70F5">
        <w:t xml:space="preserve"> de</w:t>
      </w:r>
      <w:r w:rsidR="004E6E63">
        <w:t xml:space="preserve"> autenticação de usuários </w:t>
      </w:r>
      <w:r w:rsidR="00075741">
        <w:t>chamada Devise</w:t>
      </w:r>
      <w:r w:rsidR="008A70F5">
        <w:t xml:space="preserve"> </w:t>
      </w:r>
      <w:r w:rsidR="00DF1CA8">
        <w:t>(</w:t>
      </w:r>
      <w:hyperlink r:id="rId20" w:history="1">
        <w:r w:rsidR="0075798A" w:rsidRPr="00EB497C">
          <w:rPr>
            <w:rStyle w:val="Hyperlink"/>
          </w:rPr>
          <w:t>https://github.com/plataformatec/devise</w:t>
        </w:r>
      </w:hyperlink>
      <w:r w:rsidR="00DF1CA8">
        <w:t>)</w:t>
      </w:r>
      <w:r w:rsidR="00D767F0">
        <w:t xml:space="preserve">, que é </w:t>
      </w:r>
      <w:r w:rsidR="00D767F0" w:rsidRPr="00D767F0">
        <w:rPr>
          <w:i/>
        </w:rPr>
        <w:t>open-source</w:t>
      </w:r>
      <w:r w:rsidR="00D767F0">
        <w:t xml:space="preserve"> (código aberto)</w:t>
      </w:r>
      <w:r w:rsidR="00075741">
        <w:t>.</w:t>
      </w:r>
      <w:r w:rsidR="008A70F5">
        <w:t xml:space="preserve"> A biblioteca </w:t>
      </w:r>
      <w:r w:rsidR="00D767F0">
        <w:t>oferece uma solução completa para autenticação de usuários, inclusive múltiplos usuários logados ao mesmo tempo. Na íntegra é composta por 12 (doze) módulos que disponibilizam funções de encriptação de dados, cadastro de novos perfis, confirmação de cadastro através de email, rastreamento de endereço IP (</w:t>
      </w:r>
      <w:r w:rsidR="00D767F0" w:rsidRPr="00D767F0">
        <w:rPr>
          <w:i/>
        </w:rPr>
        <w:t>Internet Protocol</w:t>
      </w:r>
      <w:r w:rsidR="00D767F0">
        <w:t xml:space="preserve"> –</w:t>
      </w:r>
      <w:r w:rsidR="007D1BF5">
        <w:t xml:space="preserve"> Protocolo de Internet), </w:t>
      </w:r>
      <w:r w:rsidR="00D767F0">
        <w:t>entre outras funções.</w:t>
      </w:r>
      <w:r w:rsidR="009440DD">
        <w:t xml:space="preserve"> Para utilizar as funções, basta habilitar as mesmas no projeto </w:t>
      </w:r>
      <w:r w:rsidR="007D1BF5">
        <w:t>por meio de</w:t>
      </w:r>
      <w:r w:rsidR="009440DD">
        <w:t xml:space="preserve"> programação</w:t>
      </w:r>
      <w:r w:rsidR="00123FCC">
        <w:t xml:space="preserve"> </w:t>
      </w:r>
      <w:sdt>
        <w:sdtPr>
          <w:id w:val="1545156"/>
          <w:citation/>
        </w:sdtPr>
        <w:sdtContent>
          <w:fldSimple w:instr=" CITATION Pla11 \l 1046 ">
            <w:r w:rsidR="00016279">
              <w:rPr>
                <w:noProof/>
              </w:rPr>
              <w:t>(PLATAFORMATEC, 2011)</w:t>
            </w:r>
          </w:fldSimple>
        </w:sdtContent>
      </w:sdt>
      <w:r w:rsidR="009440DD">
        <w:t>.</w:t>
      </w:r>
    </w:p>
    <w:p w:rsidR="00201893" w:rsidRDefault="00D30659" w:rsidP="004A2653">
      <w:r>
        <w:t>Através do componente foi criado um perfil de acesso</w:t>
      </w:r>
      <w:r w:rsidR="005F1088">
        <w:t xml:space="preserve"> ao sistema chamado admin</w:t>
      </w:r>
      <w:r w:rsidR="00B61DB4">
        <w:t xml:space="preserve"> (abreviação de administrador)</w:t>
      </w:r>
      <w:r w:rsidR="008A70F5">
        <w:t>.</w:t>
      </w:r>
      <w:r w:rsidR="007D1BF5">
        <w:t xml:space="preserve"> </w:t>
      </w:r>
      <w:r w:rsidR="00EC57CF">
        <w:t xml:space="preserve">A partir da definição do perfil, o </w:t>
      </w:r>
      <w:r w:rsidR="00C54388">
        <w:t>mecanismo</w:t>
      </w:r>
      <w:r w:rsidR="00EC57CF">
        <w:t xml:space="preserve"> </w:t>
      </w:r>
      <w:r w:rsidR="00C86E47">
        <w:t>criou</w:t>
      </w:r>
      <w:r w:rsidR="00EC57CF">
        <w:t xml:space="preserve"> as interfaces</w:t>
      </w:r>
      <w:r w:rsidR="00785B8A">
        <w:t xml:space="preserve"> gráficas</w:t>
      </w:r>
      <w:r w:rsidR="00EC57CF">
        <w:t xml:space="preserve">, classes e </w:t>
      </w:r>
      <w:r w:rsidR="00CA3FFE">
        <w:t>todos os</w:t>
      </w:r>
      <w:r w:rsidR="00C86E47">
        <w:t xml:space="preserve"> </w:t>
      </w:r>
      <w:r w:rsidR="00244AE7">
        <w:t>arquivos</w:t>
      </w:r>
      <w:r w:rsidR="00C86E47">
        <w:t xml:space="preserve"> necessário</w:t>
      </w:r>
      <w:r w:rsidR="00244AE7">
        <w:t>s</w:t>
      </w:r>
      <w:r w:rsidR="00EC57CF">
        <w:t xml:space="preserve"> </w:t>
      </w:r>
      <w:r w:rsidR="00C86E47">
        <w:t xml:space="preserve">para o gerenciamento </w:t>
      </w:r>
      <w:r w:rsidR="00CA3FFE">
        <w:t xml:space="preserve">dos usuários que serão cadastrados. </w:t>
      </w:r>
      <w:r w:rsidR="00201893">
        <w:t xml:space="preserve">Após esse passo, foi </w:t>
      </w:r>
      <w:r w:rsidR="0002527F">
        <w:t>definido quais controles seriam protegidos de acessos não validados.</w:t>
      </w:r>
      <w:r w:rsidR="00581358">
        <w:t xml:space="preserve"> Para este módulo, </w:t>
      </w:r>
      <w:r w:rsidR="00F043E6">
        <w:t>todas as</w:t>
      </w:r>
      <w:r w:rsidR="00581358">
        <w:t xml:space="preserve"> classes foram protegidas.</w:t>
      </w:r>
    </w:p>
    <w:p w:rsidR="005337E0" w:rsidRDefault="004A2653" w:rsidP="00FA4BE4">
      <w:r>
        <w:t>Depois da geração</w:t>
      </w:r>
      <w:r w:rsidR="00201893">
        <w:t xml:space="preserve"> e configuração</w:t>
      </w:r>
      <w:r>
        <w:t xml:space="preserve"> dos arquivos, foi preciso atualizar o banco de dados conforme as necessidades</w:t>
      </w:r>
      <w:r w:rsidR="00751342">
        <w:t xml:space="preserve"> geradas pela</w:t>
      </w:r>
      <w:r>
        <w:t xml:space="preserve"> </w:t>
      </w:r>
      <w:r w:rsidRPr="004A2653">
        <w:rPr>
          <w:i/>
        </w:rPr>
        <w:t>engine</w:t>
      </w:r>
      <w:r>
        <w:t xml:space="preserve"> (mecanismo) Devise. Nesse passo é criada a </w:t>
      </w:r>
      <w:r>
        <w:lastRenderedPageBreak/>
        <w:t xml:space="preserve">tabela que irá armazenar os usuários e suas senhas criptografadas, </w:t>
      </w:r>
      <w:r w:rsidR="00292BA4">
        <w:t>assim como</w:t>
      </w:r>
      <w:r>
        <w:t xml:space="preserve"> outras informações.</w:t>
      </w:r>
    </w:p>
    <w:p w:rsidR="00052BE3" w:rsidRDefault="00052BE3" w:rsidP="00622A07">
      <w:pPr>
        <w:ind w:firstLine="0"/>
      </w:pPr>
    </w:p>
    <w:p w:rsidR="00052BE3" w:rsidRDefault="00052BE3" w:rsidP="00052BE3">
      <w:pPr>
        <w:pStyle w:val="Ttulo2"/>
      </w:pPr>
      <w:bookmarkStart w:id="122" w:name="_Toc309505765"/>
      <w:r>
        <w:t>SISTEMA WEB MOBILE</w:t>
      </w:r>
      <w:bookmarkEnd w:id="122"/>
    </w:p>
    <w:p w:rsidR="00870CAC" w:rsidRDefault="00486853" w:rsidP="00870CAC">
      <w:r>
        <w:t>O conteúdo principal do sistema será acessado através de dispositivos móveis</w:t>
      </w:r>
      <w:r w:rsidR="000B58B8">
        <w:t xml:space="preserve"> com acesso à Internet</w:t>
      </w:r>
      <w:r>
        <w:t xml:space="preserve">. </w:t>
      </w:r>
      <w:r w:rsidR="00471269">
        <w:t>Os p</w:t>
      </w:r>
      <w:r w:rsidR="000B58B8">
        <w:t>articipantes do evento</w:t>
      </w:r>
      <w:r w:rsidR="00471269">
        <w:t xml:space="preserve"> irão </w:t>
      </w:r>
      <w:r w:rsidR="00497B74">
        <w:t>acessar a</w:t>
      </w:r>
      <w:r w:rsidR="00471269">
        <w:t xml:space="preserve"> página móvel </w:t>
      </w:r>
      <w:r w:rsidR="000B58B8">
        <w:t>para interagir com todo conteúdo c</w:t>
      </w:r>
      <w:r w:rsidR="001A6668">
        <w:t>ompartilhado pelos palestrantes</w:t>
      </w:r>
      <w:r w:rsidR="000B58B8">
        <w:t xml:space="preserve"> </w:t>
      </w:r>
      <w:r w:rsidR="000B74E4">
        <w:t>via</w:t>
      </w:r>
      <w:r w:rsidR="000B58B8">
        <w:t xml:space="preserve"> Twitter</w:t>
      </w:r>
      <w:r>
        <w:t>.</w:t>
      </w:r>
      <w:r w:rsidR="000B58B8">
        <w:t xml:space="preserve"> Para facilitar e organizar a navegação do conteúdo</w:t>
      </w:r>
      <w:r w:rsidR="00973348">
        <w:t>, as páginas foram criadas em forma de lista</w:t>
      </w:r>
      <w:r w:rsidR="008348E0">
        <w:t xml:space="preserve">s que </w:t>
      </w:r>
      <w:r w:rsidR="00C646F5">
        <w:t>apresentam</w:t>
      </w:r>
      <w:r w:rsidR="008348E0">
        <w:t xml:space="preserve"> </w:t>
      </w:r>
      <w:r w:rsidR="008348E0" w:rsidRPr="008348E0">
        <w:rPr>
          <w:i/>
        </w:rPr>
        <w:t>links</w:t>
      </w:r>
      <w:r w:rsidR="008348E0">
        <w:t xml:space="preserve"> para as próximas telas</w:t>
      </w:r>
      <w:r w:rsidR="00C646F5">
        <w:t>-listas</w:t>
      </w:r>
      <w:r w:rsidR="008348E0">
        <w:t xml:space="preserve"> e assim por diante</w:t>
      </w:r>
      <w:r w:rsidR="004B685A">
        <w:t xml:space="preserve"> até chegarem </w:t>
      </w:r>
      <w:r w:rsidR="00190DBB">
        <w:t>à</w:t>
      </w:r>
      <w:r w:rsidR="004B685A">
        <w:t xml:space="preserve"> tela com as postagens dos palestrantes</w:t>
      </w:r>
      <w:r w:rsidR="000B58B8">
        <w:t>.</w:t>
      </w:r>
      <w:r w:rsidR="008348E0">
        <w:t xml:space="preserve"> </w:t>
      </w:r>
      <w:r w:rsidR="00C646F5">
        <w:t>O</w:t>
      </w:r>
      <w:r w:rsidR="008348E0">
        <w:t xml:space="preserve"> modelo foi adotado por ser uma forma clara e ágil de apresentar os dad</w:t>
      </w:r>
      <w:r w:rsidR="002E1080">
        <w:t>os, já que serão acessada</w:t>
      </w:r>
      <w:r w:rsidR="008348E0">
        <w:t>s por dispositivos com l</w:t>
      </w:r>
      <w:r w:rsidR="00190DBB">
        <w:t xml:space="preserve">imitações de tamanho de tela, </w:t>
      </w:r>
      <w:r w:rsidR="008348E0">
        <w:t>processamento e navegabilidade.</w:t>
      </w:r>
    </w:p>
    <w:p w:rsidR="00473B40" w:rsidRDefault="00473B40" w:rsidP="00870CAC">
      <w:r>
        <w:t>Exemplo de tela-lista de áreas:</w:t>
      </w:r>
    </w:p>
    <w:p w:rsidR="00473B40" w:rsidRDefault="00473B40" w:rsidP="00473B40">
      <w:pPr>
        <w:keepNext/>
      </w:pPr>
      <w:r>
        <w:rPr>
          <w:noProof/>
        </w:rPr>
        <w:drawing>
          <wp:inline distT="0" distB="0" distL="0" distR="0">
            <wp:extent cx="4162425" cy="3105150"/>
            <wp:effectExtent l="19050" t="0" r="9525" b="0"/>
            <wp:docPr id="17" name="Imagem 16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3" w:name="_Toc309505778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r>
        <w:t>. Exemplo de tela-lista de áreas</w:t>
      </w:r>
      <w:r w:rsidR="004C4246">
        <w:t>.</w:t>
      </w:r>
      <w:bookmarkEnd w:id="123"/>
    </w:p>
    <w:p w:rsidR="00E629A3" w:rsidRDefault="00473B40" w:rsidP="00870CAC">
      <w:r>
        <w:t xml:space="preserve">Supondo que a área “Ciência” do exemplo foi escolhida. Então o usuário é direcionado para a próxima tela, lista de categorias, onde </w:t>
      </w:r>
      <w:r w:rsidR="008C0672">
        <w:t>são</w:t>
      </w:r>
      <w:r>
        <w:t xml:space="preserve"> listada</w:t>
      </w:r>
      <w:r w:rsidR="008C0672">
        <w:t>s</w:t>
      </w:r>
      <w:r>
        <w:t xml:space="preserve"> as categorias pertencentes àquela área selecionada. Exemplificado na </w:t>
      </w:r>
      <w:r w:rsidR="00730EDB">
        <w:fldChar w:fldCharType="begin"/>
      </w:r>
      <w:r>
        <w:instrText xml:space="preserve"> REF _Ref309341321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6</w:t>
      </w:r>
      <w:r w:rsidR="00730EDB">
        <w:fldChar w:fldCharType="end"/>
      </w:r>
      <w:r>
        <w:t>:</w:t>
      </w:r>
    </w:p>
    <w:p w:rsidR="00473B40" w:rsidRDefault="00473B40" w:rsidP="00473B40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18" name="Imagem 17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40" w:rsidRDefault="00473B40" w:rsidP="00473B40">
      <w:pPr>
        <w:pStyle w:val="Legenda"/>
      </w:pPr>
      <w:bookmarkStart w:id="124" w:name="_Ref309341321"/>
      <w:bookmarkStart w:id="125" w:name="_Toc309505779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bookmarkEnd w:id="124"/>
      <w:r>
        <w:t>. Exemplo de tela-lista de categorias</w:t>
      </w:r>
      <w:r w:rsidR="004C4246">
        <w:t>.</w:t>
      </w:r>
      <w:bookmarkEnd w:id="125"/>
    </w:p>
    <w:p w:rsidR="00473B40" w:rsidRDefault="00473B40" w:rsidP="00870CAC"/>
    <w:p w:rsidR="00870CAC" w:rsidRDefault="00870CAC" w:rsidP="00870CAC">
      <w:pPr>
        <w:pStyle w:val="Ttulo3"/>
      </w:pPr>
      <w:bookmarkStart w:id="126" w:name="_Toc309505766"/>
      <w:r>
        <w:t>jQUERY MOBILE</w:t>
      </w:r>
      <w:bookmarkEnd w:id="126"/>
    </w:p>
    <w:p w:rsidR="00A43273" w:rsidRDefault="002E1080" w:rsidP="00903D03">
      <w:r>
        <w:t>Com a tarefa de</w:t>
      </w:r>
      <w:r w:rsidR="00486853">
        <w:t xml:space="preserve"> prover uma interface acessível, atrav</w:t>
      </w:r>
      <w:r w:rsidR="000B58B8">
        <w:t>és da I</w:t>
      </w:r>
      <w:r w:rsidR="00486853">
        <w:t>nternet, para a maior gama de dispositivos</w:t>
      </w:r>
      <w:r w:rsidR="00C54055">
        <w:t xml:space="preserve"> móveis</w:t>
      </w:r>
      <w:r w:rsidR="00002792">
        <w:t xml:space="preserve"> possível</w:t>
      </w:r>
      <w:r>
        <w:t xml:space="preserve">, este módulo foi desenvolvido com a tecnologia jQuery </w:t>
      </w:r>
      <w:r w:rsidRPr="00BC34A5">
        <w:rPr>
          <w:i/>
        </w:rPr>
        <w:t>Mobile</w:t>
      </w:r>
      <w:r w:rsidR="00A6626E">
        <w:t xml:space="preserve">. </w:t>
      </w:r>
      <w:r w:rsidR="005F3960">
        <w:t>Devido</w:t>
      </w:r>
      <w:r w:rsidR="00A6626E">
        <w:t xml:space="preserve"> s</w:t>
      </w:r>
      <w:r w:rsidR="00AE178F">
        <w:t>u</w:t>
      </w:r>
      <w:r w:rsidR="001B5B1E">
        <w:t>a</w:t>
      </w:r>
      <w:r w:rsidR="00A6626E">
        <w:t xml:space="preserve"> adoção por parte de grandes fabricantes de </w:t>
      </w:r>
      <w:r w:rsidR="00A6626E" w:rsidRPr="00A6626E">
        <w:rPr>
          <w:i/>
        </w:rPr>
        <w:t>smartphones</w:t>
      </w:r>
      <w:r w:rsidR="009C01E7" w:rsidRPr="009C01E7">
        <w:t xml:space="preserve"> </w:t>
      </w:r>
      <w:r w:rsidR="009C01E7">
        <w:t>(celulares inteligentes)</w:t>
      </w:r>
      <w:r w:rsidR="005F4856">
        <w:t xml:space="preserve"> e </w:t>
      </w:r>
      <w:r w:rsidR="005F4856" w:rsidRPr="005F4856">
        <w:rPr>
          <w:i/>
        </w:rPr>
        <w:t>tablets</w:t>
      </w:r>
      <w:r w:rsidR="00AE178F">
        <w:t>,</w:t>
      </w:r>
      <w:r w:rsidR="00A6626E">
        <w:t xml:space="preserve"> uma</w:t>
      </w:r>
      <w:r w:rsidR="005F4856">
        <w:t xml:space="preserve"> única</w:t>
      </w:r>
      <w:r w:rsidR="00A6626E">
        <w:t xml:space="preserve"> aplicação </w:t>
      </w:r>
      <w:r w:rsidR="00A6626E" w:rsidRPr="00A6626E">
        <w:rPr>
          <w:i/>
        </w:rPr>
        <w:t>web</w:t>
      </w:r>
      <w:r w:rsidR="00A6626E">
        <w:t xml:space="preserve"> </w:t>
      </w:r>
      <w:r w:rsidR="009C01E7">
        <w:t>desenvolvida</w:t>
      </w:r>
      <w:r w:rsidR="00A6626E">
        <w:t xml:space="preserve"> com </w:t>
      </w:r>
      <w:r w:rsidR="009C01E7">
        <w:t xml:space="preserve">o </w:t>
      </w:r>
      <w:r w:rsidR="009C01E7" w:rsidRPr="009C01E7">
        <w:rPr>
          <w:i/>
        </w:rPr>
        <w:t>framework</w:t>
      </w:r>
      <w:r w:rsidR="009C01E7">
        <w:t xml:space="preserve"> pode ser </w:t>
      </w:r>
      <w:r w:rsidR="00BE260F">
        <w:t>acessada</w:t>
      </w:r>
      <w:r w:rsidR="009C01E7">
        <w:t xml:space="preserve"> através de </w:t>
      </w:r>
      <w:r w:rsidR="005F4856">
        <w:t>diferentes plataformas móveis</w:t>
      </w:r>
      <w:r w:rsidR="00805DD4">
        <w:t>.</w:t>
      </w:r>
    </w:p>
    <w:p w:rsidR="006879F4" w:rsidRDefault="006F0E61" w:rsidP="00903D03">
      <w:r>
        <w:t>Conforme</w:t>
      </w:r>
      <w:r w:rsidR="006879F4">
        <w:t xml:space="preserve"> descrito no tópico 3.2,</w:t>
      </w:r>
      <w:r w:rsidR="00324124">
        <w:t xml:space="preserve"> </w:t>
      </w:r>
      <w:r w:rsidR="00324124" w:rsidRPr="00324124">
        <w:t>a navegação está ordenada em níveis de telas-listas</w:t>
      </w:r>
      <w:r w:rsidR="006879F4">
        <w:t>.</w:t>
      </w:r>
      <w:r w:rsidR="004F1FEE" w:rsidRPr="004F1FEE">
        <w:t xml:space="preserve"> A cada tela, o código numérico do item selecionado é transmitido via parâmetro para o próximo nível</w:t>
      </w:r>
      <w:r w:rsidR="00C71FDE">
        <w:t>. Por exemplo: Na tela onde estão listadas as áreas em que o evento se divide, ao selecionar uma área, o item passará o código</w:t>
      </w:r>
      <w:r w:rsidR="005E6B9A">
        <w:t xml:space="preserve"> da mesma para a próxima tela e assim serão listadas todas as categorias que pertencem àquela área vinda de parâmetro.</w:t>
      </w:r>
      <w:r w:rsidR="005A2F37">
        <w:t xml:space="preserve"> É </w:t>
      </w:r>
      <w:r w:rsidR="005F7BFF">
        <w:t>importante</w:t>
      </w:r>
      <w:r w:rsidR="005A2F37">
        <w:t xml:space="preserve"> lembrar a sequência de telas que o usuário pode navegar:</w:t>
      </w:r>
    </w:p>
    <w:p w:rsidR="005A2F37" w:rsidRDefault="005A2F37" w:rsidP="005A2F37">
      <w:pPr>
        <w:pStyle w:val="PargrafodaLista"/>
        <w:numPr>
          <w:ilvl w:val="0"/>
          <w:numId w:val="35"/>
        </w:numPr>
      </w:pPr>
      <w:r>
        <w:t xml:space="preserve">Tela inicial com </w:t>
      </w:r>
      <w:r w:rsidRPr="005A2F37">
        <w:rPr>
          <w:i/>
        </w:rPr>
        <w:t>link</w:t>
      </w:r>
      <w:r>
        <w:t xml:space="preserve"> para</w:t>
      </w:r>
      <w:r w:rsidR="00B614B7">
        <w:t xml:space="preserve"> tela de</w:t>
      </w:r>
      <w:r>
        <w:t xml:space="preserve"> Áreas</w:t>
      </w:r>
      <w:r w:rsidR="00127437">
        <w:t>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das áreas que o evento é dividido</w:t>
      </w:r>
      <w:r w:rsidR="00C71069">
        <w:t>: Seleciona-se</w:t>
      </w:r>
      <w:r>
        <w:t xml:space="preserve"> uma área de interesse;</w:t>
      </w:r>
    </w:p>
    <w:p w:rsidR="005A2F37" w:rsidRDefault="00127437" w:rsidP="005A2F37">
      <w:pPr>
        <w:pStyle w:val="PargrafodaLista"/>
        <w:numPr>
          <w:ilvl w:val="0"/>
          <w:numId w:val="35"/>
        </w:numPr>
      </w:pPr>
      <w:r>
        <w:lastRenderedPageBreak/>
        <w:t xml:space="preserve">Tela de lista das categorias dentro da área escolhida anteriormente. </w:t>
      </w:r>
      <w:r w:rsidR="00C71069">
        <w:t>Seleciona-se</w:t>
      </w:r>
      <w:r>
        <w:t xml:space="preserve"> uma categoria;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>Tela de lista com os palestrantes e/ou estandes participantes da feira/evento para a categoria escolhida anteriormente. Seleciona</w:t>
      </w:r>
      <w:r w:rsidR="00C71069">
        <w:t>-se</w:t>
      </w:r>
      <w:r>
        <w:t xml:space="preserve"> um palestrante/estande;</w:t>
      </w:r>
    </w:p>
    <w:p w:rsidR="00127437" w:rsidRDefault="00127437" w:rsidP="005A2F37">
      <w:pPr>
        <w:pStyle w:val="PargrafodaLista"/>
        <w:numPr>
          <w:ilvl w:val="0"/>
          <w:numId w:val="35"/>
        </w:numPr>
      </w:pPr>
      <w:r>
        <w:t xml:space="preserve">Tela de lista com </w:t>
      </w:r>
      <w:r w:rsidRPr="00127437">
        <w:rPr>
          <w:i/>
        </w:rPr>
        <w:t>posts</w:t>
      </w:r>
      <w:r>
        <w:t xml:space="preserve"> recuperados do Twitter do palestrante/estandes selecionado anteriormente;</w:t>
      </w:r>
    </w:p>
    <w:p w:rsidR="005A2F37" w:rsidRDefault="005A2F37" w:rsidP="00903D03"/>
    <w:p w:rsidR="00F83E6E" w:rsidRDefault="00A844E4" w:rsidP="00F83E6E">
      <w:r>
        <w:t>Na criação das telas, o jQuery Mobile</w:t>
      </w:r>
      <w:r w:rsidR="00422CCE">
        <w:t xml:space="preserve"> foi util</w:t>
      </w:r>
      <w:r>
        <w:t>izado</w:t>
      </w:r>
      <w:r w:rsidR="00422CCE">
        <w:t xml:space="preserve"> na camada </w:t>
      </w:r>
      <w:r w:rsidR="00422CCE" w:rsidRPr="00422CCE">
        <w:rPr>
          <w:i/>
        </w:rPr>
        <w:t>View</w:t>
      </w:r>
      <w:r w:rsidR="00422CCE">
        <w:t xml:space="preserve"> (visualização)</w:t>
      </w:r>
      <w:r w:rsidR="003E2018">
        <w:t>,</w:t>
      </w:r>
      <w:r w:rsidR="00422CCE">
        <w:t xml:space="preserve"> </w:t>
      </w:r>
      <w:r w:rsidR="003E2018">
        <w:t>seguindo a</w:t>
      </w:r>
      <w:r w:rsidR="00422CCE">
        <w:t xml:space="preserve"> estrutura MVC</w:t>
      </w:r>
      <w:r w:rsidR="00D873FA">
        <w:t xml:space="preserve"> </w:t>
      </w:r>
      <w:r w:rsidR="003E2018">
        <w:t xml:space="preserve">dentro do </w:t>
      </w:r>
      <w:r w:rsidR="004A24E3" w:rsidRPr="00B74B41">
        <w:rPr>
          <w:i/>
        </w:rPr>
        <w:t xml:space="preserve">Ruby On </w:t>
      </w:r>
      <w:r w:rsidR="003E2018" w:rsidRPr="00B74B41">
        <w:rPr>
          <w:i/>
        </w:rPr>
        <w:t>Rails</w:t>
      </w:r>
      <w:r w:rsidR="00422CCE">
        <w:t>.</w:t>
      </w:r>
      <w:r>
        <w:t xml:space="preserve"> Assim, cada tela é representada por um arquivo de extensão HTML. </w:t>
      </w:r>
      <w:r w:rsidR="007A6462">
        <w:t>Nesses arquivos foram programada</w:t>
      </w:r>
      <w:r>
        <w:t xml:space="preserve">s apenas as características visuais da tela, utilizando </w:t>
      </w:r>
      <w:r w:rsidR="005A470A">
        <w:t>a</w:t>
      </w:r>
      <w:r>
        <w:t>s</w:t>
      </w:r>
      <w:r w:rsidR="005A470A">
        <w:t xml:space="preserve"> </w:t>
      </w:r>
      <w:r w:rsidR="005A470A" w:rsidRPr="005A470A">
        <w:rPr>
          <w:i/>
        </w:rPr>
        <w:t>tags</w:t>
      </w:r>
      <w:r>
        <w:t xml:space="preserve"> </w:t>
      </w:r>
      <w:r w:rsidR="005A470A">
        <w:t>(</w:t>
      </w:r>
      <w:r>
        <w:t>identificadores</w:t>
      </w:r>
      <w:r w:rsidR="005A470A">
        <w:t>)</w:t>
      </w:r>
      <w:r>
        <w:t xml:space="preserve"> espec</w:t>
      </w:r>
      <w:r w:rsidR="005A470A">
        <w:t>ífica</w:t>
      </w:r>
      <w:r>
        <w:t xml:space="preserve">s do jQuery Mobile para construir os objetos </w:t>
      </w:r>
      <w:r w:rsidR="005A470A">
        <w:t>utilizados</w:t>
      </w:r>
      <w:r>
        <w:t>, como botões, listas</w:t>
      </w:r>
      <w:r w:rsidR="00F83E6E">
        <w:t>, cabeçalhos, entre outros.</w:t>
      </w:r>
      <w:r w:rsidR="00045BC4">
        <w:t xml:space="preserve"> Esta </w:t>
      </w:r>
      <w:r w:rsidR="00071B83">
        <w:t>é</w:t>
      </w:r>
      <w:r w:rsidR="00045BC4">
        <w:t xml:space="preserve"> a estrutura estática da </w:t>
      </w:r>
      <w:r w:rsidR="0048353E">
        <w:t>página</w:t>
      </w:r>
      <w:r w:rsidR="00045BC4">
        <w:t>.</w:t>
      </w:r>
      <w:r w:rsidR="00F83E6E">
        <w:t xml:space="preserve"> </w:t>
      </w:r>
      <w:r w:rsidR="00071B83">
        <w:t>A</w:t>
      </w:r>
      <w:r w:rsidR="00F83E6E">
        <w:t xml:space="preserve"> lógica para recuperar o conteúdo dinâmico</w:t>
      </w:r>
      <w:r w:rsidR="00045BC4">
        <w:t xml:space="preserve"> (</w:t>
      </w:r>
      <w:r w:rsidR="00F83E6E">
        <w:t>dados</w:t>
      </w:r>
      <w:r w:rsidR="00045BC4">
        <w:t>)</w:t>
      </w:r>
      <w:r w:rsidR="00F83E6E">
        <w:t xml:space="preserve"> </w:t>
      </w:r>
      <w:r w:rsidR="005A470A">
        <w:t>foi programada</w:t>
      </w:r>
      <w:r w:rsidR="00F83E6E">
        <w:t xml:space="preserve"> em outra camada</w:t>
      </w:r>
      <w:r w:rsidR="00885E08">
        <w:t xml:space="preserve"> (Controle), mas o resultado gerado por essa lógica pode ser manipulado pelas </w:t>
      </w:r>
      <w:r w:rsidR="00885E08" w:rsidRPr="00885E08">
        <w:rPr>
          <w:i/>
        </w:rPr>
        <w:t>views</w:t>
      </w:r>
      <w:r w:rsidR="00885E08">
        <w:t xml:space="preserve">, </w:t>
      </w:r>
      <w:r w:rsidR="00071B83">
        <w:t xml:space="preserve">com </w:t>
      </w:r>
      <w:r w:rsidR="00885E08">
        <w:t xml:space="preserve">variáveis globais. Por fim, somando a estrutura estática da página </w:t>
      </w:r>
      <w:r w:rsidR="00071B83">
        <w:t>com</w:t>
      </w:r>
      <w:r w:rsidR="00885E08">
        <w:t xml:space="preserve"> as vari</w:t>
      </w:r>
      <w:r w:rsidR="00071B83">
        <w:t>áveis com os dados desejados, te</w:t>
      </w:r>
      <w:r w:rsidR="00885E08">
        <w:t>m-se a tela completa.</w:t>
      </w:r>
      <w:r w:rsidR="001D6804">
        <w:t xml:space="preserve"> A </w:t>
      </w:r>
      <w:r w:rsidR="00730EDB">
        <w:fldChar w:fldCharType="begin"/>
      </w:r>
      <w:r w:rsidR="001D6804">
        <w:instrText xml:space="preserve"> REF _Ref309342269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7</w:t>
      </w:r>
      <w:r w:rsidR="00730EDB">
        <w:fldChar w:fldCharType="end"/>
      </w:r>
      <w:r w:rsidR="001D6804">
        <w:t xml:space="preserve"> mostra </w:t>
      </w:r>
      <w:r w:rsidR="002E6BD4">
        <w:t>a programação</w:t>
      </w:r>
      <w:r w:rsidR="00CB0F4D">
        <w:t xml:space="preserve"> na camada </w:t>
      </w:r>
      <w:r w:rsidR="00CB0F4D" w:rsidRPr="00CB0F4D">
        <w:rPr>
          <w:i/>
        </w:rPr>
        <w:t>view</w:t>
      </w:r>
      <w:r w:rsidR="00CB0F4D">
        <w:t xml:space="preserve"> (visão)</w:t>
      </w:r>
      <w:r w:rsidR="001D6804">
        <w:t xml:space="preserve"> para a montagem da tela de lista de </w:t>
      </w:r>
      <w:r w:rsidR="002E6BD4">
        <w:t>perfis</w:t>
      </w:r>
      <w:r w:rsidR="001D6804">
        <w:t>:</w:t>
      </w:r>
    </w:p>
    <w:p w:rsidR="001D6804" w:rsidRDefault="001D6804" w:rsidP="001D6804">
      <w:pPr>
        <w:keepNext/>
        <w:ind w:firstLine="0"/>
      </w:pPr>
      <w:r>
        <w:rPr>
          <w:noProof/>
        </w:rPr>
        <w:drawing>
          <wp:inline distT="0" distB="0" distL="0" distR="0">
            <wp:extent cx="5751845" cy="2333625"/>
            <wp:effectExtent l="19050" t="0" r="1255" b="0"/>
            <wp:docPr id="20" name="Imagem 19" descr="codigo_lista_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go_lista_perf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04" w:rsidRDefault="001D6804" w:rsidP="001D6804">
      <w:pPr>
        <w:pStyle w:val="Legenda"/>
      </w:pPr>
      <w:bookmarkStart w:id="127" w:name="_Ref309342269"/>
      <w:bookmarkStart w:id="128" w:name="_Toc309505780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bookmarkEnd w:id="127"/>
      <w:r>
        <w:t>. Código fonte para montagem da tela-lista de perfil</w:t>
      </w:r>
      <w:r w:rsidR="004C4246">
        <w:t>.</w:t>
      </w:r>
      <w:bookmarkEnd w:id="128"/>
    </w:p>
    <w:p w:rsidR="001D6804" w:rsidRDefault="001D6804" w:rsidP="001D6804"/>
    <w:p w:rsidR="001D6804" w:rsidRDefault="001D6804" w:rsidP="001D6804">
      <w:r>
        <w:t xml:space="preserve">Como resultado, a </w:t>
      </w:r>
      <w:r w:rsidR="00730EDB">
        <w:fldChar w:fldCharType="begin"/>
      </w:r>
      <w:r w:rsidR="00CB0F4D">
        <w:instrText xml:space="preserve"> REF _Ref309342570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8</w:t>
      </w:r>
      <w:r w:rsidR="00730EDB">
        <w:fldChar w:fldCharType="end"/>
      </w:r>
      <w:r w:rsidR="00CB0F4D">
        <w:t xml:space="preserve"> ilustra a lista de perfis em tempo de execução:</w:t>
      </w:r>
    </w:p>
    <w:p w:rsidR="00CB0F4D" w:rsidRDefault="00CB0F4D" w:rsidP="00CB0F4D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095625"/>
            <wp:effectExtent l="19050" t="0" r="9525" b="0"/>
            <wp:docPr id="22" name="Imagem 2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4D" w:rsidRDefault="00CB0F4D" w:rsidP="00CB0F4D">
      <w:pPr>
        <w:pStyle w:val="Legenda"/>
      </w:pPr>
      <w:bookmarkStart w:id="129" w:name="_Ref309342570"/>
      <w:bookmarkStart w:id="130" w:name="_Toc309505781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bookmarkEnd w:id="129"/>
      <w:r>
        <w:t>. Exemplo de tela-lista de perfil</w:t>
      </w:r>
      <w:r w:rsidR="004C4246">
        <w:rPr>
          <w:noProof/>
        </w:rPr>
        <w:t>.</w:t>
      </w:r>
      <w:bookmarkEnd w:id="130"/>
    </w:p>
    <w:p w:rsidR="001D6804" w:rsidRDefault="001D6804" w:rsidP="00CB0F4D"/>
    <w:p w:rsidR="00870CAC" w:rsidRDefault="00870CAC" w:rsidP="00870CAC">
      <w:pPr>
        <w:pStyle w:val="Ttulo3"/>
      </w:pPr>
      <w:bookmarkStart w:id="131" w:name="_Toc309505767"/>
      <w:r>
        <w:t>API DO TWITTER</w:t>
      </w:r>
      <w:bookmarkEnd w:id="131"/>
    </w:p>
    <w:p w:rsidR="00870CAC" w:rsidRDefault="00870CAC" w:rsidP="00870CAC">
      <w:r>
        <w:t xml:space="preserve">Uma das funções mais importantes deste módulo é a interação com o Twitter. É nessa interação que o sistema, através de alguns parâmetros, </w:t>
      </w:r>
      <w:r w:rsidR="00763C2C">
        <w:t>recupera</w:t>
      </w:r>
      <w:r>
        <w:t xml:space="preserve"> as postagens na base de dados do </w:t>
      </w:r>
      <w:r w:rsidRPr="00566649">
        <w:rPr>
          <w:i/>
        </w:rPr>
        <w:t>microblog</w:t>
      </w:r>
      <w:r>
        <w:t xml:space="preserve">. </w:t>
      </w:r>
      <w:r w:rsidR="00911FF6">
        <w:t>Essa resposta é</w:t>
      </w:r>
      <w:r>
        <w:t xml:space="preserve"> formata</w:t>
      </w:r>
      <w:r w:rsidR="00911FF6">
        <w:t>da</w:t>
      </w:r>
      <w:r>
        <w:t xml:space="preserve"> </w:t>
      </w:r>
      <w:r w:rsidR="00911FF6">
        <w:t>e apresentada para o usuário</w:t>
      </w:r>
      <w:r w:rsidR="00BE0CA5">
        <w:t>.</w:t>
      </w:r>
    </w:p>
    <w:p w:rsidR="003C4BCB" w:rsidRDefault="003C33AB" w:rsidP="003C4BCB">
      <w:r>
        <w:t xml:space="preserve">Foi </w:t>
      </w:r>
      <w:r w:rsidR="00EA3AB4">
        <w:t>utilizada</w:t>
      </w:r>
      <w:r w:rsidR="005C3245">
        <w:t xml:space="preserve"> um</w:t>
      </w:r>
      <w:r w:rsidR="00EA3AB4">
        <w:t>a biblioteca</w:t>
      </w:r>
      <w:r w:rsidR="0064524F">
        <w:t xml:space="preserve"> específica</w:t>
      </w:r>
      <w:r w:rsidR="00EA3AB4">
        <w:t xml:space="preserve"> para </w:t>
      </w:r>
      <w:r>
        <w:t xml:space="preserve">integrar </w:t>
      </w:r>
      <w:r w:rsidR="00746E68">
        <w:t>este módulo do projeto</w:t>
      </w:r>
      <w:r>
        <w:t xml:space="preserve"> com a API</w:t>
      </w:r>
      <w:r w:rsidR="003E338D">
        <w:rPr>
          <w:rStyle w:val="Refdenotaderodap"/>
        </w:rPr>
        <w:footnoteReference w:id="2"/>
      </w:r>
      <w:r>
        <w:t xml:space="preserve"> (</w:t>
      </w:r>
      <w:r w:rsidRPr="00921BAD">
        <w:rPr>
          <w:i/>
        </w:rPr>
        <w:t>Application Programming Interface</w:t>
      </w:r>
      <w:r>
        <w:t xml:space="preserve"> - </w:t>
      </w:r>
      <w:r w:rsidRPr="00921BAD">
        <w:t>Interface de Programação de Aplicações</w:t>
      </w:r>
      <w:r>
        <w:t xml:space="preserve">) do </w:t>
      </w:r>
      <w:r w:rsidRPr="003C33AB">
        <w:rPr>
          <w:i/>
        </w:rPr>
        <w:lastRenderedPageBreak/>
        <w:t>microblog</w:t>
      </w:r>
      <w:r w:rsidR="00EA3AB4">
        <w:t xml:space="preserve">. </w:t>
      </w:r>
      <w:r>
        <w:t>Ess</w:t>
      </w:r>
      <w:r w:rsidR="00B3016A">
        <w:t>a biblioteca encapsula</w:t>
      </w:r>
      <w:r w:rsidR="00863EEF">
        <w:t xml:space="preserve"> os</w:t>
      </w:r>
      <w:r w:rsidR="00B3016A">
        <w:t xml:space="preserve"> </w:t>
      </w:r>
      <w:r w:rsidR="0064524F">
        <w:t xml:space="preserve">métodos </w:t>
      </w:r>
      <w:r w:rsidR="00CE1E42">
        <w:t>da API</w:t>
      </w:r>
      <w:r w:rsidR="00C331AE">
        <w:t>,</w:t>
      </w:r>
      <w:r w:rsidR="0064524F">
        <w:t xml:space="preserve"> </w:t>
      </w:r>
      <w:r w:rsidR="00CE1E42">
        <w:t>tornando mais simples a interação com a mesma</w:t>
      </w:r>
      <w:r w:rsidR="0064524F">
        <w:t>.</w:t>
      </w:r>
      <w:r>
        <w:t xml:space="preserve"> </w:t>
      </w:r>
      <w:r w:rsidR="00746E68">
        <w:t>Basta</w:t>
      </w:r>
      <w:r>
        <w:t xml:space="preserve"> ent</w:t>
      </w:r>
      <w:r w:rsidR="00746E68">
        <w:t xml:space="preserve">ão </w:t>
      </w:r>
      <w:r>
        <w:t xml:space="preserve">o desenvolvedor </w:t>
      </w:r>
      <w:r w:rsidR="009E7A6E">
        <w:t>decidir</w:t>
      </w:r>
      <w:r>
        <w:t xml:space="preserve"> qual método da API </w:t>
      </w:r>
      <w:r w:rsidR="009E7A6E">
        <w:t>precisa trabalhar</w:t>
      </w:r>
      <w:r>
        <w:t xml:space="preserve"> e a </w:t>
      </w:r>
      <w:r w:rsidRPr="003C33AB">
        <w:rPr>
          <w:i/>
        </w:rPr>
        <w:t>gem</w:t>
      </w:r>
      <w:r>
        <w:t xml:space="preserve"> (biblioteca)</w:t>
      </w:r>
      <w:r w:rsidR="00746E68">
        <w:t xml:space="preserve"> se encarrega internamente de fazer o necessário para conectar, enviar a requisição, </w:t>
      </w:r>
      <w:r w:rsidR="00763C2C">
        <w:t>capturar o retorno</w:t>
      </w:r>
      <w:r w:rsidR="00746E68">
        <w:t xml:space="preserve"> e devolver</w:t>
      </w:r>
      <w:r w:rsidR="009E7A6E">
        <w:t xml:space="preserve"> essa resposta</w:t>
      </w:r>
      <w:r w:rsidR="00746E68">
        <w:t xml:space="preserve"> para o sistema que invocou o método.</w:t>
      </w:r>
      <w:r w:rsidR="003C4BCB">
        <w:t xml:space="preserve"> Esse caminho foi ilustrado na </w:t>
      </w:r>
      <w:r w:rsidR="00730EDB">
        <w:fldChar w:fldCharType="begin"/>
      </w:r>
      <w:r w:rsidR="00005F28">
        <w:instrText xml:space="preserve"> REF _Ref306663385 \h </w:instrText>
      </w:r>
      <w:r w:rsidR="00730EDB">
        <w:fldChar w:fldCharType="separate"/>
      </w:r>
      <w:r w:rsidR="00016279">
        <w:t xml:space="preserve">Figura </w:t>
      </w:r>
      <w:r w:rsidR="00016279">
        <w:rPr>
          <w:noProof/>
        </w:rPr>
        <w:t>3</w:t>
      </w:r>
      <w:r w:rsidR="00016279">
        <w:t>.</w:t>
      </w:r>
      <w:r w:rsidR="00016279">
        <w:rPr>
          <w:noProof/>
        </w:rPr>
        <w:t>9</w:t>
      </w:r>
      <w:r w:rsidR="00730EDB">
        <w:fldChar w:fldCharType="end"/>
      </w:r>
      <w:r w:rsidR="003C4BCB">
        <w:t>:</w:t>
      </w:r>
    </w:p>
    <w:p w:rsidR="003C4BCB" w:rsidRDefault="003C4BCB" w:rsidP="003C4BCB">
      <w:pPr>
        <w:keepNext/>
        <w:ind w:firstLine="0"/>
      </w:pPr>
      <w:r>
        <w:rPr>
          <w:noProof/>
        </w:rPr>
        <w:drawing>
          <wp:inline distT="0" distB="0" distL="0" distR="0">
            <wp:extent cx="5760720" cy="4320540"/>
            <wp:effectExtent l="19050" t="0" r="0" b="0"/>
            <wp:docPr id="14" name="Imagem 13" descr="API_Trafe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_Trafego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BCB" w:rsidRDefault="003C4BCB" w:rsidP="003C4BCB">
      <w:pPr>
        <w:pStyle w:val="Legenda"/>
      </w:pPr>
      <w:bookmarkStart w:id="132" w:name="_Ref306663385"/>
      <w:bookmarkStart w:id="133" w:name="_Toc309505782"/>
      <w:r>
        <w:t xml:space="preserve">Figura </w:t>
      </w:r>
      <w:fldSimple w:instr=" STYLEREF 1 \s ">
        <w:r w:rsidR="00016279">
          <w:rPr>
            <w:noProof/>
          </w:rPr>
          <w:t>3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bookmarkEnd w:id="132"/>
      <w:r>
        <w:t>. Sistema se comunicando com a API do Twitter</w:t>
      </w:r>
      <w:r w:rsidR="004C4246">
        <w:t>.</w:t>
      </w:r>
      <w:bookmarkEnd w:id="133"/>
    </w:p>
    <w:p w:rsidR="003C4BCB" w:rsidRPr="003C4BCB" w:rsidRDefault="003C4BCB" w:rsidP="003C4BCB">
      <w:pPr>
        <w:ind w:firstLine="0"/>
      </w:pPr>
    </w:p>
    <w:p w:rsidR="00C17C88" w:rsidRDefault="009E7A6E" w:rsidP="00413903">
      <w:r>
        <w:t xml:space="preserve">Dentro do projeto, na camada </w:t>
      </w:r>
      <w:r w:rsidRPr="009E7A6E">
        <w:rPr>
          <w:i/>
        </w:rPr>
        <w:t>Controller</w:t>
      </w:r>
      <w:r>
        <w:t xml:space="preserve"> (Controle), foi criado um</w:t>
      </w:r>
      <w:r w:rsidR="00F372F3">
        <w:t>a função</w:t>
      </w:r>
      <w:r>
        <w:t xml:space="preserve"> que</w:t>
      </w:r>
      <w:r w:rsidR="00F372F3">
        <w:t xml:space="preserve"> tem o objetivo de</w:t>
      </w:r>
      <w:r>
        <w:t xml:space="preserve"> retornar os </w:t>
      </w:r>
      <w:r w:rsidRPr="009E7A6E">
        <w:rPr>
          <w:i/>
        </w:rPr>
        <w:t>posts</w:t>
      </w:r>
      <w:r>
        <w:t xml:space="preserve"> feitos no Twitter de um determinado usuário. V</w:t>
      </w:r>
      <w:r w:rsidR="00F372F3">
        <w:t>indo da tela de lista de perfil</w:t>
      </w:r>
      <w:r>
        <w:t>, o código do perfil cadastrado no sistema é passado de parâmetro</w:t>
      </w:r>
      <w:r w:rsidR="00F372F3">
        <w:t xml:space="preserve"> para essa função, que então recupera no </w:t>
      </w:r>
      <w:r w:rsidR="00BE0CA5">
        <w:t xml:space="preserve">próprio </w:t>
      </w:r>
      <w:r w:rsidR="00F372F3">
        <w:t xml:space="preserve">cadastro o nome de usuário usado no </w:t>
      </w:r>
      <w:r w:rsidR="00F372F3" w:rsidRPr="00F372F3">
        <w:rPr>
          <w:i/>
        </w:rPr>
        <w:t>microblog</w:t>
      </w:r>
      <w:r w:rsidR="00F372F3">
        <w:t xml:space="preserve"> e finalmente faz a requisição para recuperar os </w:t>
      </w:r>
      <w:r w:rsidR="00F372F3" w:rsidRPr="00F372F3">
        <w:rPr>
          <w:i/>
        </w:rPr>
        <w:t>twitt</w:t>
      </w:r>
      <w:r w:rsidR="00F372F3">
        <w:rPr>
          <w:i/>
        </w:rPr>
        <w:t>s</w:t>
      </w:r>
      <w:r w:rsidR="00F372F3">
        <w:t xml:space="preserve"> (postagens) na base </w:t>
      </w:r>
      <w:r w:rsidR="00BE0CA5">
        <w:t xml:space="preserve">de dados </w:t>
      </w:r>
      <w:r w:rsidR="00F372F3">
        <w:t>do Twitter.</w:t>
      </w:r>
      <w:r w:rsidR="00BE0CA5">
        <w:t xml:space="preserve"> Esses dados são enviados </w:t>
      </w:r>
      <w:r w:rsidR="004C2558">
        <w:t>a</w:t>
      </w:r>
      <w:r w:rsidR="00BE0CA5">
        <w:t xml:space="preserve"> uma nova tela para serem exibidos junto ao perfil escolhido.</w:t>
      </w:r>
    </w:p>
    <w:p w:rsidR="00DE43FE" w:rsidRDefault="005C61B9" w:rsidP="006F3AA5">
      <w:pPr>
        <w:pStyle w:val="Ttulo1"/>
      </w:pPr>
      <w:bookmarkStart w:id="134" w:name="_Toc309505768"/>
      <w:r>
        <w:lastRenderedPageBreak/>
        <w:t>RESULTADOS</w:t>
      </w:r>
      <w:bookmarkStart w:id="135" w:name="_Toc144288083"/>
      <w:bookmarkStart w:id="136" w:name="_Toc144614336"/>
      <w:bookmarkStart w:id="137" w:name="_Toc144614584"/>
      <w:bookmarkStart w:id="138" w:name="_Toc144627063"/>
      <w:bookmarkStart w:id="139" w:name="_Toc144630242"/>
      <w:bookmarkStart w:id="140" w:name="_Toc144691039"/>
      <w:bookmarkStart w:id="141" w:name="_Toc144691510"/>
      <w:bookmarkStart w:id="142" w:name="_Toc144692261"/>
      <w:bookmarkEnd w:id="134"/>
    </w:p>
    <w:p w:rsidR="002E7DEA" w:rsidRDefault="0070222B" w:rsidP="007E6AEB">
      <w:r>
        <w:t xml:space="preserve">Para demonstrar o funcionamento do projeto, uma sequência de imagens será apresentada a seguir. Primeiro será mostrado as telas do módulo </w:t>
      </w:r>
      <w:r w:rsidRPr="0070222B">
        <w:rPr>
          <w:i/>
        </w:rPr>
        <w:t>web</w:t>
      </w:r>
      <w:r>
        <w:t xml:space="preserve"> e na </w:t>
      </w:r>
      <w:r w:rsidR="000A3CAE">
        <w:t>depois</w:t>
      </w:r>
      <w:r>
        <w:t xml:space="preserve"> o móvel.</w:t>
      </w:r>
    </w:p>
    <w:p w:rsidR="00A12C63" w:rsidRDefault="00A12C63" w:rsidP="00A12C63">
      <w:pPr>
        <w:pStyle w:val="PargrafodaLista"/>
        <w:numPr>
          <w:ilvl w:val="0"/>
          <w:numId w:val="42"/>
        </w:numPr>
      </w:pPr>
      <w:r>
        <w:t xml:space="preserve">Tela inicial: Informações sobre o este trabalho e </w:t>
      </w:r>
      <w:r w:rsidRPr="00A12C63">
        <w:rPr>
          <w:i/>
        </w:rPr>
        <w:t>link</w:t>
      </w:r>
      <w:r>
        <w:t xml:space="preserve"> (ligação) para ingressar no sistema como administrador.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12" name="Imagem 11" descr="1_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inicial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3" w:name="_Toc30950578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</w:t>
        </w:r>
      </w:fldSimple>
      <w:r>
        <w:t>. Web - Tela inicial</w:t>
      </w:r>
      <w:bookmarkEnd w:id="143"/>
    </w:p>
    <w:p w:rsidR="007814E7" w:rsidRDefault="007814E7" w:rsidP="007814E7"/>
    <w:p w:rsidR="00A12C63" w:rsidRDefault="00A12C63" w:rsidP="00A12C63">
      <w:pPr>
        <w:pStyle w:val="PargrafodaLista"/>
        <w:numPr>
          <w:ilvl w:val="0"/>
          <w:numId w:val="42"/>
        </w:numPr>
      </w:pPr>
      <w:r>
        <w:t>Tela de ingresso</w:t>
      </w:r>
      <w:r w:rsidR="000B4A31">
        <w:t xml:space="preserve"> ao sistema</w:t>
      </w:r>
      <w:r>
        <w:t>: Entrar no sistema atrav</w:t>
      </w:r>
      <w:r w:rsidR="00434B47">
        <w:t>és da autenticação de usu</w:t>
      </w:r>
      <w:r w:rsidR="000B4A31">
        <w:t>ário e senha;</w:t>
      </w:r>
    </w:p>
    <w:p w:rsidR="00434B47" w:rsidRDefault="00434B47" w:rsidP="00434B47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19" name="Imagem 18" descr="2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login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</w:pPr>
      <w:bookmarkStart w:id="144" w:name="_Toc30950578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2</w:t>
        </w:r>
      </w:fldSimple>
      <w:r>
        <w:t>. Web - Tela de ingresso no sistema</w:t>
      </w:r>
      <w:bookmarkEnd w:id="144"/>
    </w:p>
    <w:p w:rsidR="00434B47" w:rsidRDefault="00434B47" w:rsidP="007814E7"/>
    <w:p w:rsidR="00434B47" w:rsidRDefault="00434B47" w:rsidP="00434B47">
      <w:pPr>
        <w:pStyle w:val="PargrafodaLista"/>
        <w:numPr>
          <w:ilvl w:val="0"/>
          <w:numId w:val="42"/>
        </w:numPr>
      </w:pPr>
      <w:r>
        <w:t xml:space="preserve">Tela inicial </w:t>
      </w:r>
      <w:r w:rsidR="00E34C91">
        <w:t>para usuário autenticado</w:t>
      </w:r>
      <w:r>
        <w:t>: Primeira página mostrando as opções de funcionalidade</w:t>
      </w:r>
      <w:r w:rsidR="000B4A31">
        <w:t xml:space="preserve"> do sistema;</w:t>
      </w:r>
    </w:p>
    <w:p w:rsidR="00434B47" w:rsidRDefault="00434B47" w:rsidP="00434B47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1" name="Imagem 20" descr="3_log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logad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47" w:rsidRDefault="00434B47" w:rsidP="00434B47">
      <w:pPr>
        <w:pStyle w:val="Legenda"/>
        <w:rPr>
          <w:noProof/>
        </w:rPr>
      </w:pPr>
      <w:bookmarkStart w:id="145" w:name="_Toc30950578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3</w:t>
        </w:r>
      </w:fldSimple>
      <w:r>
        <w:t>. Web - Tela inicial</w:t>
      </w:r>
      <w:r>
        <w:rPr>
          <w:noProof/>
        </w:rPr>
        <w:t xml:space="preserve"> para usuário autenticado</w:t>
      </w:r>
      <w:bookmarkEnd w:id="145"/>
    </w:p>
    <w:p w:rsidR="00434B47" w:rsidRDefault="00434B47" w:rsidP="00434B47"/>
    <w:p w:rsidR="00434B47" w:rsidRDefault="000A7063" w:rsidP="00434B47">
      <w:pPr>
        <w:pStyle w:val="PargrafodaLista"/>
        <w:numPr>
          <w:ilvl w:val="0"/>
          <w:numId w:val="42"/>
        </w:numPr>
      </w:pPr>
      <w:r>
        <w:lastRenderedPageBreak/>
        <w:t>Manutenção de Assunto: Exibição das informações referente ao tema escolhido pelo administrador, com opções de visualizar, editar e excluir o assunto. Apenas um registro pode ser incluído j</w:t>
      </w:r>
      <w:r w:rsidR="00685265">
        <w:t>á que o sistema</w:t>
      </w:r>
      <w:r w:rsidR="000B4A31">
        <w:t xml:space="preserve"> trabalha apenas com um assunto;</w:t>
      </w:r>
    </w:p>
    <w:p w:rsidR="000A7063" w:rsidRDefault="000A7063" w:rsidP="000A7063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3" name="Imagem 22" descr="4_assu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assunto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6" w:name="_Toc30950578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4</w:t>
        </w:r>
      </w:fldSimple>
      <w:r>
        <w:t>. Web - Manutenção de Assunto</w:t>
      </w:r>
      <w:bookmarkEnd w:id="146"/>
    </w:p>
    <w:p w:rsidR="000A7063" w:rsidRDefault="000A7063" w:rsidP="000A7063"/>
    <w:p w:rsidR="000A7063" w:rsidRDefault="000A7063" w:rsidP="000A7063">
      <w:pPr>
        <w:pStyle w:val="PargrafodaLista"/>
        <w:numPr>
          <w:ilvl w:val="0"/>
          <w:numId w:val="42"/>
        </w:numPr>
      </w:pPr>
      <w:r>
        <w:t xml:space="preserve">Manutenção de Áreas: Exibição das áreas cadastradas para o assunto. Contém opções de incluir, visualizar, editar e excluir </w:t>
      </w:r>
      <w:r w:rsidR="000B4A31">
        <w:t>áreas;</w:t>
      </w:r>
    </w:p>
    <w:p w:rsidR="000A7063" w:rsidRDefault="000A7063" w:rsidP="000A7063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0720" cy="3096260"/>
            <wp:effectExtent l="19050" t="0" r="0" b="0"/>
            <wp:docPr id="24" name="Imagem 23" descr="5_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are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63" w:rsidRDefault="000A7063" w:rsidP="000A7063">
      <w:pPr>
        <w:pStyle w:val="Legenda"/>
      </w:pPr>
      <w:bookmarkStart w:id="147" w:name="_Toc309505787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5</w:t>
        </w:r>
      </w:fldSimple>
      <w:r>
        <w:t>. Web - Manutenção de Áreas</w:t>
      </w:r>
      <w:bookmarkEnd w:id="147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t>Manutenção de Categorias: Exibição das categorias que pertencem a cada área anteriormente incluída. Disponibiliza as opções de incluir, visualizar, editar e excluir categorias;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5" name="Imagem 24" descr="6_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categorias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8" w:name="_Toc309505788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6</w:t>
        </w:r>
      </w:fldSimple>
      <w:r>
        <w:t>. Web - Manutenção de Categorias</w:t>
      </w:r>
      <w:bookmarkEnd w:id="148"/>
    </w:p>
    <w:p w:rsidR="000B4A31" w:rsidRDefault="000B4A31" w:rsidP="000B4A31"/>
    <w:p w:rsidR="000B4A31" w:rsidRDefault="000B4A31" w:rsidP="000B4A31">
      <w:pPr>
        <w:pStyle w:val="PargrafodaLista"/>
        <w:numPr>
          <w:ilvl w:val="0"/>
          <w:numId w:val="42"/>
        </w:numPr>
      </w:pPr>
      <w:r>
        <w:lastRenderedPageBreak/>
        <w:t>Manutenção de Perfis: Lista de todos os perfis cadastrados por categoria. Disponibiliza as opções padrão de manutenção dos dados</w:t>
      </w:r>
      <w:r w:rsidR="00DF08AC">
        <w:t>.</w:t>
      </w:r>
    </w:p>
    <w:p w:rsidR="000B4A31" w:rsidRDefault="000B4A31" w:rsidP="000B4A31">
      <w:pPr>
        <w:keepNext/>
        <w:ind w:firstLine="0"/>
      </w:pPr>
      <w:r>
        <w:rPr>
          <w:noProof/>
        </w:rPr>
        <w:drawing>
          <wp:inline distT="0" distB="0" distL="0" distR="0">
            <wp:extent cx="5760720" cy="3096260"/>
            <wp:effectExtent l="19050" t="0" r="0" b="0"/>
            <wp:docPr id="26" name="Imagem 25" descr="7_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perfis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1" w:rsidRDefault="000B4A31" w:rsidP="000B4A31">
      <w:pPr>
        <w:pStyle w:val="Legenda"/>
      </w:pPr>
      <w:bookmarkStart w:id="149" w:name="_Toc309505789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7</w:t>
        </w:r>
      </w:fldSimple>
      <w:r>
        <w:t>. Web - Manutenção de Perfis</w:t>
      </w:r>
      <w:bookmarkEnd w:id="149"/>
    </w:p>
    <w:p w:rsidR="000B4A31" w:rsidRDefault="000B4A31" w:rsidP="000B4A31"/>
    <w:p w:rsidR="000B4A31" w:rsidRDefault="00460272" w:rsidP="000B4A31">
      <w:r>
        <w:t>Sequência de imagens das telas móveis funcionando:</w:t>
      </w:r>
    </w:p>
    <w:p w:rsidR="00460272" w:rsidRDefault="00460272" w:rsidP="00460272">
      <w:pPr>
        <w:pStyle w:val="PargrafodaLista"/>
        <w:numPr>
          <w:ilvl w:val="0"/>
          <w:numId w:val="42"/>
        </w:numPr>
      </w:pPr>
      <w:r>
        <w:t xml:space="preserve">Tela inicial: Primeira tela a ser acessada pelos usuários. Oferece 3 (três) opções de </w:t>
      </w:r>
      <w:r w:rsidRPr="00460272">
        <w:rPr>
          <w:i/>
        </w:rPr>
        <w:t>links</w:t>
      </w:r>
      <w:r>
        <w:t xml:space="preserve"> (ligações):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Áreas: Direciona para a tela-lista de áreas;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Informações: Mostra descrição do assunto feito pelo administrador;</w:t>
      </w:r>
    </w:p>
    <w:p w:rsidR="00460272" w:rsidRDefault="00460272" w:rsidP="00460272">
      <w:pPr>
        <w:pStyle w:val="PargrafodaLista"/>
        <w:numPr>
          <w:ilvl w:val="1"/>
          <w:numId w:val="42"/>
        </w:numPr>
      </w:pPr>
      <w:r>
        <w:t>Nome de usuário do Twitter do assunto: Direciona para a tela do sistema que apresenta as postagens dos perfis cadastrados.</w:t>
      </w:r>
    </w:p>
    <w:p w:rsidR="00E661C0" w:rsidRDefault="00460272" w:rsidP="00E661C0">
      <w:pPr>
        <w:keepNext/>
      </w:pPr>
      <w:r>
        <w:rPr>
          <w:noProof/>
        </w:rPr>
        <w:lastRenderedPageBreak/>
        <w:drawing>
          <wp:inline distT="0" distB="0" distL="0" distR="0">
            <wp:extent cx="4143375" cy="3105150"/>
            <wp:effectExtent l="19050" t="0" r="9525" b="0"/>
            <wp:docPr id="27" name="Imagem 26" descr="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cial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272" w:rsidRDefault="00E661C0" w:rsidP="00E661C0">
      <w:pPr>
        <w:pStyle w:val="Legenda"/>
      </w:pPr>
      <w:bookmarkStart w:id="150" w:name="_Toc309505790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8</w:t>
        </w:r>
      </w:fldSimple>
      <w:r>
        <w:t>. Mobile - Tela inicial</w:t>
      </w:r>
      <w:bookmarkEnd w:id="150"/>
    </w:p>
    <w:p w:rsidR="00E661C0" w:rsidRDefault="00E661C0" w:rsidP="00E661C0"/>
    <w:p w:rsidR="00E661C0" w:rsidRDefault="00E661C0" w:rsidP="00E661C0">
      <w:pPr>
        <w:pStyle w:val="PargrafodaLista"/>
        <w:numPr>
          <w:ilvl w:val="0"/>
          <w:numId w:val="42"/>
        </w:numPr>
      </w:pPr>
      <w:r>
        <w:t>Tela de Informações: Breve descrição do assunto feito pelo administrador</w:t>
      </w:r>
      <w:r w:rsidR="00DF08AC">
        <w:t>. O texto é livre e serve para descreve, informar e apresentar o assunto abordado;</w:t>
      </w:r>
    </w:p>
    <w:p w:rsidR="00DF08AC" w:rsidRDefault="00DF08AC" w:rsidP="00DF08AC">
      <w:pPr>
        <w:keepNext/>
      </w:pPr>
      <w:r>
        <w:rPr>
          <w:noProof/>
        </w:rPr>
        <w:drawing>
          <wp:inline distT="0" distB="0" distL="0" distR="0">
            <wp:extent cx="4172533" cy="3096057"/>
            <wp:effectExtent l="19050" t="0" r="0" b="0"/>
            <wp:docPr id="29" name="Imagem 28" descr="inform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rmacoes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1" w:name="_Toc309505791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9</w:t>
        </w:r>
      </w:fldSimple>
      <w:r>
        <w:t>. Mobile -Tela de Informações</w:t>
      </w:r>
      <w:bookmarkEnd w:id="151"/>
    </w:p>
    <w:p w:rsidR="00DF08AC" w:rsidRDefault="00DF08AC" w:rsidP="00DF08AC"/>
    <w:p w:rsidR="00DF08AC" w:rsidRDefault="00DF08AC" w:rsidP="00DF08AC">
      <w:pPr>
        <w:pStyle w:val="PargrafodaLista"/>
        <w:numPr>
          <w:ilvl w:val="0"/>
          <w:numId w:val="42"/>
        </w:numPr>
      </w:pPr>
      <w:r>
        <w:t>Tela-lista de Áreas: Exibe todas as áreas cadastradas para o assunto;</w:t>
      </w:r>
    </w:p>
    <w:p w:rsidR="00DF08AC" w:rsidRDefault="00DF08AC" w:rsidP="00DF08AC">
      <w:pPr>
        <w:keepNext/>
      </w:pPr>
      <w:r>
        <w:rPr>
          <w:noProof/>
        </w:rPr>
        <w:lastRenderedPageBreak/>
        <w:drawing>
          <wp:inline distT="0" distB="0" distL="0" distR="0">
            <wp:extent cx="4162425" cy="3105150"/>
            <wp:effectExtent l="19050" t="0" r="9525" b="0"/>
            <wp:docPr id="30" name="Imagem 29" descr="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s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AC" w:rsidRDefault="00DF08AC" w:rsidP="00DF08AC">
      <w:pPr>
        <w:pStyle w:val="Legenda"/>
      </w:pPr>
      <w:bookmarkStart w:id="152" w:name="_Toc309505792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10</w:t>
        </w:r>
      </w:fldSimple>
      <w:r>
        <w:t>. Mobile - Tela-lista de Áreas</w:t>
      </w:r>
      <w:bookmarkEnd w:id="152"/>
    </w:p>
    <w:p w:rsidR="00DF08AC" w:rsidRDefault="00DF08AC" w:rsidP="00DF08AC"/>
    <w:p w:rsidR="00DF08AC" w:rsidRDefault="000C1750" w:rsidP="00DF08AC">
      <w:pPr>
        <w:pStyle w:val="PargrafodaLista"/>
        <w:numPr>
          <w:ilvl w:val="0"/>
          <w:numId w:val="42"/>
        </w:numPr>
      </w:pPr>
      <w:r>
        <w:t xml:space="preserve">Tela-lista de Categorias: A partir da escolha de uma área na tela anterior, </w:t>
      </w:r>
      <w:r w:rsidR="00991365">
        <w:t>são</w:t>
      </w:r>
      <w:r>
        <w:t xml:space="preserve"> listada</w:t>
      </w:r>
      <w:r w:rsidR="00991365">
        <w:t>s</w:t>
      </w:r>
      <w:r>
        <w:t xml:space="preserve"> todas as categorias cadastradas </w:t>
      </w:r>
      <w:r w:rsidR="00991365">
        <w:t>na mesma. O nome da área é colocado no título da página para facilitar a navegação do usuário</w:t>
      </w:r>
      <w:r>
        <w:t>. Para exemplificar, a área “Ciência” foi escolhida;</w:t>
      </w:r>
    </w:p>
    <w:p w:rsidR="000C1750" w:rsidRDefault="000C1750" w:rsidP="000C1750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1" name="Imagem 30" descr="catego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s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50" w:rsidRDefault="000C1750" w:rsidP="000C1750">
      <w:pPr>
        <w:pStyle w:val="Legenda"/>
      </w:pPr>
      <w:bookmarkStart w:id="153" w:name="_Toc309505793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11</w:t>
        </w:r>
      </w:fldSimple>
      <w:r>
        <w:t xml:space="preserve">. </w:t>
      </w:r>
      <w:r w:rsidR="0048397F">
        <w:t xml:space="preserve">Mobile - </w:t>
      </w:r>
      <w:r>
        <w:t>Tela-lista de Categorias</w:t>
      </w:r>
      <w:bookmarkEnd w:id="153"/>
    </w:p>
    <w:p w:rsidR="000C1750" w:rsidRDefault="000C1750" w:rsidP="000C1750"/>
    <w:p w:rsidR="000C1750" w:rsidRDefault="000C1750" w:rsidP="000C1750">
      <w:pPr>
        <w:pStyle w:val="PargrafodaLista"/>
        <w:numPr>
          <w:ilvl w:val="0"/>
          <w:numId w:val="42"/>
        </w:numPr>
      </w:pPr>
      <w:r>
        <w:t xml:space="preserve">Tela-lista de Perfis: </w:t>
      </w:r>
      <w:r w:rsidR="00991365">
        <w:t>Base</w:t>
      </w:r>
      <w:r w:rsidR="008A7985">
        <w:t>ado na escolha prévia de uma categoria é apresentado os perfis cadastrados nela</w:t>
      </w:r>
      <w:r w:rsidR="00991365">
        <w:t>. Para facilitar a navegação do usu</w:t>
      </w:r>
      <w:r w:rsidR="008A7985">
        <w:t>ário, o nome da categoria fica no título da página;</w:t>
      </w:r>
    </w:p>
    <w:p w:rsidR="008A7985" w:rsidRDefault="008A7985" w:rsidP="008A7985">
      <w:pPr>
        <w:keepNext/>
      </w:pPr>
      <w:r>
        <w:rPr>
          <w:noProof/>
        </w:rPr>
        <w:drawing>
          <wp:inline distT="0" distB="0" distL="0" distR="0">
            <wp:extent cx="4162425" cy="3095625"/>
            <wp:effectExtent l="19050" t="0" r="9525" b="0"/>
            <wp:docPr id="32" name="Imagem 31" descr="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fis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85" w:rsidRDefault="008A7985" w:rsidP="008A7985">
      <w:pPr>
        <w:pStyle w:val="Legenda"/>
      </w:pPr>
      <w:bookmarkStart w:id="154" w:name="_Toc309505794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12</w:t>
        </w:r>
      </w:fldSimple>
      <w:r>
        <w:t>. Mobile - Tela-lista de Perfis</w:t>
      </w:r>
      <w:bookmarkEnd w:id="154"/>
    </w:p>
    <w:p w:rsidR="008A7985" w:rsidRDefault="008A7985" w:rsidP="008A7985"/>
    <w:p w:rsidR="008A7985" w:rsidRDefault="00131C32" w:rsidP="00131C32">
      <w:pPr>
        <w:pStyle w:val="PargrafodaLista"/>
        <w:numPr>
          <w:ilvl w:val="0"/>
          <w:numId w:val="42"/>
        </w:numPr>
      </w:pPr>
      <w:r>
        <w:t xml:space="preserve">Tela-lista de Postagens: Ao selecionar um perfil, a tela-lista de postagens mostra os 20 (vinte) últimos feito pelo mesmo. Ao fim dessa lista é oferecido um </w:t>
      </w:r>
      <w:r w:rsidRPr="00131C32">
        <w:rPr>
          <w:i/>
        </w:rPr>
        <w:t>link</w:t>
      </w:r>
      <w:r>
        <w:t xml:space="preserve"> (ligação) para o Twitter do perfil que está sendo visualizado. Esse botão abre o Twitter em uma nova aba, não interferindo na navegação do sistema. Exemplificando, foi escolhido o perfil da NASA.</w:t>
      </w:r>
    </w:p>
    <w:p w:rsidR="00CF7EA9" w:rsidRDefault="00746B22" w:rsidP="00CF7EA9">
      <w:pPr>
        <w:keepNext/>
      </w:pPr>
      <w:r>
        <w:rPr>
          <w:noProof/>
        </w:rPr>
        <w:lastRenderedPageBreak/>
        <w:drawing>
          <wp:inline distT="0" distB="0" distL="0" distR="0">
            <wp:extent cx="3895238" cy="6095239"/>
            <wp:effectExtent l="19050" t="0" r="0" b="0"/>
            <wp:docPr id="33" name="Imagem 32" descr="posts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s_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32" w:rsidRDefault="00CF7EA9" w:rsidP="00CF7EA9">
      <w:pPr>
        <w:pStyle w:val="Legenda"/>
      </w:pPr>
      <w:bookmarkStart w:id="155" w:name="_Toc309505795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>
        <w:t>.</w:t>
      </w:r>
      <w:fldSimple w:instr=" SEQ Figura \* ARABIC \s 1 ">
        <w:r w:rsidR="00016279">
          <w:rPr>
            <w:noProof/>
          </w:rPr>
          <w:t>13</w:t>
        </w:r>
      </w:fldSimple>
      <w:r>
        <w:t>. Mobile - Tela-lista de Postagens</w:t>
      </w:r>
      <w:bookmarkEnd w:id="155"/>
    </w:p>
    <w:p w:rsidR="00CF7EA9" w:rsidRPr="00CF7EA9" w:rsidRDefault="00CF7EA9" w:rsidP="00CF7EA9"/>
    <w:p w:rsidR="00E30950" w:rsidRDefault="00E30950" w:rsidP="007E6AEB">
      <w:r>
        <w:t>A fim de obter resultados e</w:t>
      </w:r>
      <w:r w:rsidR="00994231">
        <w:t xml:space="preserve"> avaliações reais sobre a ferramenta</w:t>
      </w:r>
      <w:r>
        <w:t xml:space="preserve">, </w:t>
      </w:r>
      <w:r w:rsidR="00994231">
        <w:t>foi selecionado</w:t>
      </w:r>
      <w:r>
        <w:t xml:space="preserve"> um grupo de pessoas </w:t>
      </w:r>
      <w:r w:rsidR="00994231">
        <w:t xml:space="preserve">que testaram o sistema móvel através de seus próprios dispositivos e então o avaliaram segundo os critérios </w:t>
      </w:r>
      <w:r w:rsidR="003E032B">
        <w:t>de uma ficha de avaliação (</w:t>
      </w:r>
      <w:r w:rsidR="003E032B">
        <w:fldChar w:fldCharType="begin"/>
      </w:r>
      <w:r w:rsidR="003E032B">
        <w:instrText xml:space="preserve"> REF _Ref309495570 \h </w:instrText>
      </w:r>
      <w:r w:rsidR="003E032B">
        <w:fldChar w:fldCharType="separate"/>
      </w:r>
      <w:r w:rsidR="00016279">
        <w:t xml:space="preserve">Figura </w:t>
      </w:r>
      <w:r w:rsidR="00016279">
        <w:rPr>
          <w:noProof/>
        </w:rPr>
        <w:t>4</w:t>
      </w:r>
      <w:r w:rsidR="00016279">
        <w:t>.</w:t>
      </w:r>
      <w:r w:rsidR="00016279">
        <w:rPr>
          <w:noProof/>
        </w:rPr>
        <w:t>14</w:t>
      </w:r>
      <w:r w:rsidR="003E032B">
        <w:fldChar w:fldCharType="end"/>
      </w:r>
      <w:r w:rsidR="003E032B">
        <w:t xml:space="preserve">). </w:t>
      </w:r>
      <w:r w:rsidR="00994231">
        <w:t xml:space="preserve">Esta avaliação abrange apenas o módulo </w:t>
      </w:r>
      <w:r w:rsidR="00994231" w:rsidRPr="00994231">
        <w:rPr>
          <w:i/>
        </w:rPr>
        <w:t>mobile</w:t>
      </w:r>
      <w:r w:rsidR="00994231">
        <w:t xml:space="preserve"> por sua relevância no projeto. Cada usuário selecionado participou de ao menos duas feiras ou eventos de tecnologia entre os</w:t>
      </w:r>
      <w:r w:rsidR="00E91B8E">
        <w:t xml:space="preserve"> anos de 2010 e </w:t>
      </w:r>
      <w:r w:rsidR="00994231">
        <w:t>2011.</w:t>
      </w:r>
      <w:r w:rsidR="00E91B8E">
        <w:t xml:space="preserve"> Foi </w:t>
      </w:r>
      <w:r w:rsidR="00E91B8E">
        <w:lastRenderedPageBreak/>
        <w:t xml:space="preserve">explicado o contexto que era preciso imaginar para ser possível testar e avaliar efetivamente o aplicativo </w:t>
      </w:r>
      <w:r w:rsidR="00E91B8E" w:rsidRPr="00E91B8E">
        <w:rPr>
          <w:i/>
        </w:rPr>
        <w:t>web</w:t>
      </w:r>
      <w:r w:rsidR="007E4E0B">
        <w:t xml:space="preserve"> móvel</w:t>
      </w:r>
      <w:r w:rsidR="00E91B8E">
        <w:t>.</w:t>
      </w:r>
      <w:r w:rsidR="00F56DBD">
        <w:t xml:space="preserve"> Os critérios adotados para avaliação foram: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Utilidade: Dentro do contexto exposto (feiras e eventos de tecnologia), quão útil seria a ferramenta proposta;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Usabilidade: Quão intuitiva é a interface, os </w:t>
      </w:r>
      <w:r w:rsidRPr="00F56DBD">
        <w:rPr>
          <w:i/>
        </w:rPr>
        <w:t>links</w:t>
      </w:r>
      <w:r>
        <w:t xml:space="preserve"> (ligações) e o caminho para chegar às postagens;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>Design: Qualidade gráfica da interface com o usuário;</w:t>
      </w:r>
    </w:p>
    <w:p w:rsidR="00F56DBD" w:rsidRDefault="00F56DBD" w:rsidP="00F56DBD">
      <w:pPr>
        <w:pStyle w:val="PargrafodaLista"/>
        <w:numPr>
          <w:ilvl w:val="0"/>
          <w:numId w:val="42"/>
        </w:numPr>
      </w:pPr>
      <w:r>
        <w:t xml:space="preserve">Resultado geral: </w:t>
      </w:r>
      <w:r w:rsidR="006A74E7">
        <w:t>É uma</w:t>
      </w:r>
      <w:r>
        <w:t xml:space="preserve"> nota média dada pelo próprio avaliador em relação ao </w:t>
      </w:r>
      <w:r w:rsidRPr="00F56DBD">
        <w:rPr>
          <w:i/>
        </w:rPr>
        <w:t>site</w:t>
      </w:r>
      <w:r>
        <w:t xml:space="preserve"> (sítio) móvel</w:t>
      </w:r>
      <w:r w:rsidR="00CF7DBB">
        <w:t xml:space="preserve"> como um todo</w:t>
      </w:r>
      <w:r>
        <w:t>.</w:t>
      </w:r>
    </w:p>
    <w:p w:rsidR="002F2E38" w:rsidRDefault="002F2E38" w:rsidP="002F2E38"/>
    <w:p w:rsidR="00937C44" w:rsidRDefault="00937C44" w:rsidP="00937C44">
      <w:r>
        <w:t>Para cada critério o avaliador deve escolher um dos qualificadores disponíveis, que são: Péssimo, ruim, regular, bom e excelente</w:t>
      </w:r>
      <w:r w:rsidR="002F2E38">
        <w:t>.</w:t>
      </w:r>
      <w:r>
        <w:t xml:space="preserve"> </w:t>
      </w:r>
      <w:r w:rsidR="002F2E38">
        <w:t>Cada um desses representa</w:t>
      </w:r>
      <w:r>
        <w:t xml:space="preserve"> uma nota</w:t>
      </w:r>
      <w:r w:rsidR="002F2E38">
        <w:t xml:space="preserve"> numérica de 1 (um) à 5 (cinco), na ordem apresentada dos critérios</w:t>
      </w:r>
      <w:r>
        <w:t xml:space="preserve">. Com essa atribuição de valor numérico para os qualificadores foi possível calcular uma média simples entre </w:t>
      </w:r>
      <w:r w:rsidR="00C36F04">
        <w:t>todos os</w:t>
      </w:r>
      <w:r>
        <w:t xml:space="preserve"> critérios e então obter um resultado numérico. Esse resultado então foi novamente convertido em qualificador para se obter um</w:t>
      </w:r>
      <w:r w:rsidR="004E419E">
        <w:t>a</w:t>
      </w:r>
      <w:r>
        <w:t xml:space="preserve"> </w:t>
      </w:r>
      <w:r w:rsidR="004E419E">
        <w:t>conclusão acerca das avaliações feitas.</w:t>
      </w:r>
      <w:r w:rsidR="00C36F04">
        <w:t xml:space="preserve"> Além disso, há dois espaços destinados a observações que o avaliador queira fazer. O primeiro é em relação a cada critério: Dando espaço para justificativas, sugestões e críticas. O segundo espaço é para observações sobre o módulo móvel em geral.</w:t>
      </w:r>
    </w:p>
    <w:p w:rsidR="003E032B" w:rsidRDefault="003E032B" w:rsidP="003E032B">
      <w:pPr>
        <w:keepNext/>
        <w:ind w:firstLine="0"/>
      </w:pPr>
      <w:r>
        <w:rPr>
          <w:noProof/>
        </w:rPr>
        <w:lastRenderedPageBreak/>
        <w:drawing>
          <wp:inline distT="0" distB="0" distL="0" distR="0">
            <wp:extent cx="5762625" cy="5248275"/>
            <wp:effectExtent l="19050" t="0" r="9525" b="0"/>
            <wp:docPr id="5" name="Imagem 4" descr="FI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CHA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B" w:rsidRDefault="003E032B" w:rsidP="003E032B">
      <w:pPr>
        <w:pStyle w:val="Legenda"/>
      </w:pPr>
      <w:bookmarkStart w:id="156" w:name="_Ref309495554"/>
      <w:bookmarkStart w:id="157" w:name="_Ref309495570"/>
      <w:bookmarkStart w:id="158" w:name="_Toc309505796"/>
      <w:r>
        <w:t xml:space="preserve">Figura </w:t>
      </w:r>
      <w:fldSimple w:instr=" STYLEREF 1 \s ">
        <w:r w:rsidR="00016279">
          <w:rPr>
            <w:noProof/>
          </w:rPr>
          <w:t>4</w:t>
        </w:r>
      </w:fldSimple>
      <w:r w:rsidR="00CF7EA9">
        <w:t>.</w:t>
      </w:r>
      <w:fldSimple w:instr=" SEQ Figura \* ARABIC \s 1 ">
        <w:r w:rsidR="00016279">
          <w:rPr>
            <w:noProof/>
          </w:rPr>
          <w:t>14</w:t>
        </w:r>
      </w:fldSimple>
      <w:bookmarkEnd w:id="157"/>
      <w:r>
        <w:t>. Ficha de avaliação</w:t>
      </w:r>
      <w:bookmarkEnd w:id="156"/>
      <w:bookmarkEnd w:id="158"/>
    </w:p>
    <w:p w:rsidR="00067A0D" w:rsidRDefault="006F084F" w:rsidP="00B97CF3">
      <w:r>
        <w:t>Analisando a</w:t>
      </w:r>
      <w:r w:rsidR="007E4E0B">
        <w:t xml:space="preserve"> média geral </w:t>
      </w:r>
      <w:r w:rsidR="00A81FBD">
        <w:t>das dimensões avaliadas</w:t>
      </w:r>
      <w:r w:rsidR="00BA180D">
        <w:t xml:space="preserve"> (Utilidade, </w:t>
      </w:r>
      <w:r w:rsidR="00014F95">
        <w:t>Usabilidade, Design e Resultado Geral</w:t>
      </w:r>
      <w:r w:rsidR="00BA180D">
        <w:t>)</w:t>
      </w:r>
      <w:r>
        <w:t>, a satisfação alcançada foi próximo à “Excelente”</w:t>
      </w:r>
      <w:r w:rsidR="000E3D75">
        <w:t>, m</w:t>
      </w:r>
      <w:r w:rsidR="00152758">
        <w:t>ostrando assim que o sistema foi efetivo</w:t>
      </w:r>
      <w:r w:rsidR="008E5D42">
        <w:t xml:space="preserve"> para resolver o problema</w:t>
      </w:r>
      <w:r w:rsidR="00152758">
        <w:t xml:space="preserve"> </w:t>
      </w:r>
      <w:r w:rsidR="008E5D42">
        <w:t>exposto n</w:t>
      </w:r>
      <w:r w:rsidR="00152758">
        <w:t>o estudo de caso.</w:t>
      </w:r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B97CF3" w:rsidRPr="00113FF7" w:rsidRDefault="00B97CF3" w:rsidP="00B97CF3"/>
    <w:p w:rsidR="005D0E47" w:rsidRPr="00113FF7" w:rsidRDefault="00550A07" w:rsidP="006F3AA5">
      <w:pPr>
        <w:pStyle w:val="Ttulo1"/>
      </w:pPr>
      <w:bookmarkStart w:id="159" w:name="_Toc144614347"/>
      <w:bookmarkStart w:id="160" w:name="_Toc144614594"/>
      <w:bookmarkStart w:id="161" w:name="_Toc144627073"/>
      <w:bookmarkStart w:id="162" w:name="_Toc144630252"/>
      <w:bookmarkStart w:id="163" w:name="_Toc144691052"/>
      <w:bookmarkStart w:id="164" w:name="_Toc144691520"/>
      <w:bookmarkStart w:id="165" w:name="_Toc144692271"/>
      <w:bookmarkStart w:id="166" w:name="_Toc144805843"/>
      <w:bookmarkStart w:id="167" w:name="_Toc144807464"/>
      <w:bookmarkStart w:id="168" w:name="_Toc144811475"/>
      <w:bookmarkStart w:id="169" w:name="_Toc144812020"/>
      <w:bookmarkStart w:id="170" w:name="_Toc144812363"/>
      <w:bookmarkStart w:id="171" w:name="_Toc149724332"/>
      <w:bookmarkStart w:id="172" w:name="_Toc150052731"/>
      <w:bookmarkStart w:id="173" w:name="_Toc150053222"/>
      <w:bookmarkStart w:id="174" w:name="_Toc150053989"/>
      <w:bookmarkStart w:id="175" w:name="_Toc150054445"/>
      <w:bookmarkStart w:id="176" w:name="_Toc150054648"/>
      <w:bookmarkStart w:id="177" w:name="_Toc150054863"/>
      <w:bookmarkStart w:id="178" w:name="_Toc156710937"/>
      <w:bookmarkStart w:id="179" w:name="_Toc156712246"/>
      <w:bookmarkStart w:id="180" w:name="_Toc167274013"/>
      <w:bookmarkStart w:id="181" w:name="_Toc167274180"/>
      <w:bookmarkStart w:id="182" w:name="_Toc167274308"/>
      <w:bookmarkStart w:id="183" w:name="_Toc198716027"/>
      <w:bookmarkStart w:id="184" w:name="_Toc198716144"/>
      <w:bookmarkStart w:id="185" w:name="_Toc221345537"/>
      <w:bookmarkStart w:id="186" w:name="_Toc222801067"/>
      <w:bookmarkStart w:id="187" w:name="_Toc232224856"/>
      <w:bookmarkStart w:id="188" w:name="_Toc232225035"/>
      <w:bookmarkStart w:id="189" w:name="_Toc309505769"/>
      <w:r w:rsidRPr="00113FF7">
        <w:lastRenderedPageBreak/>
        <w:t>CONCLUSÃO</w:t>
      </w:r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806B35" w:rsidRDefault="00F0328C" w:rsidP="00A77233">
      <w:r w:rsidRPr="00F0328C">
        <w:t>Mostra-se no trabalho que é possível melhorar a qualidade do conteúdo que atinge o público alvo. A medição quantitativa feita pela ficha de avali</w:t>
      </w:r>
      <w:r>
        <w:t>a</w:t>
      </w:r>
      <w:r w:rsidRPr="00F0328C">
        <w:t xml:space="preserve">ção mostra claramente que o objetivo proposto é possível de ser </w:t>
      </w:r>
      <w:r>
        <w:t>alcançado</w:t>
      </w:r>
      <w:r w:rsidR="00CE55E2">
        <w:t xml:space="preserve">. </w:t>
      </w:r>
      <w:r w:rsidR="00BA180D">
        <w:t>O</w:t>
      </w:r>
      <w:r w:rsidR="00307EBA">
        <w:t xml:space="preserve"> estudo de caso foi válido para demonstrar uma das aplicações que o projeto suporta.</w:t>
      </w:r>
      <w:r w:rsidR="00BA180D">
        <w:t xml:space="preserve"> Com os resultados obtidos, é possível concluir que a estrutura desenvolvida é </w:t>
      </w:r>
      <w:r>
        <w:t>flexível</w:t>
      </w:r>
      <w:r w:rsidR="00BA180D">
        <w:t xml:space="preserve"> o bastante para se</w:t>
      </w:r>
      <w:r w:rsidR="00A77233">
        <w:t xml:space="preserve"> trabalhar com outros temas, limitado apenas à criatividade de quem administrar</w:t>
      </w:r>
      <w:r w:rsidR="006C37B5">
        <w:t>á a ferramenta.</w:t>
      </w:r>
      <w:r w:rsidR="00806B35">
        <w:t xml:space="preserve"> </w:t>
      </w:r>
      <w:r>
        <w:t xml:space="preserve">Uma sugestão de aplicação é </w:t>
      </w:r>
      <w:r w:rsidR="00806B35">
        <w:t>o meio acadêmico, por exemplo, aplica</w:t>
      </w:r>
      <w:r w:rsidR="00855AEE">
        <w:t>n</w:t>
      </w:r>
      <w:r w:rsidR="00806B35">
        <w:t xml:space="preserve">do numa faculdade com o intuito de aproximar instituição, professores e alunos. </w:t>
      </w:r>
      <w:r w:rsidR="00DA61EA">
        <w:t>Outra área poderia ser a</w:t>
      </w:r>
      <w:r w:rsidR="00806B35">
        <w:t xml:space="preserve"> jornalística, reunindo os principais veículos da categoria para se ter uma coletânea de not</w:t>
      </w:r>
      <w:r w:rsidR="00DA61EA">
        <w:t>ícias.</w:t>
      </w:r>
    </w:p>
    <w:p w:rsidR="00D2538E" w:rsidRDefault="00F769DD" w:rsidP="007E6AEB">
      <w:r>
        <w:t>Como trabalho futuro</w:t>
      </w:r>
      <w:r w:rsidR="00952CC0">
        <w:t>,</w:t>
      </w:r>
      <w:r>
        <w:t xml:space="preserve"> pode</w:t>
      </w:r>
      <w:r w:rsidR="00952CC0">
        <w:t xml:space="preserve"> ser feito</w:t>
      </w:r>
      <w:r>
        <w:t xml:space="preserve"> melhorias </w:t>
      </w:r>
      <w:r w:rsidR="0064267B">
        <w:t xml:space="preserve">na lógica de busca de postagens, criando critérios para recuperar </w:t>
      </w:r>
      <w:r w:rsidR="0064267B" w:rsidRPr="0064267B">
        <w:rPr>
          <w:i/>
        </w:rPr>
        <w:t>posts</w:t>
      </w:r>
      <w:r w:rsidR="0064267B">
        <w:t xml:space="preserve"> </w:t>
      </w:r>
      <w:r w:rsidR="00952CC0">
        <w:t xml:space="preserve">(postagens) </w:t>
      </w:r>
      <w:r w:rsidR="0064267B">
        <w:t xml:space="preserve">mais relevantes. É possível também criar uma interação maior com o usuário final, dando a possibilidade </w:t>
      </w:r>
      <w:r w:rsidR="00952CC0">
        <w:t>de ele postar</w:t>
      </w:r>
      <w:r w:rsidR="0064267B">
        <w:t xml:space="preserve"> no Twitter </w:t>
      </w:r>
      <w:r w:rsidR="00952CC0">
        <w:t>através do</w:t>
      </w:r>
      <w:r w:rsidR="0064267B">
        <w:t xml:space="preserve"> sistema móvel.</w:t>
      </w:r>
      <w:r w:rsidR="00952CC0">
        <w:t xml:space="preserve"> Com essas características a proposta </w:t>
      </w:r>
      <w:r w:rsidR="003F57AF">
        <w:t>pode ganhar potencial para</w:t>
      </w:r>
      <w:r w:rsidR="00952CC0">
        <w:t xml:space="preserve"> </w:t>
      </w:r>
      <w:r w:rsidR="003F57AF">
        <w:t>se tornar um</w:t>
      </w:r>
      <w:r w:rsidR="00952CC0">
        <w:t xml:space="preserve"> produto comercial.</w:t>
      </w:r>
    </w:p>
    <w:p w:rsidR="00550A07" w:rsidRPr="00113FF7" w:rsidRDefault="00550A07" w:rsidP="00DA61EA">
      <w:pPr>
        <w:ind w:firstLine="0"/>
      </w:pPr>
    </w:p>
    <w:p w:rsidR="005D0E47" w:rsidRPr="00113FF7" w:rsidRDefault="005D0E47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7614B0" w:rsidRPr="00113FF7" w:rsidRDefault="007614B0" w:rsidP="007E6AEB"/>
    <w:p w:rsidR="00067A0D" w:rsidRPr="00113FF7" w:rsidRDefault="00067A0D" w:rsidP="00346157">
      <w:pPr>
        <w:sectPr w:rsidR="00067A0D" w:rsidRPr="00113FF7" w:rsidSect="00A159CB">
          <w:footerReference w:type="default" r:id="rId37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0" w:name="_REFERÊNCIAS_BIBLIOGRÁFICAS"/>
      <w:bookmarkStart w:id="191" w:name="_Toc143669284"/>
      <w:bookmarkStart w:id="192" w:name="_Toc144003460"/>
      <w:bookmarkStart w:id="193" w:name="_Toc144004110"/>
      <w:bookmarkStart w:id="194" w:name="_Toc144004164"/>
      <w:bookmarkStart w:id="195" w:name="_Toc144004613"/>
      <w:bookmarkStart w:id="196" w:name="_Toc144288100"/>
      <w:bookmarkStart w:id="197" w:name="_Toc144288597"/>
      <w:bookmarkStart w:id="198" w:name="_Toc144609689"/>
      <w:bookmarkStart w:id="199" w:name="_Toc144614348"/>
      <w:bookmarkStart w:id="200" w:name="_Toc144614595"/>
      <w:bookmarkStart w:id="201" w:name="_Toc144627074"/>
      <w:bookmarkStart w:id="202" w:name="_Toc144630253"/>
      <w:bookmarkStart w:id="203" w:name="_Toc144691053"/>
      <w:bookmarkStart w:id="204" w:name="_Toc144691521"/>
      <w:bookmarkStart w:id="205" w:name="_Toc144692272"/>
      <w:bookmarkStart w:id="206" w:name="_Toc144805844"/>
      <w:bookmarkStart w:id="207" w:name="_Toc149724145"/>
      <w:bookmarkStart w:id="208" w:name="_Toc149724333"/>
      <w:bookmarkStart w:id="209" w:name="_Toc150052732"/>
      <w:bookmarkStart w:id="210" w:name="_Toc150053223"/>
      <w:bookmarkStart w:id="211" w:name="_Toc150053990"/>
      <w:bookmarkStart w:id="212" w:name="_Toc150054446"/>
      <w:bookmarkStart w:id="213" w:name="_Toc150054649"/>
      <w:bookmarkStart w:id="214" w:name="_Toc150054864"/>
      <w:bookmarkStart w:id="215" w:name="_Toc151433549"/>
      <w:bookmarkStart w:id="216" w:name="_Toc151434320"/>
      <w:bookmarkEnd w:id="190"/>
    </w:p>
    <w:p w:rsidR="003354B5" w:rsidRPr="00113FF7" w:rsidRDefault="00B26EA1" w:rsidP="0043393D">
      <w:pPr>
        <w:pStyle w:val="REFERNCIA"/>
      </w:pPr>
      <w:bookmarkStart w:id="217" w:name="_Toc152395091"/>
      <w:bookmarkStart w:id="218" w:name="_Toc156710938"/>
      <w:bookmarkStart w:id="219" w:name="_Toc156712247"/>
      <w:bookmarkStart w:id="220" w:name="_Toc167274014"/>
      <w:bookmarkStart w:id="221" w:name="_Toc167274181"/>
      <w:bookmarkStart w:id="222" w:name="_Toc167274309"/>
      <w:bookmarkStart w:id="223" w:name="_Toc198716028"/>
      <w:bookmarkStart w:id="224" w:name="_Toc198716145"/>
      <w:bookmarkStart w:id="225" w:name="_Toc222801068"/>
      <w:bookmarkStart w:id="226" w:name="_Toc232224857"/>
      <w:bookmarkStart w:id="227" w:name="_Toc232225036"/>
      <w:bookmarkStart w:id="228" w:name="_Toc309505770"/>
      <w:r w:rsidRPr="00113FF7">
        <w:lastRenderedPageBreak/>
        <w:t>R</w:t>
      </w:r>
      <w:r w:rsidR="005D0E47" w:rsidRPr="00113FF7">
        <w:t>EFERÊNCIAS</w:t>
      </w:r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bookmarkStart w:id="229" w:name="_Toc144630254"/>
    <w:bookmarkStart w:id="230" w:name="_Toc144691054"/>
    <w:bookmarkStart w:id="231" w:name="_Toc144691522"/>
    <w:bookmarkStart w:id="232" w:name="_Toc144692273"/>
    <w:bookmarkStart w:id="233" w:name="_Toc144805848"/>
    <w:bookmarkStart w:id="234" w:name="_Toc149724148"/>
    <w:bookmarkStart w:id="235" w:name="_Toc149724336"/>
    <w:bookmarkStart w:id="236" w:name="_Toc150052735"/>
    <w:bookmarkStart w:id="237" w:name="_Toc150053226"/>
    <w:bookmarkStart w:id="238" w:name="_Toc150053993"/>
    <w:bookmarkStart w:id="239" w:name="_Toc150054449"/>
    <w:bookmarkStart w:id="240" w:name="_Toc150054652"/>
    <w:bookmarkStart w:id="241" w:name="_Toc150054866"/>
    <w:bookmarkStart w:id="242" w:name="_Toc151433551"/>
    <w:bookmarkStart w:id="243" w:name="_Toc151434322"/>
    <w:bookmarkStart w:id="244" w:name="_Toc143669286"/>
    <w:bookmarkStart w:id="245" w:name="_Toc144003462"/>
    <w:bookmarkStart w:id="246" w:name="_Toc144004112"/>
    <w:bookmarkStart w:id="247" w:name="_Toc144004166"/>
    <w:bookmarkStart w:id="248" w:name="_Toc144004615"/>
    <w:bookmarkStart w:id="249" w:name="_Toc144288102"/>
    <w:bookmarkStart w:id="250" w:name="_Toc144288599"/>
    <w:bookmarkStart w:id="251" w:name="_Toc144544687"/>
    <w:bookmarkStart w:id="252" w:name="_Toc144545423"/>
    <w:bookmarkStart w:id="253" w:name="_Toc144609690"/>
    <w:bookmarkStart w:id="254" w:name="_Toc144614349"/>
    <w:bookmarkStart w:id="255" w:name="_Toc144614596"/>
    <w:p w:rsidR="00016279" w:rsidRDefault="00730EDB" w:rsidP="00016279">
      <w:pPr>
        <w:pStyle w:val="Bibliografia"/>
        <w:rPr>
          <w:noProof/>
        </w:rPr>
      </w:pPr>
      <w:r>
        <w:fldChar w:fldCharType="begin"/>
      </w:r>
      <w:r w:rsidR="00586264" w:rsidRPr="005B5A4B">
        <w:instrText xml:space="preserve"> BIBLIOGRAPHY  \l 1046 </w:instrText>
      </w:r>
      <w:r>
        <w:fldChar w:fldCharType="separate"/>
      </w:r>
      <w:r w:rsidR="00016279">
        <w:rPr>
          <w:b/>
          <w:bCs/>
          <w:noProof/>
        </w:rPr>
        <w:t>Manifesto para Desenvolvimento Ágil de Software</w:t>
      </w:r>
      <w:r w:rsidR="00016279">
        <w:rPr>
          <w:noProof/>
        </w:rPr>
        <w:t>, 2001. Disponivel em: &lt;http://www.agilemanifesto.org/iso/ptbr/&gt;. Acesso em: 24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ANHEMBI. </w:t>
      </w:r>
      <w:r>
        <w:rPr>
          <w:b/>
          <w:bCs/>
          <w:noProof/>
        </w:rPr>
        <w:t>Pavilhão de Exposições</w:t>
      </w:r>
      <w:r>
        <w:rPr>
          <w:noProof/>
        </w:rPr>
        <w:t>, 2009. Disponivel em: &lt;http://www.anhembi.com.br/anhembi/bin/view/Pavilhao/WebHome&gt;. Acesso em: 10 novembro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BARAN, P. On Distributed Communications Networks. In: 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 p. 56.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BOGO, K. C. A História da Internet - Como Tudo Começou. </w:t>
      </w:r>
      <w:r>
        <w:rPr>
          <w:b/>
          <w:bCs/>
          <w:noProof/>
        </w:rPr>
        <w:t>KPlus</w:t>
      </w:r>
      <w:r>
        <w:rPr>
          <w:noProof/>
        </w:rPr>
        <w:t>, 2000. Disponivel em: &lt;http://www.kplus.com.br/materia.asp?co=11&amp;rv=Vivencia&gt;.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BULLET, 2009. Disponivel em: &lt;http://pt.scribd.com/doc/16042227/Twitter-no-Brasil&gt;. 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CARDOZO, M. L. Twitter: Microblog e Rede Social. </w:t>
      </w:r>
      <w:r>
        <w:rPr>
          <w:b/>
          <w:bCs/>
          <w:noProof/>
        </w:rPr>
        <w:t>caderno.com</w:t>
      </w:r>
      <w:r>
        <w:rPr>
          <w:noProof/>
        </w:rPr>
        <w:t>, v. 4, n. 2, 2º Semestre 2009.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COBRA, M. </w:t>
      </w:r>
      <w:r>
        <w:rPr>
          <w:b/>
          <w:bCs/>
          <w:noProof/>
        </w:rPr>
        <w:t>Administração de Marketing no Brasil</w:t>
      </w:r>
      <w:r>
        <w:rPr>
          <w:noProof/>
        </w:rPr>
        <w:t>. 2ª Edição. ed. São Paulo: Cobra Editora, 2005.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DEITEL, H. M.; DEITEL, P. J.; NIETO, T. R. </w:t>
      </w:r>
      <w:r>
        <w:rPr>
          <w:b/>
          <w:bCs/>
          <w:noProof/>
        </w:rPr>
        <w:t>Visual Basic.NET – Como programar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2. ed. São Paulo: Pearson Education, 2004.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JQUERY Mobile. </w:t>
      </w:r>
      <w:r w:rsidRPr="00016279">
        <w:rPr>
          <w:b/>
          <w:bCs/>
          <w:noProof/>
          <w:lang w:val="en-US"/>
        </w:rPr>
        <w:t>jQuery Mobile Framework</w:t>
      </w:r>
      <w:r w:rsidRPr="00016279">
        <w:rPr>
          <w:noProof/>
          <w:lang w:val="en-US"/>
        </w:rPr>
        <w:t xml:space="preserve">, 2010. </w:t>
      </w:r>
      <w:r>
        <w:rPr>
          <w:noProof/>
        </w:rPr>
        <w:t xml:space="preserve">Disponivel em: &lt;http://jquerymobile.com/gbs/&gt;. </w:t>
      </w:r>
      <w:r w:rsidRPr="00016279">
        <w:rPr>
          <w:noProof/>
          <w:lang w:val="en-US"/>
        </w:rPr>
        <w:t>Acesso em: 18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JR., C. C.; BARAZI, R. A. </w:t>
      </w:r>
      <w:r w:rsidRPr="00016279">
        <w:rPr>
          <w:b/>
          <w:bCs/>
          <w:noProof/>
          <w:lang w:val="en-US"/>
        </w:rPr>
        <w:t>Beginning Rails 3</w:t>
      </w:r>
      <w:r w:rsidRPr="00016279">
        <w:rPr>
          <w:noProof/>
          <w:lang w:val="en-US"/>
        </w:rPr>
        <w:t>. New York: Apress, 2010.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KOCH, A. S. </w:t>
      </w:r>
      <w:r w:rsidRPr="00016279">
        <w:rPr>
          <w:b/>
          <w:bCs/>
          <w:noProof/>
          <w:lang w:val="en-US"/>
        </w:rPr>
        <w:t>Agile Software Development - Evaluating the Methods for Your Organization</w:t>
      </w:r>
      <w:r w:rsidRPr="00016279">
        <w:rPr>
          <w:noProof/>
          <w:lang w:val="en-US"/>
        </w:rPr>
        <w:t>. Norwood: Artech House, 2005.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LANG, M. </w:t>
      </w:r>
      <w:r w:rsidRPr="00016279">
        <w:rPr>
          <w:b/>
          <w:bCs/>
          <w:noProof/>
          <w:lang w:val="en-US"/>
        </w:rPr>
        <w:t>Folha.com</w:t>
      </w:r>
      <w:r w:rsidRPr="00016279">
        <w:rPr>
          <w:noProof/>
          <w:lang w:val="en-US"/>
        </w:rPr>
        <w:t xml:space="preserve">, 2009. Disponivel em: &lt;http://www1.folha.uol.com.br/folha/informatica/ult124u565461.shtml&gt;. </w:t>
      </w:r>
      <w:r>
        <w:rPr>
          <w:noProof/>
        </w:rPr>
        <w:t>Acesso em: 12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LOURENÇO, V. Acesso à internet, do surgimento até o 3G. </w:t>
      </w:r>
      <w:r>
        <w:rPr>
          <w:b/>
          <w:bCs/>
          <w:noProof/>
        </w:rPr>
        <w:t>Sete Lagoas</w:t>
      </w:r>
      <w:r>
        <w:rPr>
          <w:noProof/>
        </w:rPr>
        <w:t>, 2008. Disponivel em: &lt;http://www.setelagoas.com.br/vagner-lourenco/1274-acesso-a-internet-do-surgimento-ate-o-3g&gt;. Acesso em: 7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>MARTELETO, R. M. Análise de redes sociais: aplicação nos estudos de transferência da informação, Brasília, v. 30, n. 1, p. 71-81, jan/abr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lastRenderedPageBreak/>
        <w:t xml:space="preserve">NUNEMAKER, J. github Social Coding. </w:t>
      </w:r>
      <w:r w:rsidRPr="00016279">
        <w:rPr>
          <w:b/>
          <w:bCs/>
          <w:noProof/>
          <w:lang w:val="en-US"/>
        </w:rPr>
        <w:t>jnunemaker/twitter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&lt;https://github.com/jnunemaker/twitter/&gt;. Acesso em: 4 Abril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O'REILLY, T. What Is Web 2.0. </w:t>
      </w:r>
      <w:r>
        <w:rPr>
          <w:b/>
          <w:bCs/>
          <w:noProof/>
        </w:rPr>
        <w:t>O'Reilly</w:t>
      </w:r>
      <w:r>
        <w:rPr>
          <w:noProof/>
        </w:rPr>
        <w:t xml:space="preserve">, 2005. Disponivel em: &lt;http://oreilly.com/web2/archive/what-is-web-20.html&gt;. </w:t>
      </w:r>
      <w:r w:rsidRPr="00016279">
        <w:rPr>
          <w:noProof/>
          <w:lang w:val="en-US"/>
        </w:rPr>
        <w:t>Acesso em: 11 setembro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O'REILLY, T. Web 2.0 Compact Definition: Trying Again. </w:t>
      </w:r>
      <w:r>
        <w:rPr>
          <w:b/>
          <w:bCs/>
          <w:noProof/>
        </w:rPr>
        <w:t>Radar O'Reilly</w:t>
      </w:r>
      <w:r>
        <w:rPr>
          <w:noProof/>
        </w:rPr>
        <w:t>, 2006. Disponivel em: &lt;http://radar.oreilly.com/2006/12/web-20-compact-definition-tryi.html&gt;. Acesso em: 21 setembro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ORIHUELA, J. L. Twitter y el boom del microblogging. </w:t>
      </w:r>
      <w:r>
        <w:rPr>
          <w:b/>
          <w:bCs/>
          <w:noProof/>
        </w:rPr>
        <w:t>Portal Educ.ar</w:t>
      </w:r>
      <w:r>
        <w:rPr>
          <w:noProof/>
        </w:rPr>
        <w:t>, 2007. Disponivel em: &lt;http://portal.educ.ar/debates/educacionytic/super-sitios/twitter-y-el-boom-del-microblo.php&gt;. Acesso em: 7 julho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PLATAFORMATEC. github Social Coding. </w:t>
      </w:r>
      <w:r>
        <w:rPr>
          <w:b/>
          <w:bCs/>
          <w:noProof/>
        </w:rPr>
        <w:t>plataformatec/devise</w:t>
      </w:r>
      <w:r>
        <w:rPr>
          <w:noProof/>
        </w:rPr>
        <w:t>, 2011. Disponivel em: &lt;https://github.com/plataformatec/devise&gt;. Acesso em: 5 Abril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RECUERO, R. D. C. </w:t>
      </w:r>
      <w:r>
        <w:rPr>
          <w:b/>
          <w:bCs/>
          <w:noProof/>
        </w:rPr>
        <w:t>Redes Sociais na Internet</w:t>
      </w:r>
      <w:r>
        <w:rPr>
          <w:noProof/>
        </w:rPr>
        <w:t>. 1. ed. Porto Alegre: Sulina,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REID, J. </w:t>
      </w:r>
      <w:r>
        <w:rPr>
          <w:b/>
          <w:bCs/>
          <w:noProof/>
        </w:rPr>
        <w:t>jQuery Mobile</w:t>
      </w:r>
      <w:r>
        <w:rPr>
          <w:noProof/>
        </w:rPr>
        <w:t xml:space="preserve">. </w:t>
      </w:r>
      <w:r w:rsidRPr="00016279">
        <w:rPr>
          <w:noProof/>
          <w:lang w:val="en-US"/>
        </w:rPr>
        <w:t>1. ed. Sebastopol: O'Reilly Media,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RESIG, J. Testing Mobile JavaScript, 2010. </w:t>
      </w:r>
      <w:r>
        <w:rPr>
          <w:noProof/>
        </w:rPr>
        <w:t>Disponivel em: &lt;http://www.slideshare.net/jeresig/testing-mobile-javascript?from=ss_embed&gt;. Acesso em: 19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RODRIGUES, M. Isso é Mídia Social. </w:t>
      </w:r>
      <w:r>
        <w:rPr>
          <w:b/>
          <w:bCs/>
          <w:noProof/>
        </w:rPr>
        <w:t>i9 Social Media</w:t>
      </w:r>
      <w:r>
        <w:rPr>
          <w:noProof/>
        </w:rPr>
        <w:t xml:space="preserve">, 2009. Disponivel em: &lt;http://www.i9socialmedia.com/isso-e-midia-social&gt;. </w:t>
      </w:r>
      <w:r w:rsidRPr="00016279">
        <w:rPr>
          <w:noProof/>
          <w:lang w:val="en-US"/>
        </w:rPr>
        <w:t>Acesso em: 27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RUBY, S.; THOMAS, D.; HANSSON, D. H. </w:t>
      </w:r>
      <w:r w:rsidRPr="00016279">
        <w:rPr>
          <w:b/>
          <w:bCs/>
          <w:noProof/>
          <w:lang w:val="en-US"/>
        </w:rPr>
        <w:t>Agile Web Development with Rails</w:t>
      </w:r>
      <w:r w:rsidRPr="00016279">
        <w:rPr>
          <w:noProof/>
          <w:lang w:val="en-US"/>
        </w:rPr>
        <w:t>. 3. ed. Dallas: The Pragmatic Bookshelf,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SAFKO, L.; BRAKE, D. K. </w:t>
      </w:r>
      <w:r w:rsidRPr="00016279">
        <w:rPr>
          <w:b/>
          <w:bCs/>
          <w:noProof/>
          <w:lang w:val="en-US"/>
        </w:rPr>
        <w:t>The Social Media Bible</w:t>
      </w:r>
      <w:r w:rsidRPr="00016279">
        <w:rPr>
          <w:noProof/>
          <w:lang w:val="en-US"/>
        </w:rPr>
        <w:t>. Hoboken: John Wiley &amp; Sons, 2009.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SCHMIDT, J. H. Blogging practices: An analytical framework. </w:t>
      </w:r>
      <w:r w:rsidRPr="00016279">
        <w:rPr>
          <w:b/>
          <w:bCs/>
          <w:noProof/>
          <w:lang w:val="en-US"/>
        </w:rPr>
        <w:t>Journal of Computer-Mediated Communication</w:t>
      </w:r>
      <w:r w:rsidRPr="00016279">
        <w:rPr>
          <w:noProof/>
          <w:lang w:val="en-US"/>
        </w:rPr>
        <w:t>, v. 12, n. 13, 2007.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STOKAR, L. What is jQuery Mobile? </w:t>
      </w:r>
      <w:r w:rsidRPr="00016279">
        <w:rPr>
          <w:b/>
          <w:bCs/>
          <w:noProof/>
          <w:lang w:val="en-US"/>
        </w:rPr>
        <w:t>The Archer Group</w:t>
      </w:r>
      <w:r w:rsidRPr="00016279">
        <w:rPr>
          <w:noProof/>
          <w:lang w:val="en-US"/>
        </w:rPr>
        <w:t>, 2011. Disponivel em: &lt;http://www.archer-group.com/development/what-is-jquery-mobile&gt;. Acesso em: 20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TATE, B. A.; HIBBS, C. </w:t>
      </w:r>
      <w:r w:rsidRPr="00016279">
        <w:rPr>
          <w:b/>
          <w:bCs/>
          <w:noProof/>
          <w:lang w:val="en-US"/>
        </w:rPr>
        <w:t>Ruby On Rails:</w:t>
      </w:r>
      <w:r w:rsidRPr="00016279">
        <w:rPr>
          <w:noProof/>
          <w:lang w:val="en-US"/>
        </w:rPr>
        <w:t xml:space="preserve"> Up and Running. 1ª. ed. [S.l.]: O'Reilly, 2006.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lastRenderedPageBreak/>
        <w:t xml:space="preserve">TERRA, R. Internet 10 anos. </w:t>
      </w:r>
      <w:r>
        <w:rPr>
          <w:b/>
          <w:bCs/>
          <w:noProof/>
        </w:rPr>
        <w:t>Terra</w:t>
      </w:r>
      <w:r>
        <w:rPr>
          <w:noProof/>
        </w:rPr>
        <w:t>, 2010. Disponivel em: &lt;http://tecnologia.terra.com.br/internet10anos/interna/0,OI541825-EI5026,00.html&gt;. Acesso em: 08 junho 2011.</w:t>
      </w:r>
    </w:p>
    <w:p w:rsidR="00016279" w:rsidRDefault="00016279" w:rsidP="00016279">
      <w:pPr>
        <w:pStyle w:val="Bibliografia"/>
        <w:rPr>
          <w:noProof/>
        </w:rPr>
      </w:pPr>
      <w:r>
        <w:rPr>
          <w:noProof/>
        </w:rPr>
        <w:t xml:space="preserve">TWITTER. #numbers. </w:t>
      </w:r>
      <w:r>
        <w:rPr>
          <w:b/>
          <w:bCs/>
          <w:noProof/>
        </w:rPr>
        <w:t>Twitter Blog</w:t>
      </w:r>
      <w:r>
        <w:rPr>
          <w:noProof/>
        </w:rPr>
        <w:t>, 2011. Disponivel em: &lt;http://blog.twitter.com/2011/03/numbers.html&gt;. Acesso em: 7 julho 2011.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TWITTER. Sobre o Twitter. </w:t>
      </w:r>
      <w:r w:rsidRPr="00016279">
        <w:rPr>
          <w:b/>
          <w:bCs/>
          <w:noProof/>
          <w:lang w:val="en-US"/>
        </w:rPr>
        <w:t>Twitter</w:t>
      </w:r>
      <w:r w:rsidRPr="00016279">
        <w:rPr>
          <w:noProof/>
          <w:lang w:val="en-US"/>
        </w:rPr>
        <w:t xml:space="preserve">, 2011. </w:t>
      </w:r>
      <w:r>
        <w:rPr>
          <w:noProof/>
        </w:rPr>
        <w:t>Disponivel em: &lt;http://twitter.com/about&gt;. Acesso em: 5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>
        <w:rPr>
          <w:noProof/>
        </w:rPr>
        <w:t xml:space="preserve">VERSIGNASSI, A. República do Twitter. </w:t>
      </w:r>
      <w:r>
        <w:rPr>
          <w:b/>
          <w:bCs/>
          <w:noProof/>
        </w:rPr>
        <w:t>Super Interessante</w:t>
      </w:r>
      <w:r>
        <w:rPr>
          <w:noProof/>
        </w:rPr>
        <w:t xml:space="preserve">, 2010. Disponivel em: &lt;http://super.abril.com.br/alimentacao/republica-twitter-544297.shtml&gt;. </w:t>
      </w:r>
      <w:r w:rsidRPr="00016279">
        <w:rPr>
          <w:noProof/>
          <w:lang w:val="en-US"/>
        </w:rPr>
        <w:t>Acesso em: 7 julho 2011.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WASSERMAN, S.; FAUST, K. Social Network Analysis. Methods and Applications. In: RECUERO, R. D. C. </w:t>
      </w:r>
      <w:r w:rsidRPr="00016279">
        <w:rPr>
          <w:b/>
          <w:bCs/>
          <w:noProof/>
          <w:lang w:val="en-US"/>
        </w:rPr>
        <w:t>Redes Sociais na Internet</w:t>
      </w:r>
      <w:r w:rsidRPr="00016279">
        <w:rPr>
          <w:noProof/>
          <w:lang w:val="en-US"/>
        </w:rPr>
        <w:t>. 2. ed. Porto Alegre: Sulina, 2009. p. 24.</w:t>
      </w:r>
    </w:p>
    <w:p w:rsidR="00016279" w:rsidRPr="00016279" w:rsidRDefault="00016279" w:rsidP="00016279">
      <w:pPr>
        <w:pStyle w:val="Bibliografia"/>
        <w:rPr>
          <w:noProof/>
          <w:lang w:val="en-US"/>
        </w:rPr>
      </w:pPr>
      <w:r w:rsidRPr="00016279">
        <w:rPr>
          <w:noProof/>
          <w:lang w:val="en-US"/>
        </w:rPr>
        <w:t xml:space="preserve">WILLIAMS, J. </w:t>
      </w:r>
      <w:r w:rsidRPr="00016279">
        <w:rPr>
          <w:b/>
          <w:bCs/>
          <w:noProof/>
          <w:lang w:val="en-US"/>
        </w:rPr>
        <w:t>Rails Solutions - Ruby On Rails Made Easy</w:t>
      </w:r>
      <w:r w:rsidRPr="00016279">
        <w:rPr>
          <w:noProof/>
          <w:lang w:val="en-US"/>
        </w:rPr>
        <w:t>. New York: Friendsof, 2007.</w:t>
      </w:r>
    </w:p>
    <w:p w:rsidR="00016279" w:rsidRDefault="00016279" w:rsidP="00016279">
      <w:pPr>
        <w:pStyle w:val="Bibliografia"/>
        <w:rPr>
          <w:noProof/>
        </w:rPr>
      </w:pPr>
      <w:r w:rsidRPr="00016279">
        <w:rPr>
          <w:noProof/>
          <w:lang w:val="en-US"/>
        </w:rPr>
        <w:t xml:space="preserve">YOUNKER, J. </w:t>
      </w:r>
      <w:r w:rsidRPr="00016279">
        <w:rPr>
          <w:b/>
          <w:bCs/>
          <w:noProof/>
          <w:lang w:val="en-US"/>
        </w:rPr>
        <w:t>Foundations of Agile Python Development</w:t>
      </w:r>
      <w:r w:rsidRPr="00016279">
        <w:rPr>
          <w:noProof/>
          <w:lang w:val="en-US"/>
        </w:rPr>
        <w:t xml:space="preserve">. </w:t>
      </w:r>
      <w:r>
        <w:rPr>
          <w:noProof/>
        </w:rPr>
        <w:t>New York: Apress, 2008.</w:t>
      </w:r>
    </w:p>
    <w:p w:rsidR="00A725F3" w:rsidRDefault="00730EDB" w:rsidP="00016279">
      <w:pPr>
        <w:pStyle w:val="RefBib"/>
      </w:pPr>
      <w:r>
        <w:fldChar w:fldCharType="end"/>
      </w:r>
    </w:p>
    <w:p w:rsidR="00E572D7" w:rsidRPr="00770B84" w:rsidRDefault="00E572D7" w:rsidP="004815F7">
      <w:pPr>
        <w:pStyle w:val="RefBib"/>
      </w:pPr>
    </w:p>
    <w:p w:rsidR="00F9439F" w:rsidRPr="00770B84" w:rsidRDefault="00F9439F" w:rsidP="00C3145C"/>
    <w:p w:rsidR="00F9439F" w:rsidRPr="00770B84" w:rsidRDefault="00F9439F" w:rsidP="00C3145C"/>
    <w:p w:rsidR="000B505F" w:rsidRPr="00770B84" w:rsidRDefault="000B505F" w:rsidP="00C3145C"/>
    <w:p w:rsidR="006D735D" w:rsidRDefault="006D735D" w:rsidP="006D735D">
      <w:pPr>
        <w:pStyle w:val="GLOSSRIO"/>
      </w:pPr>
      <w:bookmarkStart w:id="256" w:name="_Toc309505771"/>
      <w:r>
        <w:lastRenderedPageBreak/>
        <w:t>GLOSSÁRIO</w:t>
      </w:r>
      <w:bookmarkEnd w:id="256"/>
    </w:p>
    <w:p w:rsidR="006D735D" w:rsidRDefault="00A5686E" w:rsidP="007E6AEB">
      <w:pPr>
        <w:ind w:firstLine="0"/>
      </w:pPr>
      <w:r>
        <w:t>Framework</w:t>
      </w:r>
      <w:r w:rsidR="006D735D">
        <w:t xml:space="preserve"> - conjunto de</w:t>
      </w:r>
      <w:r w:rsidR="00467A5E">
        <w:t xml:space="preserve"> ferramentas e/ou classes que auxiliam no desenvolvimento de software</w:t>
      </w:r>
      <w:r w:rsidR="006D735D">
        <w:t>.</w:t>
      </w:r>
    </w:p>
    <w:p w:rsidR="00A00DE9" w:rsidRPr="00113FF7" w:rsidRDefault="00A00DE9" w:rsidP="00B97CF3">
      <w:pPr>
        <w:ind w:firstLine="0"/>
        <w:rPr>
          <w:lang w:val="de-DE"/>
        </w:rPr>
      </w:pPr>
      <w:bookmarkStart w:id="257" w:name="_Toc149724159"/>
      <w:bookmarkStart w:id="258" w:name="_Toc149724347"/>
      <w:bookmarkStart w:id="259" w:name="_Toc150052746"/>
      <w:bookmarkStart w:id="260" w:name="_Toc150053232"/>
      <w:bookmarkStart w:id="261" w:name="_Toc150054004"/>
      <w:bookmarkStart w:id="262" w:name="_Toc150054455"/>
      <w:bookmarkStart w:id="263" w:name="_Toc150054663"/>
      <w:bookmarkStart w:id="264" w:name="_Toc150054877"/>
      <w:bookmarkStart w:id="265" w:name="_Toc151433569"/>
      <w:bookmarkStart w:id="266" w:name="_Toc151434338"/>
      <w:bookmarkStart w:id="267" w:name="_Toc144805856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sectPr w:rsidR="00A00DE9" w:rsidRPr="00113FF7" w:rsidSect="00F21089">
      <w:headerReference w:type="even" r:id="rId38"/>
      <w:footerReference w:type="default" r:id="rId39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2067" w:rsidRDefault="009E2067">
      <w:r>
        <w:separator/>
      </w:r>
    </w:p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</w:endnote>
  <w:endnote w:type="continuationSeparator" w:id="0">
    <w:p w:rsidR="009E2067" w:rsidRDefault="009E2067">
      <w:r>
        <w:continuationSeparator/>
      </w:r>
    </w:p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7C44" w:rsidRDefault="00937C44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37C44" w:rsidRDefault="00937C44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7C44" w:rsidRDefault="00937C44" w:rsidP="002139FD">
    <w:pPr>
      <w:pStyle w:val="Rodap"/>
      <w:framePr w:wrap="around" w:vAnchor="text" w:hAnchor="page" w:x="5881" w:y="55"/>
      <w:jc w:val="center"/>
      <w:rPr>
        <w:rStyle w:val="Nmerodepgina"/>
      </w:rPr>
    </w:pPr>
  </w:p>
  <w:p w:rsidR="00937C44" w:rsidRPr="00A11DEE" w:rsidRDefault="00937C44" w:rsidP="004D38E4">
    <w:pPr>
      <w:pStyle w:val="Rodap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7C44" w:rsidRPr="00D412F2" w:rsidRDefault="00937C44" w:rsidP="00067A0D">
    <w:pPr>
      <w:pStyle w:val="Rodap"/>
      <w:jc w:val="center"/>
    </w:pPr>
    <w:r w:rsidRPr="00D412F2">
      <w:rPr>
        <w:rStyle w:val="Nmerodepgina"/>
      </w:rPr>
      <w:fldChar w:fldCharType="begin"/>
    </w:r>
    <w:r w:rsidRPr="00D412F2">
      <w:rPr>
        <w:rStyle w:val="Nmerodepgina"/>
      </w:rPr>
      <w:instrText xml:space="preserve"> PAGE </w:instrText>
    </w:r>
    <w:r w:rsidRPr="00D412F2">
      <w:rPr>
        <w:rStyle w:val="Nmerodepgina"/>
      </w:rPr>
      <w:fldChar w:fldCharType="separate"/>
    </w:r>
    <w:r w:rsidR="00C36F04">
      <w:rPr>
        <w:rStyle w:val="Nmerodepgina"/>
        <w:noProof/>
      </w:rPr>
      <w:t>43</w:t>
    </w:r>
    <w:r w:rsidRPr="00D412F2">
      <w:rPr>
        <w:rStyle w:val="Nmerodepgina"/>
      </w:rPr>
      <w:fldChar w:fldCharType="end"/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7C44" w:rsidRDefault="00937C44" w:rsidP="00534451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E419E">
      <w:rPr>
        <w:rStyle w:val="Nmerodepgina"/>
        <w:noProof/>
      </w:rPr>
      <w:t>49</w:t>
    </w:r>
    <w:r>
      <w:rPr>
        <w:rStyle w:val="Nmerodepgina"/>
      </w:rPr>
      <w:fldChar w:fldCharType="end"/>
    </w:r>
  </w:p>
  <w:p w:rsidR="00937C44" w:rsidRPr="00743538" w:rsidRDefault="00937C44" w:rsidP="008D3346">
    <w:pPr>
      <w:pStyle w:val="Roda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2067" w:rsidRDefault="009E2067">
      <w:r>
        <w:separator/>
      </w:r>
    </w:p>
    <w:p w:rsidR="009E2067" w:rsidRDefault="009E2067"/>
  </w:footnote>
  <w:footnote w:type="continuationSeparator" w:id="0">
    <w:p w:rsidR="009E2067" w:rsidRDefault="009E2067">
      <w:r>
        <w:continuationSeparator/>
      </w:r>
    </w:p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</w:footnote>
  <w:footnote w:type="continuationNotice" w:id="1"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  <w:p w:rsidR="009E2067" w:rsidRDefault="009E2067"/>
  </w:footnote>
  <w:footnote w:id="2">
    <w:p w:rsidR="00937C44" w:rsidRDefault="00937C4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338D">
        <w:t>A API do Twit</w:t>
      </w:r>
      <w:r>
        <w:t>t</w:t>
      </w:r>
      <w:r w:rsidRPr="003E338D">
        <w:t>er pode ser obtida em</w:t>
      </w:r>
      <w:r>
        <w:t xml:space="preserve"> </w:t>
      </w:r>
      <w:hyperlink r:id="rId1" w:history="1">
        <w:r w:rsidRPr="00D842F2">
          <w:rPr>
            <w:rStyle w:val="Hyperlink"/>
          </w:rPr>
          <w:t>https://github.com/jnunemaker/twitter/</w:t>
        </w:r>
      </w:hyperlink>
      <w:r>
        <w:t>. A</w:t>
      </w:r>
      <w:r w:rsidRPr="003E338D">
        <w:t xml:space="preserve"> </w:t>
      </w:r>
      <w:r>
        <w:t>d</w:t>
      </w:r>
      <w:r w:rsidRPr="003E338D">
        <w:t>ocumentação está publicada em</w:t>
      </w:r>
      <w:r>
        <w:t xml:space="preserve"> </w:t>
      </w:r>
      <w:hyperlink r:id="rId2" w:history="1">
        <w:r w:rsidRPr="00D842F2">
          <w:rPr>
            <w:rStyle w:val="Hyperlink"/>
          </w:rPr>
          <w:t>http://rubydoc.info/gems/twitter</w:t>
        </w:r>
      </w:hyperlink>
      <w:r>
        <w:t>.</w:t>
      </w:r>
      <w:r w:rsidRPr="003E338D">
        <w:t xml:space="preserve"> Utilzou-s</w:t>
      </w:r>
      <w:r>
        <w:t>e para esse trabalho a versão 1.7.2</w:t>
      </w:r>
      <w:r w:rsidRPr="003E338D">
        <w:t xml:space="preserve"> que era a última disponível no momento de criação d</w:t>
      </w:r>
      <w:r>
        <w:t xml:space="preserve">o sistema proposto </w:t>
      </w:r>
      <w:sdt>
        <w:sdtPr>
          <w:id w:val="19130803"/>
          <w:citation/>
        </w:sdtPr>
        <w:sdtContent>
          <w:fldSimple w:instr=" CITATION Joh11 \l 1046 ">
            <w:r>
              <w:rPr>
                <w:noProof/>
              </w:rPr>
              <w:t>(NUNEMAKER, 2011)</w:t>
            </w:r>
          </w:fldSimple>
        </w:sdtContent>
      </w:sdt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7C44" w:rsidRDefault="00937C44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1" type="#_x0000_t75" style="width:9pt;height:9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291E6C"/>
    <w:multiLevelType w:val="hybridMultilevel"/>
    <w:tmpl w:val="95B6DC5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26F02F7"/>
    <w:multiLevelType w:val="hybridMultilevel"/>
    <w:tmpl w:val="E1A4F9F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4321D2E"/>
    <w:multiLevelType w:val="hybridMultilevel"/>
    <w:tmpl w:val="25AA488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4">
    <w:nsid w:val="0E1D3396"/>
    <w:multiLevelType w:val="hybridMultilevel"/>
    <w:tmpl w:val="648607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AC65738"/>
    <w:multiLevelType w:val="multilevel"/>
    <w:tmpl w:val="FC2E1AFC"/>
    <w:lvl w:ilvl="0">
      <w:start w:val="1"/>
      <w:numFmt w:val="decimal"/>
      <w:pStyle w:val="Ttulo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>
    <w:nsid w:val="1D3A6F38"/>
    <w:multiLevelType w:val="hybridMultilevel"/>
    <w:tmpl w:val="2EA4BA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1DF565F1"/>
    <w:multiLevelType w:val="hybridMultilevel"/>
    <w:tmpl w:val="2BA0E8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13C231D"/>
    <w:multiLevelType w:val="hybridMultilevel"/>
    <w:tmpl w:val="805848C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2B907990"/>
    <w:multiLevelType w:val="hybridMultilevel"/>
    <w:tmpl w:val="DA6E2B4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2">
    <w:nsid w:val="37A320A9"/>
    <w:multiLevelType w:val="hybridMultilevel"/>
    <w:tmpl w:val="9B0CA58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E697AA7"/>
    <w:multiLevelType w:val="hybridMultilevel"/>
    <w:tmpl w:val="6E18FC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03B4A4A"/>
    <w:multiLevelType w:val="hybridMultilevel"/>
    <w:tmpl w:val="9EEE90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4446B5"/>
    <w:multiLevelType w:val="hybridMultilevel"/>
    <w:tmpl w:val="AA3A22D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D362406"/>
    <w:multiLevelType w:val="hybridMultilevel"/>
    <w:tmpl w:val="4268F15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FF33CD6"/>
    <w:multiLevelType w:val="hybridMultilevel"/>
    <w:tmpl w:val="2CAABB9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0">
    <w:nsid w:val="661E4D05"/>
    <w:multiLevelType w:val="hybridMultilevel"/>
    <w:tmpl w:val="0F28AE9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654017E"/>
    <w:multiLevelType w:val="hybridMultilevel"/>
    <w:tmpl w:val="FFA60870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2">
    <w:nsid w:val="69104F99"/>
    <w:multiLevelType w:val="hybridMultilevel"/>
    <w:tmpl w:val="D3FE56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4">
    <w:nsid w:val="6CCE7B5E"/>
    <w:multiLevelType w:val="hybridMultilevel"/>
    <w:tmpl w:val="5156C5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6DCE3BF9"/>
    <w:multiLevelType w:val="hybridMultilevel"/>
    <w:tmpl w:val="213C6D22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6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7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8">
    <w:nsid w:val="7C6621BB"/>
    <w:multiLevelType w:val="hybridMultilevel"/>
    <w:tmpl w:val="9014F2C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F064A82"/>
    <w:multiLevelType w:val="hybridMultilevel"/>
    <w:tmpl w:val="3C5C12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7"/>
  </w:num>
  <w:num w:numId="4">
    <w:abstractNumId w:val="13"/>
  </w:num>
  <w:num w:numId="5">
    <w:abstractNumId w:val="37"/>
    <w:lvlOverride w:ilvl="0">
      <w:startOverride w:val="1"/>
    </w:lvlOverride>
  </w:num>
  <w:num w:numId="6">
    <w:abstractNumId w:val="37"/>
    <w:lvlOverride w:ilvl="0">
      <w:startOverride w:val="1"/>
    </w:lvlOverride>
  </w:num>
  <w:num w:numId="7">
    <w:abstractNumId w:val="33"/>
  </w:num>
  <w:num w:numId="8">
    <w:abstractNumId w:val="29"/>
  </w:num>
  <w:num w:numId="9">
    <w:abstractNumId w:val="36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0"/>
  </w:num>
  <w:num w:numId="22">
    <w:abstractNumId w:val="19"/>
  </w:num>
  <w:num w:numId="23">
    <w:abstractNumId w:val="32"/>
  </w:num>
  <w:num w:numId="24">
    <w:abstractNumId w:val="31"/>
  </w:num>
  <w:num w:numId="25">
    <w:abstractNumId w:val="24"/>
  </w:num>
  <w:num w:numId="26">
    <w:abstractNumId w:val="38"/>
  </w:num>
  <w:num w:numId="27">
    <w:abstractNumId w:val="18"/>
  </w:num>
  <w:num w:numId="28">
    <w:abstractNumId w:val="35"/>
  </w:num>
  <w:num w:numId="29">
    <w:abstractNumId w:val="28"/>
  </w:num>
  <w:num w:numId="30">
    <w:abstractNumId w:val="30"/>
  </w:num>
  <w:num w:numId="31">
    <w:abstractNumId w:val="16"/>
  </w:num>
  <w:num w:numId="32">
    <w:abstractNumId w:val="27"/>
  </w:num>
  <w:num w:numId="33">
    <w:abstractNumId w:val="14"/>
  </w:num>
  <w:num w:numId="34">
    <w:abstractNumId w:val="23"/>
  </w:num>
  <w:num w:numId="35">
    <w:abstractNumId w:val="12"/>
  </w:num>
  <w:num w:numId="36">
    <w:abstractNumId w:val="39"/>
  </w:num>
  <w:num w:numId="37">
    <w:abstractNumId w:val="11"/>
  </w:num>
  <w:num w:numId="38">
    <w:abstractNumId w:val="25"/>
  </w:num>
  <w:num w:numId="39">
    <w:abstractNumId w:val="17"/>
  </w:num>
  <w:num w:numId="40">
    <w:abstractNumId w:val="10"/>
  </w:num>
  <w:num w:numId="41">
    <w:abstractNumId w:val="34"/>
  </w:num>
  <w:num w:numId="42">
    <w:abstractNumId w:val="22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1" w:dllVersion="513" w:checkStyle="1"/>
  <w:attachedTemplate r:id="rId1"/>
  <w:stylePaneFormatFilter w:val="3001"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79874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/>
  <w:rsids>
    <w:rsidRoot w:val="00121C3E"/>
    <w:rsid w:val="00000DD7"/>
    <w:rsid w:val="00001DC9"/>
    <w:rsid w:val="00002457"/>
    <w:rsid w:val="00002792"/>
    <w:rsid w:val="0000479A"/>
    <w:rsid w:val="00005F28"/>
    <w:rsid w:val="00007DAB"/>
    <w:rsid w:val="00010864"/>
    <w:rsid w:val="00011177"/>
    <w:rsid w:val="000114F3"/>
    <w:rsid w:val="00011BF8"/>
    <w:rsid w:val="000121CF"/>
    <w:rsid w:val="000124B0"/>
    <w:rsid w:val="00012D99"/>
    <w:rsid w:val="00014A69"/>
    <w:rsid w:val="00014F95"/>
    <w:rsid w:val="00015107"/>
    <w:rsid w:val="000157BA"/>
    <w:rsid w:val="00015B6A"/>
    <w:rsid w:val="00016064"/>
    <w:rsid w:val="00016279"/>
    <w:rsid w:val="0001675F"/>
    <w:rsid w:val="00020B02"/>
    <w:rsid w:val="00020D13"/>
    <w:rsid w:val="00021ACF"/>
    <w:rsid w:val="000229C1"/>
    <w:rsid w:val="00022DE1"/>
    <w:rsid w:val="00023A92"/>
    <w:rsid w:val="00023B11"/>
    <w:rsid w:val="00025189"/>
    <w:rsid w:val="0002527F"/>
    <w:rsid w:val="000254C5"/>
    <w:rsid w:val="00025949"/>
    <w:rsid w:val="00026813"/>
    <w:rsid w:val="00026C3F"/>
    <w:rsid w:val="00027516"/>
    <w:rsid w:val="00030242"/>
    <w:rsid w:val="0003085C"/>
    <w:rsid w:val="00030EAC"/>
    <w:rsid w:val="0003181C"/>
    <w:rsid w:val="00031D37"/>
    <w:rsid w:val="00033239"/>
    <w:rsid w:val="00033590"/>
    <w:rsid w:val="00033679"/>
    <w:rsid w:val="00033CDE"/>
    <w:rsid w:val="00034158"/>
    <w:rsid w:val="000355B0"/>
    <w:rsid w:val="00036365"/>
    <w:rsid w:val="000370D3"/>
    <w:rsid w:val="00037586"/>
    <w:rsid w:val="000401C7"/>
    <w:rsid w:val="00040484"/>
    <w:rsid w:val="000419AC"/>
    <w:rsid w:val="000429E8"/>
    <w:rsid w:val="00044AFE"/>
    <w:rsid w:val="00044E2F"/>
    <w:rsid w:val="00044FBE"/>
    <w:rsid w:val="00045BC4"/>
    <w:rsid w:val="00045C60"/>
    <w:rsid w:val="000465BD"/>
    <w:rsid w:val="00047166"/>
    <w:rsid w:val="00047A5F"/>
    <w:rsid w:val="00050036"/>
    <w:rsid w:val="000510C0"/>
    <w:rsid w:val="000525F5"/>
    <w:rsid w:val="00052BE3"/>
    <w:rsid w:val="00053100"/>
    <w:rsid w:val="000533EC"/>
    <w:rsid w:val="000541C9"/>
    <w:rsid w:val="00055B1C"/>
    <w:rsid w:val="00055CAE"/>
    <w:rsid w:val="00055DB6"/>
    <w:rsid w:val="00057C3D"/>
    <w:rsid w:val="000600BA"/>
    <w:rsid w:val="0006049E"/>
    <w:rsid w:val="000611A4"/>
    <w:rsid w:val="0006172A"/>
    <w:rsid w:val="000649D3"/>
    <w:rsid w:val="0006519B"/>
    <w:rsid w:val="00066721"/>
    <w:rsid w:val="000670EA"/>
    <w:rsid w:val="00067A0D"/>
    <w:rsid w:val="00070BE1"/>
    <w:rsid w:val="00071B83"/>
    <w:rsid w:val="00072719"/>
    <w:rsid w:val="000731C4"/>
    <w:rsid w:val="00074C30"/>
    <w:rsid w:val="00075741"/>
    <w:rsid w:val="00075C81"/>
    <w:rsid w:val="000805A0"/>
    <w:rsid w:val="00080C78"/>
    <w:rsid w:val="0008122E"/>
    <w:rsid w:val="000812C0"/>
    <w:rsid w:val="0008144B"/>
    <w:rsid w:val="00081835"/>
    <w:rsid w:val="00081DAA"/>
    <w:rsid w:val="00083757"/>
    <w:rsid w:val="00084A84"/>
    <w:rsid w:val="000855A7"/>
    <w:rsid w:val="00085A94"/>
    <w:rsid w:val="00085B3C"/>
    <w:rsid w:val="00086307"/>
    <w:rsid w:val="00086A78"/>
    <w:rsid w:val="00087748"/>
    <w:rsid w:val="00087CD4"/>
    <w:rsid w:val="00090D31"/>
    <w:rsid w:val="00091404"/>
    <w:rsid w:val="00092483"/>
    <w:rsid w:val="0009517C"/>
    <w:rsid w:val="0009522E"/>
    <w:rsid w:val="0009695D"/>
    <w:rsid w:val="0009698A"/>
    <w:rsid w:val="00096A2C"/>
    <w:rsid w:val="00096B3E"/>
    <w:rsid w:val="00097AE9"/>
    <w:rsid w:val="000A0B4E"/>
    <w:rsid w:val="000A0D76"/>
    <w:rsid w:val="000A289E"/>
    <w:rsid w:val="000A3481"/>
    <w:rsid w:val="000A3824"/>
    <w:rsid w:val="000A3CAE"/>
    <w:rsid w:val="000A3E27"/>
    <w:rsid w:val="000A4DBC"/>
    <w:rsid w:val="000A5ACA"/>
    <w:rsid w:val="000A60AA"/>
    <w:rsid w:val="000A7063"/>
    <w:rsid w:val="000B031A"/>
    <w:rsid w:val="000B0574"/>
    <w:rsid w:val="000B0F49"/>
    <w:rsid w:val="000B1282"/>
    <w:rsid w:val="000B231C"/>
    <w:rsid w:val="000B48CA"/>
    <w:rsid w:val="000B4A31"/>
    <w:rsid w:val="000B505F"/>
    <w:rsid w:val="000B58B8"/>
    <w:rsid w:val="000B5D8A"/>
    <w:rsid w:val="000B6E20"/>
    <w:rsid w:val="000B74E4"/>
    <w:rsid w:val="000B77A7"/>
    <w:rsid w:val="000B7BED"/>
    <w:rsid w:val="000B7DAA"/>
    <w:rsid w:val="000C1750"/>
    <w:rsid w:val="000C3CCF"/>
    <w:rsid w:val="000C3D24"/>
    <w:rsid w:val="000C5E1C"/>
    <w:rsid w:val="000C7F6C"/>
    <w:rsid w:val="000D0084"/>
    <w:rsid w:val="000D1C69"/>
    <w:rsid w:val="000D1C8A"/>
    <w:rsid w:val="000D1FC3"/>
    <w:rsid w:val="000D258E"/>
    <w:rsid w:val="000D2784"/>
    <w:rsid w:val="000D2ECF"/>
    <w:rsid w:val="000D3163"/>
    <w:rsid w:val="000D39D3"/>
    <w:rsid w:val="000D3D95"/>
    <w:rsid w:val="000D45E2"/>
    <w:rsid w:val="000D4D46"/>
    <w:rsid w:val="000D7046"/>
    <w:rsid w:val="000E034D"/>
    <w:rsid w:val="000E1126"/>
    <w:rsid w:val="000E1563"/>
    <w:rsid w:val="000E1851"/>
    <w:rsid w:val="000E2ECA"/>
    <w:rsid w:val="000E3D75"/>
    <w:rsid w:val="000E3EC6"/>
    <w:rsid w:val="000E42B1"/>
    <w:rsid w:val="000E4BC4"/>
    <w:rsid w:val="000E5CB6"/>
    <w:rsid w:val="000E621B"/>
    <w:rsid w:val="000E6A42"/>
    <w:rsid w:val="000E6CA8"/>
    <w:rsid w:val="000E79C9"/>
    <w:rsid w:val="000F0F2F"/>
    <w:rsid w:val="000F16FF"/>
    <w:rsid w:val="000F1AFA"/>
    <w:rsid w:val="000F2C66"/>
    <w:rsid w:val="000F3A3B"/>
    <w:rsid w:val="000F3AC9"/>
    <w:rsid w:val="000F4166"/>
    <w:rsid w:val="000F5223"/>
    <w:rsid w:val="000F54C6"/>
    <w:rsid w:val="000F6495"/>
    <w:rsid w:val="000F6E31"/>
    <w:rsid w:val="001000DD"/>
    <w:rsid w:val="001002E6"/>
    <w:rsid w:val="00101364"/>
    <w:rsid w:val="001029DC"/>
    <w:rsid w:val="00103110"/>
    <w:rsid w:val="00104519"/>
    <w:rsid w:val="00104767"/>
    <w:rsid w:val="00104D53"/>
    <w:rsid w:val="00105074"/>
    <w:rsid w:val="0010544D"/>
    <w:rsid w:val="00105AB6"/>
    <w:rsid w:val="0010724C"/>
    <w:rsid w:val="00107A20"/>
    <w:rsid w:val="00107E8F"/>
    <w:rsid w:val="00110815"/>
    <w:rsid w:val="00110A1F"/>
    <w:rsid w:val="00110C70"/>
    <w:rsid w:val="001112BE"/>
    <w:rsid w:val="001115B2"/>
    <w:rsid w:val="0011207D"/>
    <w:rsid w:val="0011215A"/>
    <w:rsid w:val="001131A5"/>
    <w:rsid w:val="00113E64"/>
    <w:rsid w:val="00113FF7"/>
    <w:rsid w:val="00114712"/>
    <w:rsid w:val="001159C5"/>
    <w:rsid w:val="0011756C"/>
    <w:rsid w:val="00117B67"/>
    <w:rsid w:val="0012185F"/>
    <w:rsid w:val="00121C3E"/>
    <w:rsid w:val="00121C43"/>
    <w:rsid w:val="0012395F"/>
    <w:rsid w:val="001239A2"/>
    <w:rsid w:val="00123FCC"/>
    <w:rsid w:val="001241FF"/>
    <w:rsid w:val="00124AD1"/>
    <w:rsid w:val="0012507C"/>
    <w:rsid w:val="00125BE5"/>
    <w:rsid w:val="001261AE"/>
    <w:rsid w:val="001262BD"/>
    <w:rsid w:val="001263C0"/>
    <w:rsid w:val="00126E7D"/>
    <w:rsid w:val="00127437"/>
    <w:rsid w:val="0012795E"/>
    <w:rsid w:val="00127EC2"/>
    <w:rsid w:val="0013057C"/>
    <w:rsid w:val="00131255"/>
    <w:rsid w:val="0013129B"/>
    <w:rsid w:val="001313CA"/>
    <w:rsid w:val="00131C32"/>
    <w:rsid w:val="00132BC8"/>
    <w:rsid w:val="00133CFD"/>
    <w:rsid w:val="00134315"/>
    <w:rsid w:val="00134C7A"/>
    <w:rsid w:val="00134E3D"/>
    <w:rsid w:val="00135EB8"/>
    <w:rsid w:val="00136E99"/>
    <w:rsid w:val="00137325"/>
    <w:rsid w:val="001411E6"/>
    <w:rsid w:val="001418B8"/>
    <w:rsid w:val="00143988"/>
    <w:rsid w:val="001451DE"/>
    <w:rsid w:val="0014547B"/>
    <w:rsid w:val="00145CD3"/>
    <w:rsid w:val="00145D65"/>
    <w:rsid w:val="00145D74"/>
    <w:rsid w:val="00147221"/>
    <w:rsid w:val="00147CC5"/>
    <w:rsid w:val="00150BD8"/>
    <w:rsid w:val="001517A2"/>
    <w:rsid w:val="001521F9"/>
    <w:rsid w:val="00152758"/>
    <w:rsid w:val="00154494"/>
    <w:rsid w:val="00156072"/>
    <w:rsid w:val="00160902"/>
    <w:rsid w:val="001610F9"/>
    <w:rsid w:val="00161DAA"/>
    <w:rsid w:val="00162295"/>
    <w:rsid w:val="00162BE0"/>
    <w:rsid w:val="00162FD8"/>
    <w:rsid w:val="00163135"/>
    <w:rsid w:val="001639D1"/>
    <w:rsid w:val="00163F95"/>
    <w:rsid w:val="00164E03"/>
    <w:rsid w:val="001660F7"/>
    <w:rsid w:val="00167661"/>
    <w:rsid w:val="00170908"/>
    <w:rsid w:val="00170B30"/>
    <w:rsid w:val="00170F0F"/>
    <w:rsid w:val="00171609"/>
    <w:rsid w:val="00171BD3"/>
    <w:rsid w:val="001721BF"/>
    <w:rsid w:val="00172208"/>
    <w:rsid w:val="00172AE8"/>
    <w:rsid w:val="00173DDB"/>
    <w:rsid w:val="0017553F"/>
    <w:rsid w:val="001757F7"/>
    <w:rsid w:val="00176D49"/>
    <w:rsid w:val="00177B51"/>
    <w:rsid w:val="001813F4"/>
    <w:rsid w:val="00182247"/>
    <w:rsid w:val="00182392"/>
    <w:rsid w:val="00182ECF"/>
    <w:rsid w:val="001832DB"/>
    <w:rsid w:val="00183410"/>
    <w:rsid w:val="00184A7F"/>
    <w:rsid w:val="00185119"/>
    <w:rsid w:val="00185527"/>
    <w:rsid w:val="00185542"/>
    <w:rsid w:val="001859D6"/>
    <w:rsid w:val="00186E17"/>
    <w:rsid w:val="00187749"/>
    <w:rsid w:val="0018794D"/>
    <w:rsid w:val="001905F3"/>
    <w:rsid w:val="00190DBB"/>
    <w:rsid w:val="001920F0"/>
    <w:rsid w:val="0019221E"/>
    <w:rsid w:val="001926B4"/>
    <w:rsid w:val="00192DE5"/>
    <w:rsid w:val="001960D0"/>
    <w:rsid w:val="00197D47"/>
    <w:rsid w:val="001A01A2"/>
    <w:rsid w:val="001A052C"/>
    <w:rsid w:val="001A1CAF"/>
    <w:rsid w:val="001A26B1"/>
    <w:rsid w:val="001A39D9"/>
    <w:rsid w:val="001A484B"/>
    <w:rsid w:val="001A6650"/>
    <w:rsid w:val="001A6668"/>
    <w:rsid w:val="001B012A"/>
    <w:rsid w:val="001B0377"/>
    <w:rsid w:val="001B20FA"/>
    <w:rsid w:val="001B370E"/>
    <w:rsid w:val="001B39B5"/>
    <w:rsid w:val="001B3E4C"/>
    <w:rsid w:val="001B438C"/>
    <w:rsid w:val="001B4D94"/>
    <w:rsid w:val="001B4F83"/>
    <w:rsid w:val="001B52A7"/>
    <w:rsid w:val="001B5B1E"/>
    <w:rsid w:val="001B6A37"/>
    <w:rsid w:val="001B7C9F"/>
    <w:rsid w:val="001C20D2"/>
    <w:rsid w:val="001C2679"/>
    <w:rsid w:val="001C2BB7"/>
    <w:rsid w:val="001C414A"/>
    <w:rsid w:val="001C4261"/>
    <w:rsid w:val="001C48ED"/>
    <w:rsid w:val="001C4E85"/>
    <w:rsid w:val="001C5956"/>
    <w:rsid w:val="001C5B7B"/>
    <w:rsid w:val="001C6905"/>
    <w:rsid w:val="001C6C19"/>
    <w:rsid w:val="001C7B77"/>
    <w:rsid w:val="001D0F51"/>
    <w:rsid w:val="001D357E"/>
    <w:rsid w:val="001D3BE1"/>
    <w:rsid w:val="001D5154"/>
    <w:rsid w:val="001D6804"/>
    <w:rsid w:val="001D6BAD"/>
    <w:rsid w:val="001D7EC5"/>
    <w:rsid w:val="001E0420"/>
    <w:rsid w:val="001E0592"/>
    <w:rsid w:val="001E0BBE"/>
    <w:rsid w:val="001E0DBB"/>
    <w:rsid w:val="001E131A"/>
    <w:rsid w:val="001E1516"/>
    <w:rsid w:val="001E1B11"/>
    <w:rsid w:val="001E2E5F"/>
    <w:rsid w:val="001E2E86"/>
    <w:rsid w:val="001E41A9"/>
    <w:rsid w:val="001E48F4"/>
    <w:rsid w:val="001E4CC3"/>
    <w:rsid w:val="001E60B4"/>
    <w:rsid w:val="001E6621"/>
    <w:rsid w:val="001E6BCF"/>
    <w:rsid w:val="001E6F2D"/>
    <w:rsid w:val="001F00B7"/>
    <w:rsid w:val="001F11C8"/>
    <w:rsid w:val="001F32C6"/>
    <w:rsid w:val="001F49AF"/>
    <w:rsid w:val="001F60B5"/>
    <w:rsid w:val="001F6BF6"/>
    <w:rsid w:val="00200553"/>
    <w:rsid w:val="00201341"/>
    <w:rsid w:val="00201468"/>
    <w:rsid w:val="00201893"/>
    <w:rsid w:val="00201CA2"/>
    <w:rsid w:val="00202D1E"/>
    <w:rsid w:val="00203332"/>
    <w:rsid w:val="0020373B"/>
    <w:rsid w:val="002039C1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79E"/>
    <w:rsid w:val="00214D03"/>
    <w:rsid w:val="00216875"/>
    <w:rsid w:val="00216947"/>
    <w:rsid w:val="00216A56"/>
    <w:rsid w:val="00216BFD"/>
    <w:rsid w:val="00216DA5"/>
    <w:rsid w:val="00216F10"/>
    <w:rsid w:val="00220386"/>
    <w:rsid w:val="00220DCA"/>
    <w:rsid w:val="00221C7A"/>
    <w:rsid w:val="00221D47"/>
    <w:rsid w:val="002232D5"/>
    <w:rsid w:val="0022384B"/>
    <w:rsid w:val="00223AB5"/>
    <w:rsid w:val="00223C6D"/>
    <w:rsid w:val="00224E37"/>
    <w:rsid w:val="00226560"/>
    <w:rsid w:val="002305ED"/>
    <w:rsid w:val="002316F8"/>
    <w:rsid w:val="0023190D"/>
    <w:rsid w:val="00232013"/>
    <w:rsid w:val="002326FF"/>
    <w:rsid w:val="00233B52"/>
    <w:rsid w:val="00234AC2"/>
    <w:rsid w:val="00235C20"/>
    <w:rsid w:val="00236C7B"/>
    <w:rsid w:val="00237341"/>
    <w:rsid w:val="002375FD"/>
    <w:rsid w:val="00240376"/>
    <w:rsid w:val="00240C2A"/>
    <w:rsid w:val="00240FF6"/>
    <w:rsid w:val="0024137B"/>
    <w:rsid w:val="002425E9"/>
    <w:rsid w:val="00242774"/>
    <w:rsid w:val="00242905"/>
    <w:rsid w:val="002430D4"/>
    <w:rsid w:val="002438AC"/>
    <w:rsid w:val="00244AE7"/>
    <w:rsid w:val="002453D0"/>
    <w:rsid w:val="00245BA5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130"/>
    <w:rsid w:val="002542E2"/>
    <w:rsid w:val="00254691"/>
    <w:rsid w:val="00254968"/>
    <w:rsid w:val="0025513B"/>
    <w:rsid w:val="0025545D"/>
    <w:rsid w:val="00256005"/>
    <w:rsid w:val="0025681A"/>
    <w:rsid w:val="00257294"/>
    <w:rsid w:val="00257E6E"/>
    <w:rsid w:val="002600F5"/>
    <w:rsid w:val="00261897"/>
    <w:rsid w:val="002619BC"/>
    <w:rsid w:val="00262D17"/>
    <w:rsid w:val="00263906"/>
    <w:rsid w:val="002639F8"/>
    <w:rsid w:val="00264BFC"/>
    <w:rsid w:val="00265718"/>
    <w:rsid w:val="002665BA"/>
    <w:rsid w:val="0026671C"/>
    <w:rsid w:val="00266A91"/>
    <w:rsid w:val="0027084C"/>
    <w:rsid w:val="00270877"/>
    <w:rsid w:val="00270D34"/>
    <w:rsid w:val="0027121A"/>
    <w:rsid w:val="00271390"/>
    <w:rsid w:val="002720FA"/>
    <w:rsid w:val="0027212C"/>
    <w:rsid w:val="0027322F"/>
    <w:rsid w:val="00273C80"/>
    <w:rsid w:val="002748B6"/>
    <w:rsid w:val="002752D5"/>
    <w:rsid w:val="00275C66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026"/>
    <w:rsid w:val="002821C0"/>
    <w:rsid w:val="002830E7"/>
    <w:rsid w:val="00283C72"/>
    <w:rsid w:val="00284030"/>
    <w:rsid w:val="00284185"/>
    <w:rsid w:val="00284507"/>
    <w:rsid w:val="0028490D"/>
    <w:rsid w:val="00285198"/>
    <w:rsid w:val="002862CC"/>
    <w:rsid w:val="002874E0"/>
    <w:rsid w:val="00287A94"/>
    <w:rsid w:val="00287ECE"/>
    <w:rsid w:val="002900B7"/>
    <w:rsid w:val="00291BB7"/>
    <w:rsid w:val="00292BA4"/>
    <w:rsid w:val="0029344D"/>
    <w:rsid w:val="0029358C"/>
    <w:rsid w:val="002941C5"/>
    <w:rsid w:val="0029436F"/>
    <w:rsid w:val="002945D8"/>
    <w:rsid w:val="00295FC7"/>
    <w:rsid w:val="00296CFA"/>
    <w:rsid w:val="00297097"/>
    <w:rsid w:val="002978A7"/>
    <w:rsid w:val="00297B5B"/>
    <w:rsid w:val="00297DF6"/>
    <w:rsid w:val="002A112C"/>
    <w:rsid w:val="002A1FFD"/>
    <w:rsid w:val="002A2ACC"/>
    <w:rsid w:val="002A305D"/>
    <w:rsid w:val="002A35A4"/>
    <w:rsid w:val="002A4DD7"/>
    <w:rsid w:val="002A501D"/>
    <w:rsid w:val="002A5027"/>
    <w:rsid w:val="002A5732"/>
    <w:rsid w:val="002A6D42"/>
    <w:rsid w:val="002A6D45"/>
    <w:rsid w:val="002A6D71"/>
    <w:rsid w:val="002A790C"/>
    <w:rsid w:val="002A7DF2"/>
    <w:rsid w:val="002B07C9"/>
    <w:rsid w:val="002B12BB"/>
    <w:rsid w:val="002B15C4"/>
    <w:rsid w:val="002B1D46"/>
    <w:rsid w:val="002B39C3"/>
    <w:rsid w:val="002B509D"/>
    <w:rsid w:val="002B5A11"/>
    <w:rsid w:val="002B6A7E"/>
    <w:rsid w:val="002B7B7E"/>
    <w:rsid w:val="002C144B"/>
    <w:rsid w:val="002C4E9E"/>
    <w:rsid w:val="002C5166"/>
    <w:rsid w:val="002C53F5"/>
    <w:rsid w:val="002C60C0"/>
    <w:rsid w:val="002C61B3"/>
    <w:rsid w:val="002C68EC"/>
    <w:rsid w:val="002C6AA8"/>
    <w:rsid w:val="002C70EB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75DC"/>
    <w:rsid w:val="002D7817"/>
    <w:rsid w:val="002D7FA2"/>
    <w:rsid w:val="002E0174"/>
    <w:rsid w:val="002E0DCA"/>
    <w:rsid w:val="002E1080"/>
    <w:rsid w:val="002E238C"/>
    <w:rsid w:val="002E3082"/>
    <w:rsid w:val="002E32B0"/>
    <w:rsid w:val="002E4B2B"/>
    <w:rsid w:val="002E6BD4"/>
    <w:rsid w:val="002E722D"/>
    <w:rsid w:val="002E77D9"/>
    <w:rsid w:val="002E7DEA"/>
    <w:rsid w:val="002F03E5"/>
    <w:rsid w:val="002F086A"/>
    <w:rsid w:val="002F1366"/>
    <w:rsid w:val="002F1826"/>
    <w:rsid w:val="002F19C9"/>
    <w:rsid w:val="002F1D77"/>
    <w:rsid w:val="002F2125"/>
    <w:rsid w:val="002F2149"/>
    <w:rsid w:val="002F26A5"/>
    <w:rsid w:val="002F2E38"/>
    <w:rsid w:val="002F2F36"/>
    <w:rsid w:val="002F334F"/>
    <w:rsid w:val="002F3902"/>
    <w:rsid w:val="002F3EB7"/>
    <w:rsid w:val="002F58DB"/>
    <w:rsid w:val="002F63D6"/>
    <w:rsid w:val="002F6471"/>
    <w:rsid w:val="00302038"/>
    <w:rsid w:val="00302669"/>
    <w:rsid w:val="00302B62"/>
    <w:rsid w:val="003031BE"/>
    <w:rsid w:val="00303B96"/>
    <w:rsid w:val="003046AB"/>
    <w:rsid w:val="00305D8E"/>
    <w:rsid w:val="00307EBA"/>
    <w:rsid w:val="00310156"/>
    <w:rsid w:val="003105DE"/>
    <w:rsid w:val="003105FE"/>
    <w:rsid w:val="00311BA0"/>
    <w:rsid w:val="0031263D"/>
    <w:rsid w:val="00312F1E"/>
    <w:rsid w:val="00314C66"/>
    <w:rsid w:val="0031574C"/>
    <w:rsid w:val="003157A3"/>
    <w:rsid w:val="003159BD"/>
    <w:rsid w:val="00316383"/>
    <w:rsid w:val="003165B3"/>
    <w:rsid w:val="0031679A"/>
    <w:rsid w:val="00316C5E"/>
    <w:rsid w:val="003177D7"/>
    <w:rsid w:val="00317F92"/>
    <w:rsid w:val="00321D6E"/>
    <w:rsid w:val="00322E9E"/>
    <w:rsid w:val="00323464"/>
    <w:rsid w:val="00324124"/>
    <w:rsid w:val="003245E0"/>
    <w:rsid w:val="00324798"/>
    <w:rsid w:val="00324F3F"/>
    <w:rsid w:val="0032525F"/>
    <w:rsid w:val="00326EC4"/>
    <w:rsid w:val="003279EA"/>
    <w:rsid w:val="00327B73"/>
    <w:rsid w:val="00327BB0"/>
    <w:rsid w:val="00331488"/>
    <w:rsid w:val="00331582"/>
    <w:rsid w:val="0033169D"/>
    <w:rsid w:val="00331ADB"/>
    <w:rsid w:val="0033201E"/>
    <w:rsid w:val="00332FAA"/>
    <w:rsid w:val="0033317F"/>
    <w:rsid w:val="0033318D"/>
    <w:rsid w:val="0033405A"/>
    <w:rsid w:val="003354B5"/>
    <w:rsid w:val="00337E7F"/>
    <w:rsid w:val="0034188E"/>
    <w:rsid w:val="00342317"/>
    <w:rsid w:val="00342A8A"/>
    <w:rsid w:val="0034334F"/>
    <w:rsid w:val="0034343A"/>
    <w:rsid w:val="00343ADB"/>
    <w:rsid w:val="00344F67"/>
    <w:rsid w:val="00344F8F"/>
    <w:rsid w:val="0034508A"/>
    <w:rsid w:val="00345A41"/>
    <w:rsid w:val="00346157"/>
    <w:rsid w:val="00346335"/>
    <w:rsid w:val="00346C1F"/>
    <w:rsid w:val="00346C43"/>
    <w:rsid w:val="003505F5"/>
    <w:rsid w:val="0035065F"/>
    <w:rsid w:val="00350A3E"/>
    <w:rsid w:val="00350B36"/>
    <w:rsid w:val="00350C60"/>
    <w:rsid w:val="00350E2A"/>
    <w:rsid w:val="003511EB"/>
    <w:rsid w:val="00351867"/>
    <w:rsid w:val="00351973"/>
    <w:rsid w:val="00352427"/>
    <w:rsid w:val="00352501"/>
    <w:rsid w:val="00352CAE"/>
    <w:rsid w:val="00354531"/>
    <w:rsid w:val="003556D9"/>
    <w:rsid w:val="003557A2"/>
    <w:rsid w:val="003557B7"/>
    <w:rsid w:val="00355881"/>
    <w:rsid w:val="003559AF"/>
    <w:rsid w:val="00355D6C"/>
    <w:rsid w:val="00355E8F"/>
    <w:rsid w:val="00355F10"/>
    <w:rsid w:val="0035698A"/>
    <w:rsid w:val="00357EB7"/>
    <w:rsid w:val="003607F6"/>
    <w:rsid w:val="003609DB"/>
    <w:rsid w:val="00361A20"/>
    <w:rsid w:val="00362763"/>
    <w:rsid w:val="00362876"/>
    <w:rsid w:val="00362A14"/>
    <w:rsid w:val="003631DD"/>
    <w:rsid w:val="003643F2"/>
    <w:rsid w:val="0036470C"/>
    <w:rsid w:val="003662FE"/>
    <w:rsid w:val="003663A9"/>
    <w:rsid w:val="00370D7A"/>
    <w:rsid w:val="00371776"/>
    <w:rsid w:val="003719D8"/>
    <w:rsid w:val="003720E5"/>
    <w:rsid w:val="0037242C"/>
    <w:rsid w:val="0037287B"/>
    <w:rsid w:val="003729CF"/>
    <w:rsid w:val="0037420B"/>
    <w:rsid w:val="003746E7"/>
    <w:rsid w:val="0037531A"/>
    <w:rsid w:val="0037566C"/>
    <w:rsid w:val="00375799"/>
    <w:rsid w:val="003758C4"/>
    <w:rsid w:val="00375C56"/>
    <w:rsid w:val="00376DBB"/>
    <w:rsid w:val="00376FE2"/>
    <w:rsid w:val="00377C62"/>
    <w:rsid w:val="00380D50"/>
    <w:rsid w:val="00382660"/>
    <w:rsid w:val="00383AF9"/>
    <w:rsid w:val="00384A5C"/>
    <w:rsid w:val="00384AFB"/>
    <w:rsid w:val="00385B33"/>
    <w:rsid w:val="0038616D"/>
    <w:rsid w:val="00386ABA"/>
    <w:rsid w:val="003873AD"/>
    <w:rsid w:val="003873D1"/>
    <w:rsid w:val="0038767E"/>
    <w:rsid w:val="00387869"/>
    <w:rsid w:val="00387ECC"/>
    <w:rsid w:val="00390BB7"/>
    <w:rsid w:val="00390BC9"/>
    <w:rsid w:val="003917B0"/>
    <w:rsid w:val="00391D89"/>
    <w:rsid w:val="003924DE"/>
    <w:rsid w:val="003935C0"/>
    <w:rsid w:val="00393659"/>
    <w:rsid w:val="003937CD"/>
    <w:rsid w:val="0039515D"/>
    <w:rsid w:val="00397627"/>
    <w:rsid w:val="003A0E6E"/>
    <w:rsid w:val="003A10F3"/>
    <w:rsid w:val="003A1CB6"/>
    <w:rsid w:val="003A237B"/>
    <w:rsid w:val="003A2B07"/>
    <w:rsid w:val="003A4408"/>
    <w:rsid w:val="003A5055"/>
    <w:rsid w:val="003A5448"/>
    <w:rsid w:val="003A572A"/>
    <w:rsid w:val="003A5A75"/>
    <w:rsid w:val="003A62E1"/>
    <w:rsid w:val="003A7D46"/>
    <w:rsid w:val="003A7E85"/>
    <w:rsid w:val="003B1331"/>
    <w:rsid w:val="003B1DAE"/>
    <w:rsid w:val="003B221B"/>
    <w:rsid w:val="003B2A4B"/>
    <w:rsid w:val="003B2CA6"/>
    <w:rsid w:val="003B3885"/>
    <w:rsid w:val="003B3DFC"/>
    <w:rsid w:val="003B4396"/>
    <w:rsid w:val="003B48BB"/>
    <w:rsid w:val="003B6B73"/>
    <w:rsid w:val="003B6C42"/>
    <w:rsid w:val="003B73CB"/>
    <w:rsid w:val="003C0A9F"/>
    <w:rsid w:val="003C13C3"/>
    <w:rsid w:val="003C166E"/>
    <w:rsid w:val="003C1A6E"/>
    <w:rsid w:val="003C2373"/>
    <w:rsid w:val="003C2D01"/>
    <w:rsid w:val="003C330E"/>
    <w:rsid w:val="003C33AB"/>
    <w:rsid w:val="003C3F64"/>
    <w:rsid w:val="003C4BCB"/>
    <w:rsid w:val="003C50B1"/>
    <w:rsid w:val="003C5710"/>
    <w:rsid w:val="003C5791"/>
    <w:rsid w:val="003C600D"/>
    <w:rsid w:val="003C637C"/>
    <w:rsid w:val="003C68F2"/>
    <w:rsid w:val="003C6AE0"/>
    <w:rsid w:val="003C6C75"/>
    <w:rsid w:val="003C6EB5"/>
    <w:rsid w:val="003C6F8D"/>
    <w:rsid w:val="003C70F4"/>
    <w:rsid w:val="003D0A65"/>
    <w:rsid w:val="003D4948"/>
    <w:rsid w:val="003D5365"/>
    <w:rsid w:val="003D5960"/>
    <w:rsid w:val="003D604B"/>
    <w:rsid w:val="003D68DD"/>
    <w:rsid w:val="003D710F"/>
    <w:rsid w:val="003D7AEB"/>
    <w:rsid w:val="003E032B"/>
    <w:rsid w:val="003E04BE"/>
    <w:rsid w:val="003E1736"/>
    <w:rsid w:val="003E2018"/>
    <w:rsid w:val="003E2153"/>
    <w:rsid w:val="003E21C9"/>
    <w:rsid w:val="003E2375"/>
    <w:rsid w:val="003E24F4"/>
    <w:rsid w:val="003E338D"/>
    <w:rsid w:val="003E34F3"/>
    <w:rsid w:val="003E36F3"/>
    <w:rsid w:val="003E40B1"/>
    <w:rsid w:val="003E4618"/>
    <w:rsid w:val="003E4FF0"/>
    <w:rsid w:val="003E51C5"/>
    <w:rsid w:val="003E533F"/>
    <w:rsid w:val="003E54F2"/>
    <w:rsid w:val="003E5AA6"/>
    <w:rsid w:val="003E6164"/>
    <w:rsid w:val="003E6B24"/>
    <w:rsid w:val="003E6E99"/>
    <w:rsid w:val="003E739A"/>
    <w:rsid w:val="003E7A87"/>
    <w:rsid w:val="003F00E2"/>
    <w:rsid w:val="003F0493"/>
    <w:rsid w:val="003F04B7"/>
    <w:rsid w:val="003F1249"/>
    <w:rsid w:val="003F1549"/>
    <w:rsid w:val="003F1553"/>
    <w:rsid w:val="003F282C"/>
    <w:rsid w:val="003F2DDD"/>
    <w:rsid w:val="003F322C"/>
    <w:rsid w:val="003F3304"/>
    <w:rsid w:val="003F3A36"/>
    <w:rsid w:val="003F565D"/>
    <w:rsid w:val="003F57AF"/>
    <w:rsid w:val="003F5CA1"/>
    <w:rsid w:val="003F6DE6"/>
    <w:rsid w:val="00401CDB"/>
    <w:rsid w:val="00402370"/>
    <w:rsid w:val="00402E42"/>
    <w:rsid w:val="00403A46"/>
    <w:rsid w:val="004056FD"/>
    <w:rsid w:val="004059DD"/>
    <w:rsid w:val="00405CD6"/>
    <w:rsid w:val="004060D9"/>
    <w:rsid w:val="004071BB"/>
    <w:rsid w:val="00407233"/>
    <w:rsid w:val="004119A2"/>
    <w:rsid w:val="00412B32"/>
    <w:rsid w:val="004134DF"/>
    <w:rsid w:val="00413903"/>
    <w:rsid w:val="0041447F"/>
    <w:rsid w:val="00414BA7"/>
    <w:rsid w:val="004157B9"/>
    <w:rsid w:val="00415E53"/>
    <w:rsid w:val="00420742"/>
    <w:rsid w:val="0042238E"/>
    <w:rsid w:val="00422CCE"/>
    <w:rsid w:val="0042352A"/>
    <w:rsid w:val="00424115"/>
    <w:rsid w:val="0042424A"/>
    <w:rsid w:val="00424AB8"/>
    <w:rsid w:val="00425447"/>
    <w:rsid w:val="00425DA1"/>
    <w:rsid w:val="004269A8"/>
    <w:rsid w:val="00426FDB"/>
    <w:rsid w:val="004273B0"/>
    <w:rsid w:val="004276C5"/>
    <w:rsid w:val="00431476"/>
    <w:rsid w:val="00431C6C"/>
    <w:rsid w:val="004324CB"/>
    <w:rsid w:val="00432791"/>
    <w:rsid w:val="00432A38"/>
    <w:rsid w:val="0043393D"/>
    <w:rsid w:val="004344C9"/>
    <w:rsid w:val="00434B47"/>
    <w:rsid w:val="00434FD0"/>
    <w:rsid w:val="00435CB3"/>
    <w:rsid w:val="004363A5"/>
    <w:rsid w:val="004371E7"/>
    <w:rsid w:val="00437411"/>
    <w:rsid w:val="00437619"/>
    <w:rsid w:val="00437BAB"/>
    <w:rsid w:val="00440D1D"/>
    <w:rsid w:val="0044130B"/>
    <w:rsid w:val="00442EF4"/>
    <w:rsid w:val="00443293"/>
    <w:rsid w:val="00443B3D"/>
    <w:rsid w:val="004444CC"/>
    <w:rsid w:val="00444C37"/>
    <w:rsid w:val="00445538"/>
    <w:rsid w:val="0044612A"/>
    <w:rsid w:val="0044677E"/>
    <w:rsid w:val="00446C05"/>
    <w:rsid w:val="0044707E"/>
    <w:rsid w:val="00447432"/>
    <w:rsid w:val="0045006C"/>
    <w:rsid w:val="00450115"/>
    <w:rsid w:val="00453C50"/>
    <w:rsid w:val="00453EC7"/>
    <w:rsid w:val="00454444"/>
    <w:rsid w:val="00455737"/>
    <w:rsid w:val="0045593C"/>
    <w:rsid w:val="004560D1"/>
    <w:rsid w:val="00456C25"/>
    <w:rsid w:val="00456DAD"/>
    <w:rsid w:val="00457D08"/>
    <w:rsid w:val="00460272"/>
    <w:rsid w:val="0046173E"/>
    <w:rsid w:val="00461E71"/>
    <w:rsid w:val="00461F21"/>
    <w:rsid w:val="004620CD"/>
    <w:rsid w:val="00462130"/>
    <w:rsid w:val="0046238A"/>
    <w:rsid w:val="00463287"/>
    <w:rsid w:val="004654DF"/>
    <w:rsid w:val="004658AE"/>
    <w:rsid w:val="00467A5E"/>
    <w:rsid w:val="00467BA3"/>
    <w:rsid w:val="004708F6"/>
    <w:rsid w:val="00471269"/>
    <w:rsid w:val="00472427"/>
    <w:rsid w:val="00472928"/>
    <w:rsid w:val="00473583"/>
    <w:rsid w:val="00473B40"/>
    <w:rsid w:val="00475580"/>
    <w:rsid w:val="00475706"/>
    <w:rsid w:val="0047584D"/>
    <w:rsid w:val="0047609A"/>
    <w:rsid w:val="00480338"/>
    <w:rsid w:val="0048159B"/>
    <w:rsid w:val="004815F7"/>
    <w:rsid w:val="00482C7A"/>
    <w:rsid w:val="004834B2"/>
    <w:rsid w:val="0048353E"/>
    <w:rsid w:val="0048397F"/>
    <w:rsid w:val="00483EFC"/>
    <w:rsid w:val="0048444F"/>
    <w:rsid w:val="00485146"/>
    <w:rsid w:val="004851AF"/>
    <w:rsid w:val="00486816"/>
    <w:rsid w:val="00486853"/>
    <w:rsid w:val="00486EF7"/>
    <w:rsid w:val="00487309"/>
    <w:rsid w:val="004878A4"/>
    <w:rsid w:val="00490504"/>
    <w:rsid w:val="004908CB"/>
    <w:rsid w:val="004910F9"/>
    <w:rsid w:val="00491950"/>
    <w:rsid w:val="00492111"/>
    <w:rsid w:val="0049386D"/>
    <w:rsid w:val="00494694"/>
    <w:rsid w:val="00494FE7"/>
    <w:rsid w:val="00495430"/>
    <w:rsid w:val="004960AC"/>
    <w:rsid w:val="00496108"/>
    <w:rsid w:val="004967D8"/>
    <w:rsid w:val="004968DB"/>
    <w:rsid w:val="004969A6"/>
    <w:rsid w:val="00497B74"/>
    <w:rsid w:val="004A08CA"/>
    <w:rsid w:val="004A24E3"/>
    <w:rsid w:val="004A2653"/>
    <w:rsid w:val="004A3C47"/>
    <w:rsid w:val="004A4A37"/>
    <w:rsid w:val="004A5145"/>
    <w:rsid w:val="004A5650"/>
    <w:rsid w:val="004A580D"/>
    <w:rsid w:val="004A660E"/>
    <w:rsid w:val="004A7126"/>
    <w:rsid w:val="004A71C4"/>
    <w:rsid w:val="004A7834"/>
    <w:rsid w:val="004A7974"/>
    <w:rsid w:val="004B032A"/>
    <w:rsid w:val="004B0797"/>
    <w:rsid w:val="004B1B32"/>
    <w:rsid w:val="004B2282"/>
    <w:rsid w:val="004B307F"/>
    <w:rsid w:val="004B341B"/>
    <w:rsid w:val="004B38C3"/>
    <w:rsid w:val="004B39A0"/>
    <w:rsid w:val="004B3AB9"/>
    <w:rsid w:val="004B45DD"/>
    <w:rsid w:val="004B5B4C"/>
    <w:rsid w:val="004B5F84"/>
    <w:rsid w:val="004B6449"/>
    <w:rsid w:val="004B685A"/>
    <w:rsid w:val="004B6DEF"/>
    <w:rsid w:val="004B704B"/>
    <w:rsid w:val="004B70AC"/>
    <w:rsid w:val="004B7E93"/>
    <w:rsid w:val="004C011A"/>
    <w:rsid w:val="004C037A"/>
    <w:rsid w:val="004C0A1F"/>
    <w:rsid w:val="004C1DEB"/>
    <w:rsid w:val="004C2558"/>
    <w:rsid w:val="004C3D7C"/>
    <w:rsid w:val="004C4246"/>
    <w:rsid w:val="004C4561"/>
    <w:rsid w:val="004C50A0"/>
    <w:rsid w:val="004C5326"/>
    <w:rsid w:val="004C54F7"/>
    <w:rsid w:val="004C5A53"/>
    <w:rsid w:val="004C5AEB"/>
    <w:rsid w:val="004C5D0C"/>
    <w:rsid w:val="004C5FDF"/>
    <w:rsid w:val="004C78A8"/>
    <w:rsid w:val="004C7C21"/>
    <w:rsid w:val="004D19AB"/>
    <w:rsid w:val="004D1B24"/>
    <w:rsid w:val="004D1D7A"/>
    <w:rsid w:val="004D267C"/>
    <w:rsid w:val="004D2980"/>
    <w:rsid w:val="004D342D"/>
    <w:rsid w:val="004D38E4"/>
    <w:rsid w:val="004D41E3"/>
    <w:rsid w:val="004D4F5D"/>
    <w:rsid w:val="004D5A63"/>
    <w:rsid w:val="004D65CB"/>
    <w:rsid w:val="004D685A"/>
    <w:rsid w:val="004D6A17"/>
    <w:rsid w:val="004D755E"/>
    <w:rsid w:val="004D7660"/>
    <w:rsid w:val="004E075D"/>
    <w:rsid w:val="004E2FAC"/>
    <w:rsid w:val="004E3114"/>
    <w:rsid w:val="004E32EE"/>
    <w:rsid w:val="004E419E"/>
    <w:rsid w:val="004E41DD"/>
    <w:rsid w:val="004E41E4"/>
    <w:rsid w:val="004E56E3"/>
    <w:rsid w:val="004E667F"/>
    <w:rsid w:val="004E6E63"/>
    <w:rsid w:val="004F10B6"/>
    <w:rsid w:val="004F187C"/>
    <w:rsid w:val="004F1FEE"/>
    <w:rsid w:val="004F291E"/>
    <w:rsid w:val="004F29AE"/>
    <w:rsid w:val="004F2A06"/>
    <w:rsid w:val="004F4E63"/>
    <w:rsid w:val="004F516D"/>
    <w:rsid w:val="004F597F"/>
    <w:rsid w:val="004F5D4E"/>
    <w:rsid w:val="004F6670"/>
    <w:rsid w:val="004F6A42"/>
    <w:rsid w:val="004F6BDF"/>
    <w:rsid w:val="004F75B1"/>
    <w:rsid w:val="00500EFA"/>
    <w:rsid w:val="00502503"/>
    <w:rsid w:val="005030D9"/>
    <w:rsid w:val="00503FE3"/>
    <w:rsid w:val="005049DF"/>
    <w:rsid w:val="00504A1B"/>
    <w:rsid w:val="00504F4F"/>
    <w:rsid w:val="0050589A"/>
    <w:rsid w:val="00506C9B"/>
    <w:rsid w:val="00507828"/>
    <w:rsid w:val="00510208"/>
    <w:rsid w:val="005110CF"/>
    <w:rsid w:val="00511E8F"/>
    <w:rsid w:val="00512DE0"/>
    <w:rsid w:val="00512F92"/>
    <w:rsid w:val="00513B6F"/>
    <w:rsid w:val="00514790"/>
    <w:rsid w:val="00514813"/>
    <w:rsid w:val="005157BF"/>
    <w:rsid w:val="005176F6"/>
    <w:rsid w:val="00517B2B"/>
    <w:rsid w:val="00517C16"/>
    <w:rsid w:val="00517EBF"/>
    <w:rsid w:val="00517FFC"/>
    <w:rsid w:val="0052099D"/>
    <w:rsid w:val="00520EE3"/>
    <w:rsid w:val="005214C3"/>
    <w:rsid w:val="00521BC4"/>
    <w:rsid w:val="00523119"/>
    <w:rsid w:val="00523C35"/>
    <w:rsid w:val="00524F06"/>
    <w:rsid w:val="00526729"/>
    <w:rsid w:val="00526C79"/>
    <w:rsid w:val="00526DB0"/>
    <w:rsid w:val="00526DE0"/>
    <w:rsid w:val="005279A6"/>
    <w:rsid w:val="00527F0B"/>
    <w:rsid w:val="0053022A"/>
    <w:rsid w:val="00530367"/>
    <w:rsid w:val="00530850"/>
    <w:rsid w:val="00530DB4"/>
    <w:rsid w:val="005318EA"/>
    <w:rsid w:val="00531D65"/>
    <w:rsid w:val="00532503"/>
    <w:rsid w:val="00532D2A"/>
    <w:rsid w:val="00533090"/>
    <w:rsid w:val="005336C5"/>
    <w:rsid w:val="005337E0"/>
    <w:rsid w:val="00534451"/>
    <w:rsid w:val="00534C3E"/>
    <w:rsid w:val="005356C6"/>
    <w:rsid w:val="00535DBB"/>
    <w:rsid w:val="00536197"/>
    <w:rsid w:val="005363A3"/>
    <w:rsid w:val="005371AD"/>
    <w:rsid w:val="0053732A"/>
    <w:rsid w:val="00537BCB"/>
    <w:rsid w:val="00542137"/>
    <w:rsid w:val="0054380E"/>
    <w:rsid w:val="00544701"/>
    <w:rsid w:val="00544EA2"/>
    <w:rsid w:val="00545843"/>
    <w:rsid w:val="00547AA5"/>
    <w:rsid w:val="00550A07"/>
    <w:rsid w:val="00550D4C"/>
    <w:rsid w:val="00551DE9"/>
    <w:rsid w:val="00553323"/>
    <w:rsid w:val="00553603"/>
    <w:rsid w:val="00553A7F"/>
    <w:rsid w:val="00553C84"/>
    <w:rsid w:val="00554EA2"/>
    <w:rsid w:val="00555060"/>
    <w:rsid w:val="005557CF"/>
    <w:rsid w:val="005557F1"/>
    <w:rsid w:val="005564B5"/>
    <w:rsid w:val="0055779C"/>
    <w:rsid w:val="00557B3C"/>
    <w:rsid w:val="00562E78"/>
    <w:rsid w:val="00564201"/>
    <w:rsid w:val="00565A74"/>
    <w:rsid w:val="00565C5D"/>
    <w:rsid w:val="00565E3C"/>
    <w:rsid w:val="00566649"/>
    <w:rsid w:val="00566ABA"/>
    <w:rsid w:val="00566E31"/>
    <w:rsid w:val="00566EBC"/>
    <w:rsid w:val="00567910"/>
    <w:rsid w:val="00567D95"/>
    <w:rsid w:val="00570397"/>
    <w:rsid w:val="005703F1"/>
    <w:rsid w:val="00571483"/>
    <w:rsid w:val="005736EB"/>
    <w:rsid w:val="005751AD"/>
    <w:rsid w:val="005756AD"/>
    <w:rsid w:val="00575BAD"/>
    <w:rsid w:val="00576E7D"/>
    <w:rsid w:val="00577EB5"/>
    <w:rsid w:val="00577EE4"/>
    <w:rsid w:val="0058030F"/>
    <w:rsid w:val="00581358"/>
    <w:rsid w:val="00581A5D"/>
    <w:rsid w:val="00581D8B"/>
    <w:rsid w:val="00582943"/>
    <w:rsid w:val="00582DDC"/>
    <w:rsid w:val="005834FB"/>
    <w:rsid w:val="00583F93"/>
    <w:rsid w:val="005845B7"/>
    <w:rsid w:val="0058602A"/>
    <w:rsid w:val="00586264"/>
    <w:rsid w:val="0058630B"/>
    <w:rsid w:val="00586597"/>
    <w:rsid w:val="00587B29"/>
    <w:rsid w:val="005902B0"/>
    <w:rsid w:val="00590ADF"/>
    <w:rsid w:val="005913CF"/>
    <w:rsid w:val="005920A9"/>
    <w:rsid w:val="0059476E"/>
    <w:rsid w:val="00594D56"/>
    <w:rsid w:val="005950C4"/>
    <w:rsid w:val="0059516C"/>
    <w:rsid w:val="005960E1"/>
    <w:rsid w:val="00597784"/>
    <w:rsid w:val="0059784B"/>
    <w:rsid w:val="00597A3A"/>
    <w:rsid w:val="00597ABB"/>
    <w:rsid w:val="00597FC9"/>
    <w:rsid w:val="005A0857"/>
    <w:rsid w:val="005A12E6"/>
    <w:rsid w:val="005A2078"/>
    <w:rsid w:val="005A209A"/>
    <w:rsid w:val="005A27C1"/>
    <w:rsid w:val="005A2CFC"/>
    <w:rsid w:val="005A2E20"/>
    <w:rsid w:val="005A2F37"/>
    <w:rsid w:val="005A468D"/>
    <w:rsid w:val="005A470A"/>
    <w:rsid w:val="005A650E"/>
    <w:rsid w:val="005A67B4"/>
    <w:rsid w:val="005A6869"/>
    <w:rsid w:val="005A75F2"/>
    <w:rsid w:val="005A79CB"/>
    <w:rsid w:val="005B02BD"/>
    <w:rsid w:val="005B033F"/>
    <w:rsid w:val="005B1135"/>
    <w:rsid w:val="005B21A9"/>
    <w:rsid w:val="005B2B72"/>
    <w:rsid w:val="005B3299"/>
    <w:rsid w:val="005B48BC"/>
    <w:rsid w:val="005B55A6"/>
    <w:rsid w:val="005B5A4B"/>
    <w:rsid w:val="005B6554"/>
    <w:rsid w:val="005B73F2"/>
    <w:rsid w:val="005B7DAE"/>
    <w:rsid w:val="005C049E"/>
    <w:rsid w:val="005C0DDA"/>
    <w:rsid w:val="005C16FF"/>
    <w:rsid w:val="005C25AD"/>
    <w:rsid w:val="005C270E"/>
    <w:rsid w:val="005C3245"/>
    <w:rsid w:val="005C4165"/>
    <w:rsid w:val="005C5BB2"/>
    <w:rsid w:val="005C61B9"/>
    <w:rsid w:val="005C699F"/>
    <w:rsid w:val="005C6AB4"/>
    <w:rsid w:val="005C7B5B"/>
    <w:rsid w:val="005C7BB1"/>
    <w:rsid w:val="005C7EA9"/>
    <w:rsid w:val="005C7F6C"/>
    <w:rsid w:val="005D057A"/>
    <w:rsid w:val="005D0BCB"/>
    <w:rsid w:val="005D0E47"/>
    <w:rsid w:val="005D2459"/>
    <w:rsid w:val="005D258C"/>
    <w:rsid w:val="005D2F47"/>
    <w:rsid w:val="005D3A71"/>
    <w:rsid w:val="005D49D4"/>
    <w:rsid w:val="005D5DC8"/>
    <w:rsid w:val="005D6C00"/>
    <w:rsid w:val="005D6CAD"/>
    <w:rsid w:val="005D7024"/>
    <w:rsid w:val="005D7BA7"/>
    <w:rsid w:val="005D7D3A"/>
    <w:rsid w:val="005E0955"/>
    <w:rsid w:val="005E09D1"/>
    <w:rsid w:val="005E0AAC"/>
    <w:rsid w:val="005E141C"/>
    <w:rsid w:val="005E3BD6"/>
    <w:rsid w:val="005E4136"/>
    <w:rsid w:val="005E43B8"/>
    <w:rsid w:val="005E4405"/>
    <w:rsid w:val="005E47DF"/>
    <w:rsid w:val="005E52C4"/>
    <w:rsid w:val="005E5682"/>
    <w:rsid w:val="005E5F7D"/>
    <w:rsid w:val="005E5FCF"/>
    <w:rsid w:val="005E684F"/>
    <w:rsid w:val="005E6B9A"/>
    <w:rsid w:val="005E6BA0"/>
    <w:rsid w:val="005F011A"/>
    <w:rsid w:val="005F1088"/>
    <w:rsid w:val="005F3960"/>
    <w:rsid w:val="005F3C98"/>
    <w:rsid w:val="005F45CA"/>
    <w:rsid w:val="005F46AA"/>
    <w:rsid w:val="005F4856"/>
    <w:rsid w:val="005F4E18"/>
    <w:rsid w:val="005F5117"/>
    <w:rsid w:val="005F567B"/>
    <w:rsid w:val="005F75BE"/>
    <w:rsid w:val="005F7797"/>
    <w:rsid w:val="005F7BFF"/>
    <w:rsid w:val="005F7F04"/>
    <w:rsid w:val="0060016B"/>
    <w:rsid w:val="00601401"/>
    <w:rsid w:val="00601901"/>
    <w:rsid w:val="00601A1A"/>
    <w:rsid w:val="00601ECC"/>
    <w:rsid w:val="006020B3"/>
    <w:rsid w:val="00602E9C"/>
    <w:rsid w:val="006033A1"/>
    <w:rsid w:val="00603479"/>
    <w:rsid w:val="00604058"/>
    <w:rsid w:val="00604E24"/>
    <w:rsid w:val="006054B8"/>
    <w:rsid w:val="00605C1D"/>
    <w:rsid w:val="00611721"/>
    <w:rsid w:val="0061173B"/>
    <w:rsid w:val="0061267E"/>
    <w:rsid w:val="006127B1"/>
    <w:rsid w:val="0061528E"/>
    <w:rsid w:val="00615DF3"/>
    <w:rsid w:val="0061621E"/>
    <w:rsid w:val="0061628D"/>
    <w:rsid w:val="00621D9C"/>
    <w:rsid w:val="006224A0"/>
    <w:rsid w:val="00622582"/>
    <w:rsid w:val="00622A07"/>
    <w:rsid w:val="00623CD0"/>
    <w:rsid w:val="00623D3D"/>
    <w:rsid w:val="00624874"/>
    <w:rsid w:val="006252BE"/>
    <w:rsid w:val="00625676"/>
    <w:rsid w:val="00626D07"/>
    <w:rsid w:val="0062758E"/>
    <w:rsid w:val="00627644"/>
    <w:rsid w:val="0062765F"/>
    <w:rsid w:val="00630775"/>
    <w:rsid w:val="00630CD4"/>
    <w:rsid w:val="00631D54"/>
    <w:rsid w:val="00632DAF"/>
    <w:rsid w:val="00632E0C"/>
    <w:rsid w:val="006337AB"/>
    <w:rsid w:val="00633D10"/>
    <w:rsid w:val="00634605"/>
    <w:rsid w:val="00635665"/>
    <w:rsid w:val="00635AA4"/>
    <w:rsid w:val="0063601F"/>
    <w:rsid w:val="00636622"/>
    <w:rsid w:val="00636672"/>
    <w:rsid w:val="00636AFF"/>
    <w:rsid w:val="00636C13"/>
    <w:rsid w:val="00636C7D"/>
    <w:rsid w:val="00636DE1"/>
    <w:rsid w:val="0063774B"/>
    <w:rsid w:val="00641145"/>
    <w:rsid w:val="0064267B"/>
    <w:rsid w:val="00642825"/>
    <w:rsid w:val="00642DD4"/>
    <w:rsid w:val="00643C7F"/>
    <w:rsid w:val="006440F0"/>
    <w:rsid w:val="00644258"/>
    <w:rsid w:val="006442C8"/>
    <w:rsid w:val="0064524F"/>
    <w:rsid w:val="00645421"/>
    <w:rsid w:val="00645CBB"/>
    <w:rsid w:val="00645FAA"/>
    <w:rsid w:val="00646508"/>
    <w:rsid w:val="0064717F"/>
    <w:rsid w:val="006511A1"/>
    <w:rsid w:val="006513FB"/>
    <w:rsid w:val="00651C2C"/>
    <w:rsid w:val="00651FE4"/>
    <w:rsid w:val="006549AD"/>
    <w:rsid w:val="006559BA"/>
    <w:rsid w:val="00656527"/>
    <w:rsid w:val="006568E9"/>
    <w:rsid w:val="00656DC7"/>
    <w:rsid w:val="00657270"/>
    <w:rsid w:val="00657767"/>
    <w:rsid w:val="0065782E"/>
    <w:rsid w:val="0066004B"/>
    <w:rsid w:val="00660BBA"/>
    <w:rsid w:val="00662B84"/>
    <w:rsid w:val="00662F2B"/>
    <w:rsid w:val="006632EB"/>
    <w:rsid w:val="00664EFB"/>
    <w:rsid w:val="00665CCC"/>
    <w:rsid w:val="00666353"/>
    <w:rsid w:val="00666BB9"/>
    <w:rsid w:val="006679DE"/>
    <w:rsid w:val="00667C03"/>
    <w:rsid w:val="006701CD"/>
    <w:rsid w:val="006717AD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538"/>
    <w:rsid w:val="00677F12"/>
    <w:rsid w:val="00681100"/>
    <w:rsid w:val="00682102"/>
    <w:rsid w:val="0068254F"/>
    <w:rsid w:val="00682674"/>
    <w:rsid w:val="006829C5"/>
    <w:rsid w:val="006842DD"/>
    <w:rsid w:val="0068466B"/>
    <w:rsid w:val="00685265"/>
    <w:rsid w:val="006852A8"/>
    <w:rsid w:val="00686EC5"/>
    <w:rsid w:val="0068796A"/>
    <w:rsid w:val="006879F4"/>
    <w:rsid w:val="00690446"/>
    <w:rsid w:val="0069075A"/>
    <w:rsid w:val="00690ACF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12CE"/>
    <w:rsid w:val="006A1E56"/>
    <w:rsid w:val="006A2A6D"/>
    <w:rsid w:val="006A3B20"/>
    <w:rsid w:val="006A3BEF"/>
    <w:rsid w:val="006A49CC"/>
    <w:rsid w:val="006A4F2C"/>
    <w:rsid w:val="006A509B"/>
    <w:rsid w:val="006A5636"/>
    <w:rsid w:val="006A64D1"/>
    <w:rsid w:val="006A6F82"/>
    <w:rsid w:val="006A725E"/>
    <w:rsid w:val="006A74E7"/>
    <w:rsid w:val="006A7A23"/>
    <w:rsid w:val="006B157F"/>
    <w:rsid w:val="006B15CC"/>
    <w:rsid w:val="006B262E"/>
    <w:rsid w:val="006B2D4E"/>
    <w:rsid w:val="006B40A3"/>
    <w:rsid w:val="006B484C"/>
    <w:rsid w:val="006B649D"/>
    <w:rsid w:val="006B7858"/>
    <w:rsid w:val="006B7C3A"/>
    <w:rsid w:val="006C01EF"/>
    <w:rsid w:val="006C0211"/>
    <w:rsid w:val="006C12B1"/>
    <w:rsid w:val="006C1AA9"/>
    <w:rsid w:val="006C218F"/>
    <w:rsid w:val="006C34C1"/>
    <w:rsid w:val="006C374B"/>
    <w:rsid w:val="006C37B5"/>
    <w:rsid w:val="006C3EB7"/>
    <w:rsid w:val="006C5341"/>
    <w:rsid w:val="006C5A43"/>
    <w:rsid w:val="006C5FA6"/>
    <w:rsid w:val="006C671D"/>
    <w:rsid w:val="006C71A0"/>
    <w:rsid w:val="006C7AED"/>
    <w:rsid w:val="006D0580"/>
    <w:rsid w:val="006D084D"/>
    <w:rsid w:val="006D284C"/>
    <w:rsid w:val="006D3344"/>
    <w:rsid w:val="006D35C9"/>
    <w:rsid w:val="006D4591"/>
    <w:rsid w:val="006D4936"/>
    <w:rsid w:val="006D6495"/>
    <w:rsid w:val="006D71FD"/>
    <w:rsid w:val="006D735D"/>
    <w:rsid w:val="006D7A6A"/>
    <w:rsid w:val="006E05BA"/>
    <w:rsid w:val="006E0617"/>
    <w:rsid w:val="006E0815"/>
    <w:rsid w:val="006E0C56"/>
    <w:rsid w:val="006E11E8"/>
    <w:rsid w:val="006E1D4D"/>
    <w:rsid w:val="006E31C0"/>
    <w:rsid w:val="006E3760"/>
    <w:rsid w:val="006E3CE9"/>
    <w:rsid w:val="006E4268"/>
    <w:rsid w:val="006E5635"/>
    <w:rsid w:val="006E5A61"/>
    <w:rsid w:val="006E6A33"/>
    <w:rsid w:val="006E7070"/>
    <w:rsid w:val="006E7700"/>
    <w:rsid w:val="006F084F"/>
    <w:rsid w:val="006F0E61"/>
    <w:rsid w:val="006F23B8"/>
    <w:rsid w:val="006F2F08"/>
    <w:rsid w:val="006F3AA5"/>
    <w:rsid w:val="00700821"/>
    <w:rsid w:val="0070146A"/>
    <w:rsid w:val="0070222B"/>
    <w:rsid w:val="00702453"/>
    <w:rsid w:val="00702542"/>
    <w:rsid w:val="00702D4B"/>
    <w:rsid w:val="00703380"/>
    <w:rsid w:val="00703628"/>
    <w:rsid w:val="00703D9F"/>
    <w:rsid w:val="00703E61"/>
    <w:rsid w:val="00704FB1"/>
    <w:rsid w:val="0070555B"/>
    <w:rsid w:val="00705B5F"/>
    <w:rsid w:val="00705E00"/>
    <w:rsid w:val="00706226"/>
    <w:rsid w:val="007077D3"/>
    <w:rsid w:val="0071193E"/>
    <w:rsid w:val="00711A6B"/>
    <w:rsid w:val="00713395"/>
    <w:rsid w:val="00713EDC"/>
    <w:rsid w:val="00713F66"/>
    <w:rsid w:val="007146CC"/>
    <w:rsid w:val="007147B4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D71"/>
    <w:rsid w:val="007256E0"/>
    <w:rsid w:val="00725788"/>
    <w:rsid w:val="00725C14"/>
    <w:rsid w:val="00726D0F"/>
    <w:rsid w:val="00727435"/>
    <w:rsid w:val="00730431"/>
    <w:rsid w:val="00730EC6"/>
    <w:rsid w:val="00730EDB"/>
    <w:rsid w:val="00731DD9"/>
    <w:rsid w:val="00732358"/>
    <w:rsid w:val="007333A5"/>
    <w:rsid w:val="00733E70"/>
    <w:rsid w:val="00734010"/>
    <w:rsid w:val="00735080"/>
    <w:rsid w:val="00737254"/>
    <w:rsid w:val="0073778F"/>
    <w:rsid w:val="0074078C"/>
    <w:rsid w:val="00741336"/>
    <w:rsid w:val="00741BC0"/>
    <w:rsid w:val="00741DD4"/>
    <w:rsid w:val="00743538"/>
    <w:rsid w:val="00743E0C"/>
    <w:rsid w:val="00744635"/>
    <w:rsid w:val="0074503C"/>
    <w:rsid w:val="00745E3F"/>
    <w:rsid w:val="00746B22"/>
    <w:rsid w:val="00746E68"/>
    <w:rsid w:val="00751342"/>
    <w:rsid w:val="00751730"/>
    <w:rsid w:val="00753096"/>
    <w:rsid w:val="007546C3"/>
    <w:rsid w:val="007553EB"/>
    <w:rsid w:val="007566A6"/>
    <w:rsid w:val="00757220"/>
    <w:rsid w:val="00757979"/>
    <w:rsid w:val="0075798A"/>
    <w:rsid w:val="0076067D"/>
    <w:rsid w:val="007606D4"/>
    <w:rsid w:val="007614B0"/>
    <w:rsid w:val="00761C48"/>
    <w:rsid w:val="00761D05"/>
    <w:rsid w:val="00761D95"/>
    <w:rsid w:val="00762145"/>
    <w:rsid w:val="00763C2C"/>
    <w:rsid w:val="007643E2"/>
    <w:rsid w:val="00764B85"/>
    <w:rsid w:val="007659AC"/>
    <w:rsid w:val="00770805"/>
    <w:rsid w:val="00770B84"/>
    <w:rsid w:val="00771273"/>
    <w:rsid w:val="007715C4"/>
    <w:rsid w:val="00771C92"/>
    <w:rsid w:val="007722D7"/>
    <w:rsid w:val="007731B2"/>
    <w:rsid w:val="007734FF"/>
    <w:rsid w:val="00774EB1"/>
    <w:rsid w:val="007755EF"/>
    <w:rsid w:val="00775693"/>
    <w:rsid w:val="007766A7"/>
    <w:rsid w:val="0077734C"/>
    <w:rsid w:val="007814E7"/>
    <w:rsid w:val="007818AD"/>
    <w:rsid w:val="00781DDD"/>
    <w:rsid w:val="00782F3D"/>
    <w:rsid w:val="007839FC"/>
    <w:rsid w:val="00783C15"/>
    <w:rsid w:val="00785AB9"/>
    <w:rsid w:val="00785B8A"/>
    <w:rsid w:val="00787250"/>
    <w:rsid w:val="0078732E"/>
    <w:rsid w:val="00787727"/>
    <w:rsid w:val="007903CE"/>
    <w:rsid w:val="007906A1"/>
    <w:rsid w:val="00790EF4"/>
    <w:rsid w:val="007913B9"/>
    <w:rsid w:val="0079187B"/>
    <w:rsid w:val="00791E4A"/>
    <w:rsid w:val="007922C4"/>
    <w:rsid w:val="00792325"/>
    <w:rsid w:val="007926B1"/>
    <w:rsid w:val="00792914"/>
    <w:rsid w:val="00792E4A"/>
    <w:rsid w:val="00792E96"/>
    <w:rsid w:val="00794A98"/>
    <w:rsid w:val="00794AF2"/>
    <w:rsid w:val="007950E0"/>
    <w:rsid w:val="007951A4"/>
    <w:rsid w:val="007956FC"/>
    <w:rsid w:val="00795F19"/>
    <w:rsid w:val="007974B2"/>
    <w:rsid w:val="007A0C49"/>
    <w:rsid w:val="007A0C9F"/>
    <w:rsid w:val="007A116E"/>
    <w:rsid w:val="007A260A"/>
    <w:rsid w:val="007A28EB"/>
    <w:rsid w:val="007A37C7"/>
    <w:rsid w:val="007A3DD1"/>
    <w:rsid w:val="007A44C7"/>
    <w:rsid w:val="007A4A44"/>
    <w:rsid w:val="007A4CE9"/>
    <w:rsid w:val="007A5AA5"/>
    <w:rsid w:val="007A5C1A"/>
    <w:rsid w:val="007A5D2D"/>
    <w:rsid w:val="007A5E91"/>
    <w:rsid w:val="007A6462"/>
    <w:rsid w:val="007A7239"/>
    <w:rsid w:val="007B04DC"/>
    <w:rsid w:val="007B0DE5"/>
    <w:rsid w:val="007B113A"/>
    <w:rsid w:val="007B17CA"/>
    <w:rsid w:val="007B1949"/>
    <w:rsid w:val="007B1EF2"/>
    <w:rsid w:val="007B1FDA"/>
    <w:rsid w:val="007B2DF7"/>
    <w:rsid w:val="007B31A9"/>
    <w:rsid w:val="007B36C7"/>
    <w:rsid w:val="007B38BF"/>
    <w:rsid w:val="007B4CAF"/>
    <w:rsid w:val="007B5168"/>
    <w:rsid w:val="007B56EA"/>
    <w:rsid w:val="007B5C4F"/>
    <w:rsid w:val="007B79D3"/>
    <w:rsid w:val="007B7CCF"/>
    <w:rsid w:val="007C03BD"/>
    <w:rsid w:val="007C175C"/>
    <w:rsid w:val="007C17A5"/>
    <w:rsid w:val="007C1B93"/>
    <w:rsid w:val="007C2095"/>
    <w:rsid w:val="007C2FC9"/>
    <w:rsid w:val="007C3134"/>
    <w:rsid w:val="007C34D7"/>
    <w:rsid w:val="007C3C86"/>
    <w:rsid w:val="007C4CC4"/>
    <w:rsid w:val="007C548B"/>
    <w:rsid w:val="007C5D01"/>
    <w:rsid w:val="007C62D4"/>
    <w:rsid w:val="007C6EA3"/>
    <w:rsid w:val="007C6FE7"/>
    <w:rsid w:val="007C74CD"/>
    <w:rsid w:val="007C7C0F"/>
    <w:rsid w:val="007C7E47"/>
    <w:rsid w:val="007D1BF5"/>
    <w:rsid w:val="007D3422"/>
    <w:rsid w:val="007D38F3"/>
    <w:rsid w:val="007D3B55"/>
    <w:rsid w:val="007D4233"/>
    <w:rsid w:val="007D4685"/>
    <w:rsid w:val="007D4EC8"/>
    <w:rsid w:val="007D58A7"/>
    <w:rsid w:val="007D5A93"/>
    <w:rsid w:val="007D6BD6"/>
    <w:rsid w:val="007D6E10"/>
    <w:rsid w:val="007D7927"/>
    <w:rsid w:val="007E0AA0"/>
    <w:rsid w:val="007E1A47"/>
    <w:rsid w:val="007E265E"/>
    <w:rsid w:val="007E35FF"/>
    <w:rsid w:val="007E3B5F"/>
    <w:rsid w:val="007E4CD5"/>
    <w:rsid w:val="007E4CDF"/>
    <w:rsid w:val="007E4E0B"/>
    <w:rsid w:val="007E645C"/>
    <w:rsid w:val="007E6788"/>
    <w:rsid w:val="007E6AEB"/>
    <w:rsid w:val="007E79B9"/>
    <w:rsid w:val="007E7A1A"/>
    <w:rsid w:val="007F02A2"/>
    <w:rsid w:val="007F1B0F"/>
    <w:rsid w:val="007F1D7A"/>
    <w:rsid w:val="007F40C9"/>
    <w:rsid w:val="007F43C3"/>
    <w:rsid w:val="007F449A"/>
    <w:rsid w:val="007F4940"/>
    <w:rsid w:val="007F5A96"/>
    <w:rsid w:val="007F671C"/>
    <w:rsid w:val="007F7968"/>
    <w:rsid w:val="00800764"/>
    <w:rsid w:val="00801055"/>
    <w:rsid w:val="0080125A"/>
    <w:rsid w:val="00801ADB"/>
    <w:rsid w:val="00803AFB"/>
    <w:rsid w:val="00803B92"/>
    <w:rsid w:val="00805BBC"/>
    <w:rsid w:val="00805CF5"/>
    <w:rsid w:val="00805DD4"/>
    <w:rsid w:val="008063F1"/>
    <w:rsid w:val="00806B35"/>
    <w:rsid w:val="00807047"/>
    <w:rsid w:val="008073D0"/>
    <w:rsid w:val="00807774"/>
    <w:rsid w:val="00811467"/>
    <w:rsid w:val="008116FF"/>
    <w:rsid w:val="00811E69"/>
    <w:rsid w:val="00811E7D"/>
    <w:rsid w:val="00812ADA"/>
    <w:rsid w:val="00812D66"/>
    <w:rsid w:val="00812D9D"/>
    <w:rsid w:val="00813644"/>
    <w:rsid w:val="008137AE"/>
    <w:rsid w:val="0081574A"/>
    <w:rsid w:val="0081608B"/>
    <w:rsid w:val="008160D9"/>
    <w:rsid w:val="008160F9"/>
    <w:rsid w:val="008161BF"/>
    <w:rsid w:val="008167D6"/>
    <w:rsid w:val="00816D48"/>
    <w:rsid w:val="00820048"/>
    <w:rsid w:val="008227D7"/>
    <w:rsid w:val="00822B2F"/>
    <w:rsid w:val="00823988"/>
    <w:rsid w:val="00823E6D"/>
    <w:rsid w:val="00823F27"/>
    <w:rsid w:val="00824F3C"/>
    <w:rsid w:val="008254C8"/>
    <w:rsid w:val="00826314"/>
    <w:rsid w:val="0082641C"/>
    <w:rsid w:val="0082796B"/>
    <w:rsid w:val="00827A74"/>
    <w:rsid w:val="008319FC"/>
    <w:rsid w:val="00831CE7"/>
    <w:rsid w:val="00831EB3"/>
    <w:rsid w:val="0083273C"/>
    <w:rsid w:val="00833934"/>
    <w:rsid w:val="008347B6"/>
    <w:rsid w:val="008347FB"/>
    <w:rsid w:val="008348E0"/>
    <w:rsid w:val="008359A5"/>
    <w:rsid w:val="00835F56"/>
    <w:rsid w:val="00836987"/>
    <w:rsid w:val="008369A2"/>
    <w:rsid w:val="00836AE5"/>
    <w:rsid w:val="00836CE0"/>
    <w:rsid w:val="00836F5B"/>
    <w:rsid w:val="00837027"/>
    <w:rsid w:val="0083775D"/>
    <w:rsid w:val="00837EFD"/>
    <w:rsid w:val="00841845"/>
    <w:rsid w:val="00841AE8"/>
    <w:rsid w:val="008422A2"/>
    <w:rsid w:val="00842996"/>
    <w:rsid w:val="00843157"/>
    <w:rsid w:val="008434A0"/>
    <w:rsid w:val="008447E6"/>
    <w:rsid w:val="00845935"/>
    <w:rsid w:val="00846E41"/>
    <w:rsid w:val="008470E1"/>
    <w:rsid w:val="00847CCE"/>
    <w:rsid w:val="00850A2A"/>
    <w:rsid w:val="00850D3A"/>
    <w:rsid w:val="00850EEB"/>
    <w:rsid w:val="008512CA"/>
    <w:rsid w:val="008512D5"/>
    <w:rsid w:val="0085137B"/>
    <w:rsid w:val="00852541"/>
    <w:rsid w:val="00852E2F"/>
    <w:rsid w:val="00853AE5"/>
    <w:rsid w:val="00855AEE"/>
    <w:rsid w:val="00855B43"/>
    <w:rsid w:val="00857435"/>
    <w:rsid w:val="00857F1C"/>
    <w:rsid w:val="00860006"/>
    <w:rsid w:val="008603B8"/>
    <w:rsid w:val="00860828"/>
    <w:rsid w:val="00860E8B"/>
    <w:rsid w:val="00862930"/>
    <w:rsid w:val="008636CE"/>
    <w:rsid w:val="008637A8"/>
    <w:rsid w:val="00863EEF"/>
    <w:rsid w:val="00863F24"/>
    <w:rsid w:val="008650EF"/>
    <w:rsid w:val="00866566"/>
    <w:rsid w:val="00867867"/>
    <w:rsid w:val="00870CAC"/>
    <w:rsid w:val="00871359"/>
    <w:rsid w:val="008729F7"/>
    <w:rsid w:val="00872C14"/>
    <w:rsid w:val="00872E74"/>
    <w:rsid w:val="00872F3B"/>
    <w:rsid w:val="00873DAB"/>
    <w:rsid w:val="008741AE"/>
    <w:rsid w:val="0087425D"/>
    <w:rsid w:val="008743B1"/>
    <w:rsid w:val="00874A0F"/>
    <w:rsid w:val="0087647A"/>
    <w:rsid w:val="008766A1"/>
    <w:rsid w:val="008766BD"/>
    <w:rsid w:val="00877802"/>
    <w:rsid w:val="0088018D"/>
    <w:rsid w:val="00883ED5"/>
    <w:rsid w:val="00884D86"/>
    <w:rsid w:val="00885788"/>
    <w:rsid w:val="00885AA0"/>
    <w:rsid w:val="00885E08"/>
    <w:rsid w:val="008860A2"/>
    <w:rsid w:val="008872BB"/>
    <w:rsid w:val="00887501"/>
    <w:rsid w:val="00887641"/>
    <w:rsid w:val="00887C14"/>
    <w:rsid w:val="00890B0B"/>
    <w:rsid w:val="00890CF9"/>
    <w:rsid w:val="00891C23"/>
    <w:rsid w:val="00891F6D"/>
    <w:rsid w:val="00892475"/>
    <w:rsid w:val="008943FD"/>
    <w:rsid w:val="00896E35"/>
    <w:rsid w:val="00897C30"/>
    <w:rsid w:val="008A0E76"/>
    <w:rsid w:val="008A2A40"/>
    <w:rsid w:val="008A436C"/>
    <w:rsid w:val="008A511E"/>
    <w:rsid w:val="008A6640"/>
    <w:rsid w:val="008A70F5"/>
    <w:rsid w:val="008A7985"/>
    <w:rsid w:val="008B07ED"/>
    <w:rsid w:val="008B110C"/>
    <w:rsid w:val="008B1696"/>
    <w:rsid w:val="008B31CE"/>
    <w:rsid w:val="008B4566"/>
    <w:rsid w:val="008B48E3"/>
    <w:rsid w:val="008B4F78"/>
    <w:rsid w:val="008B57E4"/>
    <w:rsid w:val="008B5964"/>
    <w:rsid w:val="008B5D63"/>
    <w:rsid w:val="008C0378"/>
    <w:rsid w:val="008C0672"/>
    <w:rsid w:val="008C151C"/>
    <w:rsid w:val="008C1B4D"/>
    <w:rsid w:val="008C3024"/>
    <w:rsid w:val="008C353F"/>
    <w:rsid w:val="008C3586"/>
    <w:rsid w:val="008C418C"/>
    <w:rsid w:val="008C532F"/>
    <w:rsid w:val="008C53E9"/>
    <w:rsid w:val="008C5491"/>
    <w:rsid w:val="008C591D"/>
    <w:rsid w:val="008C67D8"/>
    <w:rsid w:val="008C7658"/>
    <w:rsid w:val="008D0B36"/>
    <w:rsid w:val="008D188D"/>
    <w:rsid w:val="008D1AEF"/>
    <w:rsid w:val="008D3346"/>
    <w:rsid w:val="008D5871"/>
    <w:rsid w:val="008D60C9"/>
    <w:rsid w:val="008D61A6"/>
    <w:rsid w:val="008D7606"/>
    <w:rsid w:val="008E020B"/>
    <w:rsid w:val="008E0F7C"/>
    <w:rsid w:val="008E13AA"/>
    <w:rsid w:val="008E178B"/>
    <w:rsid w:val="008E1D29"/>
    <w:rsid w:val="008E2B9B"/>
    <w:rsid w:val="008E4AD6"/>
    <w:rsid w:val="008E5D42"/>
    <w:rsid w:val="008E5D78"/>
    <w:rsid w:val="008E62FA"/>
    <w:rsid w:val="008E71F9"/>
    <w:rsid w:val="008E73F2"/>
    <w:rsid w:val="008E7792"/>
    <w:rsid w:val="008F10A6"/>
    <w:rsid w:val="008F2135"/>
    <w:rsid w:val="008F4EFC"/>
    <w:rsid w:val="008F54A9"/>
    <w:rsid w:val="008F5912"/>
    <w:rsid w:val="008F624A"/>
    <w:rsid w:val="008F6B2D"/>
    <w:rsid w:val="008F6EF6"/>
    <w:rsid w:val="008F7ED1"/>
    <w:rsid w:val="00901297"/>
    <w:rsid w:val="00901301"/>
    <w:rsid w:val="009014CF"/>
    <w:rsid w:val="009017C9"/>
    <w:rsid w:val="00902CEB"/>
    <w:rsid w:val="00903925"/>
    <w:rsid w:val="00903B91"/>
    <w:rsid w:val="00903D03"/>
    <w:rsid w:val="00903DE8"/>
    <w:rsid w:val="009060D4"/>
    <w:rsid w:val="0090653E"/>
    <w:rsid w:val="009070C5"/>
    <w:rsid w:val="00910CEA"/>
    <w:rsid w:val="00910CF6"/>
    <w:rsid w:val="00911096"/>
    <w:rsid w:val="00911271"/>
    <w:rsid w:val="009113ED"/>
    <w:rsid w:val="00911FF6"/>
    <w:rsid w:val="00912F97"/>
    <w:rsid w:val="00914D4E"/>
    <w:rsid w:val="00915A44"/>
    <w:rsid w:val="0091635D"/>
    <w:rsid w:val="00916C59"/>
    <w:rsid w:val="009176F2"/>
    <w:rsid w:val="00917A22"/>
    <w:rsid w:val="009211D1"/>
    <w:rsid w:val="009211E1"/>
    <w:rsid w:val="00921673"/>
    <w:rsid w:val="009218FD"/>
    <w:rsid w:val="00921BAD"/>
    <w:rsid w:val="00921DBC"/>
    <w:rsid w:val="00922550"/>
    <w:rsid w:val="00922B45"/>
    <w:rsid w:val="00922CBF"/>
    <w:rsid w:val="00922D77"/>
    <w:rsid w:val="00923150"/>
    <w:rsid w:val="0092547C"/>
    <w:rsid w:val="00926836"/>
    <w:rsid w:val="00926BDA"/>
    <w:rsid w:val="00927E5C"/>
    <w:rsid w:val="00930D5E"/>
    <w:rsid w:val="00931F95"/>
    <w:rsid w:val="00932524"/>
    <w:rsid w:val="00932845"/>
    <w:rsid w:val="00933AEB"/>
    <w:rsid w:val="009341AF"/>
    <w:rsid w:val="009343FB"/>
    <w:rsid w:val="009347E6"/>
    <w:rsid w:val="0093491F"/>
    <w:rsid w:val="00935B0E"/>
    <w:rsid w:val="00935C91"/>
    <w:rsid w:val="00936572"/>
    <w:rsid w:val="009372EB"/>
    <w:rsid w:val="00937C44"/>
    <w:rsid w:val="00940832"/>
    <w:rsid w:val="00940FB3"/>
    <w:rsid w:val="0094116B"/>
    <w:rsid w:val="009411FE"/>
    <w:rsid w:val="00941FBE"/>
    <w:rsid w:val="00942194"/>
    <w:rsid w:val="009438F9"/>
    <w:rsid w:val="00943B63"/>
    <w:rsid w:val="009440DD"/>
    <w:rsid w:val="0094499C"/>
    <w:rsid w:val="00945826"/>
    <w:rsid w:val="0094699A"/>
    <w:rsid w:val="00950A3D"/>
    <w:rsid w:val="00952294"/>
    <w:rsid w:val="00952CC0"/>
    <w:rsid w:val="009530CA"/>
    <w:rsid w:val="00953364"/>
    <w:rsid w:val="00953451"/>
    <w:rsid w:val="00953771"/>
    <w:rsid w:val="00953D8F"/>
    <w:rsid w:val="00955F6A"/>
    <w:rsid w:val="00961C4A"/>
    <w:rsid w:val="0096268C"/>
    <w:rsid w:val="0096295B"/>
    <w:rsid w:val="00963A8E"/>
    <w:rsid w:val="00963A8F"/>
    <w:rsid w:val="00967521"/>
    <w:rsid w:val="00967A76"/>
    <w:rsid w:val="00971852"/>
    <w:rsid w:val="009719C4"/>
    <w:rsid w:val="00971C3D"/>
    <w:rsid w:val="00972C2E"/>
    <w:rsid w:val="00972F5B"/>
    <w:rsid w:val="00973348"/>
    <w:rsid w:val="0097506A"/>
    <w:rsid w:val="0097614A"/>
    <w:rsid w:val="00980034"/>
    <w:rsid w:val="00980CCF"/>
    <w:rsid w:val="00980E09"/>
    <w:rsid w:val="00980F96"/>
    <w:rsid w:val="00982E2F"/>
    <w:rsid w:val="009848EE"/>
    <w:rsid w:val="00984AE3"/>
    <w:rsid w:val="00985048"/>
    <w:rsid w:val="00985482"/>
    <w:rsid w:val="009859AE"/>
    <w:rsid w:val="0098694A"/>
    <w:rsid w:val="00987509"/>
    <w:rsid w:val="0098771B"/>
    <w:rsid w:val="00990044"/>
    <w:rsid w:val="00990707"/>
    <w:rsid w:val="00990BA6"/>
    <w:rsid w:val="00991358"/>
    <w:rsid w:val="00991365"/>
    <w:rsid w:val="00991BB5"/>
    <w:rsid w:val="00992F9A"/>
    <w:rsid w:val="00993239"/>
    <w:rsid w:val="00993A7F"/>
    <w:rsid w:val="00993D5D"/>
    <w:rsid w:val="00994231"/>
    <w:rsid w:val="0099538C"/>
    <w:rsid w:val="00996213"/>
    <w:rsid w:val="009968DD"/>
    <w:rsid w:val="00996CBF"/>
    <w:rsid w:val="009976B6"/>
    <w:rsid w:val="00997825"/>
    <w:rsid w:val="00997DC2"/>
    <w:rsid w:val="009A014D"/>
    <w:rsid w:val="009A04D0"/>
    <w:rsid w:val="009A05D8"/>
    <w:rsid w:val="009A073C"/>
    <w:rsid w:val="009A09F3"/>
    <w:rsid w:val="009A1F87"/>
    <w:rsid w:val="009A2EA0"/>
    <w:rsid w:val="009A459C"/>
    <w:rsid w:val="009A5387"/>
    <w:rsid w:val="009A5EC5"/>
    <w:rsid w:val="009A7352"/>
    <w:rsid w:val="009A74BC"/>
    <w:rsid w:val="009A7F7E"/>
    <w:rsid w:val="009B02A6"/>
    <w:rsid w:val="009B0826"/>
    <w:rsid w:val="009B0B52"/>
    <w:rsid w:val="009B1052"/>
    <w:rsid w:val="009B116B"/>
    <w:rsid w:val="009B2607"/>
    <w:rsid w:val="009B27B1"/>
    <w:rsid w:val="009B30CB"/>
    <w:rsid w:val="009B3FA6"/>
    <w:rsid w:val="009B559E"/>
    <w:rsid w:val="009B5E82"/>
    <w:rsid w:val="009B6C61"/>
    <w:rsid w:val="009B78F9"/>
    <w:rsid w:val="009B7B9C"/>
    <w:rsid w:val="009C01E7"/>
    <w:rsid w:val="009C03E7"/>
    <w:rsid w:val="009C0945"/>
    <w:rsid w:val="009C2E93"/>
    <w:rsid w:val="009C3BD0"/>
    <w:rsid w:val="009C42EF"/>
    <w:rsid w:val="009C4A2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2B3"/>
    <w:rsid w:val="009D5A4C"/>
    <w:rsid w:val="009D65E6"/>
    <w:rsid w:val="009D6F4B"/>
    <w:rsid w:val="009D6FB0"/>
    <w:rsid w:val="009D72DF"/>
    <w:rsid w:val="009D782C"/>
    <w:rsid w:val="009D7A40"/>
    <w:rsid w:val="009E04C1"/>
    <w:rsid w:val="009E0585"/>
    <w:rsid w:val="009E2067"/>
    <w:rsid w:val="009E2DEE"/>
    <w:rsid w:val="009E3018"/>
    <w:rsid w:val="009E32D6"/>
    <w:rsid w:val="009E3D0E"/>
    <w:rsid w:val="009E4465"/>
    <w:rsid w:val="009E4AA1"/>
    <w:rsid w:val="009E7A6E"/>
    <w:rsid w:val="009F0FA7"/>
    <w:rsid w:val="009F264E"/>
    <w:rsid w:val="009F2773"/>
    <w:rsid w:val="009F2CFE"/>
    <w:rsid w:val="009F30AE"/>
    <w:rsid w:val="009F3219"/>
    <w:rsid w:val="009F3544"/>
    <w:rsid w:val="009F35C0"/>
    <w:rsid w:val="009F3BDD"/>
    <w:rsid w:val="009F4E78"/>
    <w:rsid w:val="009F5EE0"/>
    <w:rsid w:val="009F7030"/>
    <w:rsid w:val="00A00078"/>
    <w:rsid w:val="00A002D5"/>
    <w:rsid w:val="00A005CC"/>
    <w:rsid w:val="00A00AC0"/>
    <w:rsid w:val="00A00DE9"/>
    <w:rsid w:val="00A01DBD"/>
    <w:rsid w:val="00A0204D"/>
    <w:rsid w:val="00A035C6"/>
    <w:rsid w:val="00A0466F"/>
    <w:rsid w:val="00A04828"/>
    <w:rsid w:val="00A05048"/>
    <w:rsid w:val="00A0620F"/>
    <w:rsid w:val="00A06448"/>
    <w:rsid w:val="00A06497"/>
    <w:rsid w:val="00A10943"/>
    <w:rsid w:val="00A11113"/>
    <w:rsid w:val="00A112A0"/>
    <w:rsid w:val="00A11349"/>
    <w:rsid w:val="00A1135E"/>
    <w:rsid w:val="00A11DEA"/>
    <w:rsid w:val="00A11DEE"/>
    <w:rsid w:val="00A12C63"/>
    <w:rsid w:val="00A137D9"/>
    <w:rsid w:val="00A14903"/>
    <w:rsid w:val="00A151F7"/>
    <w:rsid w:val="00A1594C"/>
    <w:rsid w:val="00A159CB"/>
    <w:rsid w:val="00A15B74"/>
    <w:rsid w:val="00A16434"/>
    <w:rsid w:val="00A16509"/>
    <w:rsid w:val="00A16DBE"/>
    <w:rsid w:val="00A17E8E"/>
    <w:rsid w:val="00A211B8"/>
    <w:rsid w:val="00A22CA9"/>
    <w:rsid w:val="00A249A8"/>
    <w:rsid w:val="00A25702"/>
    <w:rsid w:val="00A259C8"/>
    <w:rsid w:val="00A26825"/>
    <w:rsid w:val="00A308B3"/>
    <w:rsid w:val="00A30DBA"/>
    <w:rsid w:val="00A31222"/>
    <w:rsid w:val="00A31363"/>
    <w:rsid w:val="00A3246E"/>
    <w:rsid w:val="00A329DC"/>
    <w:rsid w:val="00A33911"/>
    <w:rsid w:val="00A343CB"/>
    <w:rsid w:val="00A3587D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273"/>
    <w:rsid w:val="00A435E9"/>
    <w:rsid w:val="00A443A7"/>
    <w:rsid w:val="00A44A18"/>
    <w:rsid w:val="00A45B78"/>
    <w:rsid w:val="00A45E77"/>
    <w:rsid w:val="00A4647C"/>
    <w:rsid w:val="00A465C9"/>
    <w:rsid w:val="00A46A8F"/>
    <w:rsid w:val="00A47AD8"/>
    <w:rsid w:val="00A47FAE"/>
    <w:rsid w:val="00A512C1"/>
    <w:rsid w:val="00A521C2"/>
    <w:rsid w:val="00A52A90"/>
    <w:rsid w:val="00A54146"/>
    <w:rsid w:val="00A547EB"/>
    <w:rsid w:val="00A5528C"/>
    <w:rsid w:val="00A55371"/>
    <w:rsid w:val="00A555BA"/>
    <w:rsid w:val="00A56382"/>
    <w:rsid w:val="00A56425"/>
    <w:rsid w:val="00A5686E"/>
    <w:rsid w:val="00A572E6"/>
    <w:rsid w:val="00A57D87"/>
    <w:rsid w:val="00A601C4"/>
    <w:rsid w:val="00A60803"/>
    <w:rsid w:val="00A60F93"/>
    <w:rsid w:val="00A616E2"/>
    <w:rsid w:val="00A61931"/>
    <w:rsid w:val="00A62C3E"/>
    <w:rsid w:val="00A62CF3"/>
    <w:rsid w:val="00A6307C"/>
    <w:rsid w:val="00A6626E"/>
    <w:rsid w:val="00A66D6A"/>
    <w:rsid w:val="00A6719F"/>
    <w:rsid w:val="00A67A09"/>
    <w:rsid w:val="00A67A7A"/>
    <w:rsid w:val="00A67FF7"/>
    <w:rsid w:val="00A720B2"/>
    <w:rsid w:val="00A725F3"/>
    <w:rsid w:val="00A72B3A"/>
    <w:rsid w:val="00A7339A"/>
    <w:rsid w:val="00A74C74"/>
    <w:rsid w:val="00A75241"/>
    <w:rsid w:val="00A7579A"/>
    <w:rsid w:val="00A766E0"/>
    <w:rsid w:val="00A77202"/>
    <w:rsid w:val="00A77233"/>
    <w:rsid w:val="00A8039F"/>
    <w:rsid w:val="00A804D9"/>
    <w:rsid w:val="00A815C1"/>
    <w:rsid w:val="00A81B3A"/>
    <w:rsid w:val="00A81FBD"/>
    <w:rsid w:val="00A82137"/>
    <w:rsid w:val="00A823F3"/>
    <w:rsid w:val="00A838CA"/>
    <w:rsid w:val="00A844E4"/>
    <w:rsid w:val="00A85444"/>
    <w:rsid w:val="00A85BA5"/>
    <w:rsid w:val="00A863BD"/>
    <w:rsid w:val="00A864E5"/>
    <w:rsid w:val="00A879F1"/>
    <w:rsid w:val="00A87F72"/>
    <w:rsid w:val="00A91209"/>
    <w:rsid w:val="00A91C74"/>
    <w:rsid w:val="00A92441"/>
    <w:rsid w:val="00A94308"/>
    <w:rsid w:val="00A944BA"/>
    <w:rsid w:val="00A94879"/>
    <w:rsid w:val="00A9597C"/>
    <w:rsid w:val="00A95F76"/>
    <w:rsid w:val="00A96191"/>
    <w:rsid w:val="00AA0BBE"/>
    <w:rsid w:val="00AA19B6"/>
    <w:rsid w:val="00AA1F06"/>
    <w:rsid w:val="00AA2668"/>
    <w:rsid w:val="00AA2DCF"/>
    <w:rsid w:val="00AA3306"/>
    <w:rsid w:val="00AA357B"/>
    <w:rsid w:val="00AA4664"/>
    <w:rsid w:val="00AA4D41"/>
    <w:rsid w:val="00AA7A25"/>
    <w:rsid w:val="00AB0840"/>
    <w:rsid w:val="00AB1DD3"/>
    <w:rsid w:val="00AB38C7"/>
    <w:rsid w:val="00AB4662"/>
    <w:rsid w:val="00AB628B"/>
    <w:rsid w:val="00AB6642"/>
    <w:rsid w:val="00AB7A7D"/>
    <w:rsid w:val="00AC0892"/>
    <w:rsid w:val="00AC14D6"/>
    <w:rsid w:val="00AC1C62"/>
    <w:rsid w:val="00AC235F"/>
    <w:rsid w:val="00AC2C5E"/>
    <w:rsid w:val="00AC442C"/>
    <w:rsid w:val="00AC5751"/>
    <w:rsid w:val="00AC5D26"/>
    <w:rsid w:val="00AC61C7"/>
    <w:rsid w:val="00AC7142"/>
    <w:rsid w:val="00AC7728"/>
    <w:rsid w:val="00AD1066"/>
    <w:rsid w:val="00AD1FDC"/>
    <w:rsid w:val="00AD2703"/>
    <w:rsid w:val="00AD27FC"/>
    <w:rsid w:val="00AD29F3"/>
    <w:rsid w:val="00AD2ECA"/>
    <w:rsid w:val="00AD3775"/>
    <w:rsid w:val="00AD3DF2"/>
    <w:rsid w:val="00AD42EC"/>
    <w:rsid w:val="00AD4D43"/>
    <w:rsid w:val="00AD4DF9"/>
    <w:rsid w:val="00AD5024"/>
    <w:rsid w:val="00AD5A11"/>
    <w:rsid w:val="00AD5D5F"/>
    <w:rsid w:val="00AD63D9"/>
    <w:rsid w:val="00AD79B7"/>
    <w:rsid w:val="00AD7C0D"/>
    <w:rsid w:val="00AE0A90"/>
    <w:rsid w:val="00AE11C5"/>
    <w:rsid w:val="00AE178F"/>
    <w:rsid w:val="00AE17F4"/>
    <w:rsid w:val="00AE19E1"/>
    <w:rsid w:val="00AE1FF2"/>
    <w:rsid w:val="00AE20C8"/>
    <w:rsid w:val="00AE2BD4"/>
    <w:rsid w:val="00AE2F62"/>
    <w:rsid w:val="00AE32F9"/>
    <w:rsid w:val="00AE3741"/>
    <w:rsid w:val="00AE4A65"/>
    <w:rsid w:val="00AE4E6E"/>
    <w:rsid w:val="00AE548C"/>
    <w:rsid w:val="00AE56BE"/>
    <w:rsid w:val="00AE5CE5"/>
    <w:rsid w:val="00AE5FA0"/>
    <w:rsid w:val="00AE6B40"/>
    <w:rsid w:val="00AE7078"/>
    <w:rsid w:val="00AE7165"/>
    <w:rsid w:val="00AE7252"/>
    <w:rsid w:val="00AE7A4C"/>
    <w:rsid w:val="00AE7B78"/>
    <w:rsid w:val="00AE7ED3"/>
    <w:rsid w:val="00AF167E"/>
    <w:rsid w:val="00AF2190"/>
    <w:rsid w:val="00AF3090"/>
    <w:rsid w:val="00AF3163"/>
    <w:rsid w:val="00AF3AA2"/>
    <w:rsid w:val="00AF44D1"/>
    <w:rsid w:val="00AF53FC"/>
    <w:rsid w:val="00AF5A73"/>
    <w:rsid w:val="00AF6742"/>
    <w:rsid w:val="00AF6800"/>
    <w:rsid w:val="00AF6F74"/>
    <w:rsid w:val="00AF7480"/>
    <w:rsid w:val="00AF74F7"/>
    <w:rsid w:val="00AF7CCA"/>
    <w:rsid w:val="00B00149"/>
    <w:rsid w:val="00B017B7"/>
    <w:rsid w:val="00B01CCC"/>
    <w:rsid w:val="00B0265D"/>
    <w:rsid w:val="00B03FF4"/>
    <w:rsid w:val="00B04332"/>
    <w:rsid w:val="00B04B68"/>
    <w:rsid w:val="00B06339"/>
    <w:rsid w:val="00B0685D"/>
    <w:rsid w:val="00B06900"/>
    <w:rsid w:val="00B06D5F"/>
    <w:rsid w:val="00B100A3"/>
    <w:rsid w:val="00B109AB"/>
    <w:rsid w:val="00B10C78"/>
    <w:rsid w:val="00B12018"/>
    <w:rsid w:val="00B12201"/>
    <w:rsid w:val="00B1296D"/>
    <w:rsid w:val="00B12E48"/>
    <w:rsid w:val="00B13918"/>
    <w:rsid w:val="00B13C06"/>
    <w:rsid w:val="00B14049"/>
    <w:rsid w:val="00B148A6"/>
    <w:rsid w:val="00B148E4"/>
    <w:rsid w:val="00B155A1"/>
    <w:rsid w:val="00B1619F"/>
    <w:rsid w:val="00B20A4B"/>
    <w:rsid w:val="00B21D98"/>
    <w:rsid w:val="00B22267"/>
    <w:rsid w:val="00B23EAC"/>
    <w:rsid w:val="00B24C5D"/>
    <w:rsid w:val="00B25557"/>
    <w:rsid w:val="00B2599D"/>
    <w:rsid w:val="00B25D84"/>
    <w:rsid w:val="00B25F7B"/>
    <w:rsid w:val="00B2611D"/>
    <w:rsid w:val="00B265E6"/>
    <w:rsid w:val="00B266E5"/>
    <w:rsid w:val="00B26EA1"/>
    <w:rsid w:val="00B270B7"/>
    <w:rsid w:val="00B275C3"/>
    <w:rsid w:val="00B27D1D"/>
    <w:rsid w:val="00B3016A"/>
    <w:rsid w:val="00B30CB4"/>
    <w:rsid w:val="00B30D63"/>
    <w:rsid w:val="00B34903"/>
    <w:rsid w:val="00B34965"/>
    <w:rsid w:val="00B35AB7"/>
    <w:rsid w:val="00B37C6F"/>
    <w:rsid w:val="00B4003D"/>
    <w:rsid w:val="00B40099"/>
    <w:rsid w:val="00B40759"/>
    <w:rsid w:val="00B410F0"/>
    <w:rsid w:val="00B41834"/>
    <w:rsid w:val="00B426BE"/>
    <w:rsid w:val="00B42B23"/>
    <w:rsid w:val="00B43352"/>
    <w:rsid w:val="00B44565"/>
    <w:rsid w:val="00B47FED"/>
    <w:rsid w:val="00B50117"/>
    <w:rsid w:val="00B50350"/>
    <w:rsid w:val="00B504CE"/>
    <w:rsid w:val="00B50A4F"/>
    <w:rsid w:val="00B50B82"/>
    <w:rsid w:val="00B50E13"/>
    <w:rsid w:val="00B51583"/>
    <w:rsid w:val="00B519D0"/>
    <w:rsid w:val="00B528C9"/>
    <w:rsid w:val="00B52A45"/>
    <w:rsid w:val="00B52B63"/>
    <w:rsid w:val="00B52C01"/>
    <w:rsid w:val="00B53E8B"/>
    <w:rsid w:val="00B54FE4"/>
    <w:rsid w:val="00B55E98"/>
    <w:rsid w:val="00B56682"/>
    <w:rsid w:val="00B56D46"/>
    <w:rsid w:val="00B57C08"/>
    <w:rsid w:val="00B60174"/>
    <w:rsid w:val="00B6085E"/>
    <w:rsid w:val="00B614B7"/>
    <w:rsid w:val="00B619D2"/>
    <w:rsid w:val="00B61AEA"/>
    <w:rsid w:val="00B61DB4"/>
    <w:rsid w:val="00B629F1"/>
    <w:rsid w:val="00B63A9C"/>
    <w:rsid w:val="00B63F05"/>
    <w:rsid w:val="00B6410F"/>
    <w:rsid w:val="00B646BD"/>
    <w:rsid w:val="00B6496D"/>
    <w:rsid w:val="00B658DE"/>
    <w:rsid w:val="00B667CC"/>
    <w:rsid w:val="00B67738"/>
    <w:rsid w:val="00B703DC"/>
    <w:rsid w:val="00B70F5C"/>
    <w:rsid w:val="00B728A4"/>
    <w:rsid w:val="00B72F11"/>
    <w:rsid w:val="00B7411E"/>
    <w:rsid w:val="00B74B41"/>
    <w:rsid w:val="00B74FB6"/>
    <w:rsid w:val="00B755C4"/>
    <w:rsid w:val="00B76918"/>
    <w:rsid w:val="00B77819"/>
    <w:rsid w:val="00B77D2C"/>
    <w:rsid w:val="00B80017"/>
    <w:rsid w:val="00B80927"/>
    <w:rsid w:val="00B80B6D"/>
    <w:rsid w:val="00B81500"/>
    <w:rsid w:val="00B82024"/>
    <w:rsid w:val="00B8418D"/>
    <w:rsid w:val="00B8458C"/>
    <w:rsid w:val="00B87D6E"/>
    <w:rsid w:val="00B904A8"/>
    <w:rsid w:val="00B91A95"/>
    <w:rsid w:val="00B91DFC"/>
    <w:rsid w:val="00B92DA5"/>
    <w:rsid w:val="00B933AE"/>
    <w:rsid w:val="00B93AE0"/>
    <w:rsid w:val="00B93B5B"/>
    <w:rsid w:val="00B9425C"/>
    <w:rsid w:val="00B9506B"/>
    <w:rsid w:val="00B95CE7"/>
    <w:rsid w:val="00B96AF3"/>
    <w:rsid w:val="00B97CF3"/>
    <w:rsid w:val="00BA180D"/>
    <w:rsid w:val="00BA2FAC"/>
    <w:rsid w:val="00BA302A"/>
    <w:rsid w:val="00BA348F"/>
    <w:rsid w:val="00BA3615"/>
    <w:rsid w:val="00BA37F1"/>
    <w:rsid w:val="00BA479E"/>
    <w:rsid w:val="00BA47C2"/>
    <w:rsid w:val="00BA59AD"/>
    <w:rsid w:val="00BA65A5"/>
    <w:rsid w:val="00BA67F2"/>
    <w:rsid w:val="00BA7935"/>
    <w:rsid w:val="00BA7DDE"/>
    <w:rsid w:val="00BB0A01"/>
    <w:rsid w:val="00BB0D64"/>
    <w:rsid w:val="00BB113B"/>
    <w:rsid w:val="00BB1426"/>
    <w:rsid w:val="00BB16C0"/>
    <w:rsid w:val="00BB28A8"/>
    <w:rsid w:val="00BB292D"/>
    <w:rsid w:val="00BB3151"/>
    <w:rsid w:val="00BB425D"/>
    <w:rsid w:val="00BB448C"/>
    <w:rsid w:val="00BB4537"/>
    <w:rsid w:val="00BB5670"/>
    <w:rsid w:val="00BB58AB"/>
    <w:rsid w:val="00BB7445"/>
    <w:rsid w:val="00BB7480"/>
    <w:rsid w:val="00BB7800"/>
    <w:rsid w:val="00BC029F"/>
    <w:rsid w:val="00BC0571"/>
    <w:rsid w:val="00BC14D7"/>
    <w:rsid w:val="00BC1E31"/>
    <w:rsid w:val="00BC1F96"/>
    <w:rsid w:val="00BC215A"/>
    <w:rsid w:val="00BC31BB"/>
    <w:rsid w:val="00BC34A5"/>
    <w:rsid w:val="00BC364B"/>
    <w:rsid w:val="00BC37AE"/>
    <w:rsid w:val="00BC3DBA"/>
    <w:rsid w:val="00BC419D"/>
    <w:rsid w:val="00BC4B8A"/>
    <w:rsid w:val="00BC5E31"/>
    <w:rsid w:val="00BC5E6D"/>
    <w:rsid w:val="00BC6DBD"/>
    <w:rsid w:val="00BC7988"/>
    <w:rsid w:val="00BD1669"/>
    <w:rsid w:val="00BD16A0"/>
    <w:rsid w:val="00BD177A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8D6"/>
    <w:rsid w:val="00BD6BC7"/>
    <w:rsid w:val="00BD7723"/>
    <w:rsid w:val="00BE0CA5"/>
    <w:rsid w:val="00BE1A21"/>
    <w:rsid w:val="00BE260F"/>
    <w:rsid w:val="00BE290E"/>
    <w:rsid w:val="00BE3C1A"/>
    <w:rsid w:val="00BE44AD"/>
    <w:rsid w:val="00BE4E9E"/>
    <w:rsid w:val="00BE5EBA"/>
    <w:rsid w:val="00BE64A5"/>
    <w:rsid w:val="00BE6756"/>
    <w:rsid w:val="00BE7B44"/>
    <w:rsid w:val="00BF00E7"/>
    <w:rsid w:val="00BF0AE4"/>
    <w:rsid w:val="00BF1EEE"/>
    <w:rsid w:val="00BF21F1"/>
    <w:rsid w:val="00BF32D9"/>
    <w:rsid w:val="00BF34F4"/>
    <w:rsid w:val="00BF4C98"/>
    <w:rsid w:val="00BF535A"/>
    <w:rsid w:val="00BF6617"/>
    <w:rsid w:val="00BF69BA"/>
    <w:rsid w:val="00C00A3C"/>
    <w:rsid w:val="00C00DA5"/>
    <w:rsid w:val="00C01EA8"/>
    <w:rsid w:val="00C020A5"/>
    <w:rsid w:val="00C026E2"/>
    <w:rsid w:val="00C02AF4"/>
    <w:rsid w:val="00C02C63"/>
    <w:rsid w:val="00C02F6E"/>
    <w:rsid w:val="00C034B3"/>
    <w:rsid w:val="00C03AD1"/>
    <w:rsid w:val="00C0447A"/>
    <w:rsid w:val="00C04A54"/>
    <w:rsid w:val="00C04C6A"/>
    <w:rsid w:val="00C0514E"/>
    <w:rsid w:val="00C0554E"/>
    <w:rsid w:val="00C05B9E"/>
    <w:rsid w:val="00C05EE0"/>
    <w:rsid w:val="00C06D8F"/>
    <w:rsid w:val="00C120A7"/>
    <w:rsid w:val="00C12314"/>
    <w:rsid w:val="00C126DE"/>
    <w:rsid w:val="00C12A0E"/>
    <w:rsid w:val="00C12DED"/>
    <w:rsid w:val="00C13F52"/>
    <w:rsid w:val="00C15E55"/>
    <w:rsid w:val="00C166ED"/>
    <w:rsid w:val="00C17002"/>
    <w:rsid w:val="00C17B72"/>
    <w:rsid w:val="00C17C88"/>
    <w:rsid w:val="00C21804"/>
    <w:rsid w:val="00C22044"/>
    <w:rsid w:val="00C2316F"/>
    <w:rsid w:val="00C238D7"/>
    <w:rsid w:val="00C23A46"/>
    <w:rsid w:val="00C26165"/>
    <w:rsid w:val="00C2640E"/>
    <w:rsid w:val="00C30ADB"/>
    <w:rsid w:val="00C312BF"/>
    <w:rsid w:val="00C3145C"/>
    <w:rsid w:val="00C31E16"/>
    <w:rsid w:val="00C324D8"/>
    <w:rsid w:val="00C3286B"/>
    <w:rsid w:val="00C331AE"/>
    <w:rsid w:val="00C34286"/>
    <w:rsid w:val="00C349F0"/>
    <w:rsid w:val="00C36A00"/>
    <w:rsid w:val="00C36B90"/>
    <w:rsid w:val="00C36F04"/>
    <w:rsid w:val="00C3735F"/>
    <w:rsid w:val="00C376A1"/>
    <w:rsid w:val="00C377D2"/>
    <w:rsid w:val="00C40531"/>
    <w:rsid w:val="00C40C87"/>
    <w:rsid w:val="00C40CF8"/>
    <w:rsid w:val="00C42681"/>
    <w:rsid w:val="00C4297A"/>
    <w:rsid w:val="00C42C9E"/>
    <w:rsid w:val="00C43798"/>
    <w:rsid w:val="00C44407"/>
    <w:rsid w:val="00C44410"/>
    <w:rsid w:val="00C44CA1"/>
    <w:rsid w:val="00C459D4"/>
    <w:rsid w:val="00C46E05"/>
    <w:rsid w:val="00C471D1"/>
    <w:rsid w:val="00C47A8B"/>
    <w:rsid w:val="00C50009"/>
    <w:rsid w:val="00C501C5"/>
    <w:rsid w:val="00C50ADE"/>
    <w:rsid w:val="00C50E59"/>
    <w:rsid w:val="00C5363A"/>
    <w:rsid w:val="00C53B06"/>
    <w:rsid w:val="00C53D13"/>
    <w:rsid w:val="00C54055"/>
    <w:rsid w:val="00C542B8"/>
    <w:rsid w:val="00C54388"/>
    <w:rsid w:val="00C54C65"/>
    <w:rsid w:val="00C5547D"/>
    <w:rsid w:val="00C5570C"/>
    <w:rsid w:val="00C5588A"/>
    <w:rsid w:val="00C56988"/>
    <w:rsid w:val="00C56BFD"/>
    <w:rsid w:val="00C56D38"/>
    <w:rsid w:val="00C57014"/>
    <w:rsid w:val="00C575DE"/>
    <w:rsid w:val="00C60A65"/>
    <w:rsid w:val="00C60C93"/>
    <w:rsid w:val="00C62C50"/>
    <w:rsid w:val="00C63421"/>
    <w:rsid w:val="00C63672"/>
    <w:rsid w:val="00C639A7"/>
    <w:rsid w:val="00C63EF5"/>
    <w:rsid w:val="00C646F5"/>
    <w:rsid w:val="00C6520A"/>
    <w:rsid w:val="00C6587E"/>
    <w:rsid w:val="00C6643C"/>
    <w:rsid w:val="00C66A74"/>
    <w:rsid w:val="00C66FA8"/>
    <w:rsid w:val="00C7050F"/>
    <w:rsid w:val="00C70947"/>
    <w:rsid w:val="00C71069"/>
    <w:rsid w:val="00C71600"/>
    <w:rsid w:val="00C71FDE"/>
    <w:rsid w:val="00C72159"/>
    <w:rsid w:val="00C72330"/>
    <w:rsid w:val="00C72494"/>
    <w:rsid w:val="00C732A8"/>
    <w:rsid w:val="00C73870"/>
    <w:rsid w:val="00C73B21"/>
    <w:rsid w:val="00C7403A"/>
    <w:rsid w:val="00C7454A"/>
    <w:rsid w:val="00C74848"/>
    <w:rsid w:val="00C74D42"/>
    <w:rsid w:val="00C76969"/>
    <w:rsid w:val="00C77754"/>
    <w:rsid w:val="00C8155A"/>
    <w:rsid w:val="00C82E6D"/>
    <w:rsid w:val="00C839BA"/>
    <w:rsid w:val="00C83D06"/>
    <w:rsid w:val="00C83E8D"/>
    <w:rsid w:val="00C84645"/>
    <w:rsid w:val="00C85533"/>
    <w:rsid w:val="00C858BC"/>
    <w:rsid w:val="00C85AC1"/>
    <w:rsid w:val="00C86016"/>
    <w:rsid w:val="00C86439"/>
    <w:rsid w:val="00C86999"/>
    <w:rsid w:val="00C869C4"/>
    <w:rsid w:val="00C86D1C"/>
    <w:rsid w:val="00C86E47"/>
    <w:rsid w:val="00C879A9"/>
    <w:rsid w:val="00C87E13"/>
    <w:rsid w:val="00C90D60"/>
    <w:rsid w:val="00C90FC2"/>
    <w:rsid w:val="00C91323"/>
    <w:rsid w:val="00C926A0"/>
    <w:rsid w:val="00C935BF"/>
    <w:rsid w:val="00C93C5C"/>
    <w:rsid w:val="00C93FCA"/>
    <w:rsid w:val="00C942E0"/>
    <w:rsid w:val="00C95C2B"/>
    <w:rsid w:val="00C95D9B"/>
    <w:rsid w:val="00C95DD8"/>
    <w:rsid w:val="00C961E6"/>
    <w:rsid w:val="00C96706"/>
    <w:rsid w:val="00C9692D"/>
    <w:rsid w:val="00C96A0F"/>
    <w:rsid w:val="00C973A3"/>
    <w:rsid w:val="00CA0A44"/>
    <w:rsid w:val="00CA18AF"/>
    <w:rsid w:val="00CA1E17"/>
    <w:rsid w:val="00CA248F"/>
    <w:rsid w:val="00CA335D"/>
    <w:rsid w:val="00CA3A50"/>
    <w:rsid w:val="00CA3FFE"/>
    <w:rsid w:val="00CA4673"/>
    <w:rsid w:val="00CA54F7"/>
    <w:rsid w:val="00CA6C10"/>
    <w:rsid w:val="00CA6E69"/>
    <w:rsid w:val="00CA6F56"/>
    <w:rsid w:val="00CA7229"/>
    <w:rsid w:val="00CA7D5A"/>
    <w:rsid w:val="00CA7EE5"/>
    <w:rsid w:val="00CB050E"/>
    <w:rsid w:val="00CB064D"/>
    <w:rsid w:val="00CB0F4D"/>
    <w:rsid w:val="00CB103A"/>
    <w:rsid w:val="00CB1432"/>
    <w:rsid w:val="00CB1F85"/>
    <w:rsid w:val="00CB4591"/>
    <w:rsid w:val="00CB4624"/>
    <w:rsid w:val="00CB5330"/>
    <w:rsid w:val="00CB552C"/>
    <w:rsid w:val="00CB568A"/>
    <w:rsid w:val="00CB5879"/>
    <w:rsid w:val="00CB5DAC"/>
    <w:rsid w:val="00CB6482"/>
    <w:rsid w:val="00CB6C07"/>
    <w:rsid w:val="00CB7C87"/>
    <w:rsid w:val="00CB7D59"/>
    <w:rsid w:val="00CC1459"/>
    <w:rsid w:val="00CC1BBE"/>
    <w:rsid w:val="00CC2B23"/>
    <w:rsid w:val="00CC2F0B"/>
    <w:rsid w:val="00CC3406"/>
    <w:rsid w:val="00CC5105"/>
    <w:rsid w:val="00CC54CD"/>
    <w:rsid w:val="00CC61B1"/>
    <w:rsid w:val="00CC7BD4"/>
    <w:rsid w:val="00CD030B"/>
    <w:rsid w:val="00CD056B"/>
    <w:rsid w:val="00CD0BDE"/>
    <w:rsid w:val="00CD12C8"/>
    <w:rsid w:val="00CD1D20"/>
    <w:rsid w:val="00CD335E"/>
    <w:rsid w:val="00CD49CB"/>
    <w:rsid w:val="00CD528F"/>
    <w:rsid w:val="00CD5523"/>
    <w:rsid w:val="00CD6395"/>
    <w:rsid w:val="00CD699A"/>
    <w:rsid w:val="00CE152E"/>
    <w:rsid w:val="00CE1A20"/>
    <w:rsid w:val="00CE1B8A"/>
    <w:rsid w:val="00CE1D94"/>
    <w:rsid w:val="00CE1E42"/>
    <w:rsid w:val="00CE23AE"/>
    <w:rsid w:val="00CE2FF6"/>
    <w:rsid w:val="00CE3410"/>
    <w:rsid w:val="00CE3DDF"/>
    <w:rsid w:val="00CE5130"/>
    <w:rsid w:val="00CE55E2"/>
    <w:rsid w:val="00CE5E57"/>
    <w:rsid w:val="00CE60D3"/>
    <w:rsid w:val="00CE64BC"/>
    <w:rsid w:val="00CE6E43"/>
    <w:rsid w:val="00CE701C"/>
    <w:rsid w:val="00CE736C"/>
    <w:rsid w:val="00CE7BB0"/>
    <w:rsid w:val="00CF1AEB"/>
    <w:rsid w:val="00CF3380"/>
    <w:rsid w:val="00CF41BF"/>
    <w:rsid w:val="00CF5582"/>
    <w:rsid w:val="00CF56C9"/>
    <w:rsid w:val="00CF58E6"/>
    <w:rsid w:val="00CF5D3B"/>
    <w:rsid w:val="00CF6089"/>
    <w:rsid w:val="00CF637F"/>
    <w:rsid w:val="00CF77A6"/>
    <w:rsid w:val="00CF79B7"/>
    <w:rsid w:val="00CF7DBB"/>
    <w:rsid w:val="00CF7EA9"/>
    <w:rsid w:val="00D00860"/>
    <w:rsid w:val="00D00A84"/>
    <w:rsid w:val="00D00DB9"/>
    <w:rsid w:val="00D013A2"/>
    <w:rsid w:val="00D02A32"/>
    <w:rsid w:val="00D02E46"/>
    <w:rsid w:val="00D03684"/>
    <w:rsid w:val="00D04348"/>
    <w:rsid w:val="00D0571A"/>
    <w:rsid w:val="00D0606F"/>
    <w:rsid w:val="00D07177"/>
    <w:rsid w:val="00D1008B"/>
    <w:rsid w:val="00D12310"/>
    <w:rsid w:val="00D1312C"/>
    <w:rsid w:val="00D132D2"/>
    <w:rsid w:val="00D14C82"/>
    <w:rsid w:val="00D15EFC"/>
    <w:rsid w:val="00D16655"/>
    <w:rsid w:val="00D17AF3"/>
    <w:rsid w:val="00D200BF"/>
    <w:rsid w:val="00D205EC"/>
    <w:rsid w:val="00D2162B"/>
    <w:rsid w:val="00D2195D"/>
    <w:rsid w:val="00D21C47"/>
    <w:rsid w:val="00D21CFF"/>
    <w:rsid w:val="00D21D0A"/>
    <w:rsid w:val="00D22AB8"/>
    <w:rsid w:val="00D22F9D"/>
    <w:rsid w:val="00D23312"/>
    <w:rsid w:val="00D237C0"/>
    <w:rsid w:val="00D23ABA"/>
    <w:rsid w:val="00D24134"/>
    <w:rsid w:val="00D2538E"/>
    <w:rsid w:val="00D25CBE"/>
    <w:rsid w:val="00D25EFC"/>
    <w:rsid w:val="00D26940"/>
    <w:rsid w:val="00D27B31"/>
    <w:rsid w:val="00D3049C"/>
    <w:rsid w:val="00D30659"/>
    <w:rsid w:val="00D308B5"/>
    <w:rsid w:val="00D30B6A"/>
    <w:rsid w:val="00D3230C"/>
    <w:rsid w:val="00D3472B"/>
    <w:rsid w:val="00D349EC"/>
    <w:rsid w:val="00D34EF7"/>
    <w:rsid w:val="00D35172"/>
    <w:rsid w:val="00D35D82"/>
    <w:rsid w:val="00D3631E"/>
    <w:rsid w:val="00D404A2"/>
    <w:rsid w:val="00D40DEB"/>
    <w:rsid w:val="00D412F2"/>
    <w:rsid w:val="00D41B91"/>
    <w:rsid w:val="00D4253F"/>
    <w:rsid w:val="00D42B68"/>
    <w:rsid w:val="00D44147"/>
    <w:rsid w:val="00D44E71"/>
    <w:rsid w:val="00D47D9C"/>
    <w:rsid w:val="00D50564"/>
    <w:rsid w:val="00D51733"/>
    <w:rsid w:val="00D51D9E"/>
    <w:rsid w:val="00D51E9B"/>
    <w:rsid w:val="00D52604"/>
    <w:rsid w:val="00D542B2"/>
    <w:rsid w:val="00D54376"/>
    <w:rsid w:val="00D55873"/>
    <w:rsid w:val="00D56372"/>
    <w:rsid w:val="00D5642D"/>
    <w:rsid w:val="00D564E6"/>
    <w:rsid w:val="00D564EE"/>
    <w:rsid w:val="00D606E4"/>
    <w:rsid w:val="00D60723"/>
    <w:rsid w:val="00D618A9"/>
    <w:rsid w:val="00D61905"/>
    <w:rsid w:val="00D619D0"/>
    <w:rsid w:val="00D63882"/>
    <w:rsid w:val="00D639C0"/>
    <w:rsid w:val="00D645BD"/>
    <w:rsid w:val="00D65355"/>
    <w:rsid w:val="00D654BF"/>
    <w:rsid w:val="00D65709"/>
    <w:rsid w:val="00D676F9"/>
    <w:rsid w:val="00D70510"/>
    <w:rsid w:val="00D70B12"/>
    <w:rsid w:val="00D719BF"/>
    <w:rsid w:val="00D72583"/>
    <w:rsid w:val="00D73097"/>
    <w:rsid w:val="00D7445C"/>
    <w:rsid w:val="00D750B0"/>
    <w:rsid w:val="00D767F0"/>
    <w:rsid w:val="00D76C68"/>
    <w:rsid w:val="00D76CBC"/>
    <w:rsid w:val="00D776BB"/>
    <w:rsid w:val="00D77CF5"/>
    <w:rsid w:val="00D77D2B"/>
    <w:rsid w:val="00D819D5"/>
    <w:rsid w:val="00D81A96"/>
    <w:rsid w:val="00D81FDF"/>
    <w:rsid w:val="00D8308B"/>
    <w:rsid w:val="00D83D31"/>
    <w:rsid w:val="00D84285"/>
    <w:rsid w:val="00D84C2C"/>
    <w:rsid w:val="00D84E37"/>
    <w:rsid w:val="00D85463"/>
    <w:rsid w:val="00D873FA"/>
    <w:rsid w:val="00D87EA1"/>
    <w:rsid w:val="00D91515"/>
    <w:rsid w:val="00D922AF"/>
    <w:rsid w:val="00D92F08"/>
    <w:rsid w:val="00D938E5"/>
    <w:rsid w:val="00D9402F"/>
    <w:rsid w:val="00D946F5"/>
    <w:rsid w:val="00D957B2"/>
    <w:rsid w:val="00D96918"/>
    <w:rsid w:val="00D96995"/>
    <w:rsid w:val="00D976A5"/>
    <w:rsid w:val="00D97BDD"/>
    <w:rsid w:val="00D97E65"/>
    <w:rsid w:val="00DA0470"/>
    <w:rsid w:val="00DA1ACA"/>
    <w:rsid w:val="00DA4A09"/>
    <w:rsid w:val="00DA4A6C"/>
    <w:rsid w:val="00DA4D21"/>
    <w:rsid w:val="00DA5371"/>
    <w:rsid w:val="00DA5710"/>
    <w:rsid w:val="00DA5B17"/>
    <w:rsid w:val="00DA61EA"/>
    <w:rsid w:val="00DA65E3"/>
    <w:rsid w:val="00DA6B67"/>
    <w:rsid w:val="00DB07A8"/>
    <w:rsid w:val="00DB27DF"/>
    <w:rsid w:val="00DB2854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1847"/>
    <w:rsid w:val="00DC20E2"/>
    <w:rsid w:val="00DC30C4"/>
    <w:rsid w:val="00DC38C4"/>
    <w:rsid w:val="00DC414B"/>
    <w:rsid w:val="00DC526F"/>
    <w:rsid w:val="00DC56AD"/>
    <w:rsid w:val="00DC6DE4"/>
    <w:rsid w:val="00DD0FFA"/>
    <w:rsid w:val="00DD11B4"/>
    <w:rsid w:val="00DD1ECB"/>
    <w:rsid w:val="00DD26BC"/>
    <w:rsid w:val="00DD29CF"/>
    <w:rsid w:val="00DD2A06"/>
    <w:rsid w:val="00DD2A8A"/>
    <w:rsid w:val="00DD345B"/>
    <w:rsid w:val="00DD35FA"/>
    <w:rsid w:val="00DD375F"/>
    <w:rsid w:val="00DD3A5F"/>
    <w:rsid w:val="00DD5889"/>
    <w:rsid w:val="00DD63B7"/>
    <w:rsid w:val="00DD66C4"/>
    <w:rsid w:val="00DD7C05"/>
    <w:rsid w:val="00DE03F9"/>
    <w:rsid w:val="00DE3008"/>
    <w:rsid w:val="00DE3BB0"/>
    <w:rsid w:val="00DE43FE"/>
    <w:rsid w:val="00DE521F"/>
    <w:rsid w:val="00DE5425"/>
    <w:rsid w:val="00DE549E"/>
    <w:rsid w:val="00DE6F7A"/>
    <w:rsid w:val="00DE705D"/>
    <w:rsid w:val="00DE7835"/>
    <w:rsid w:val="00DF0887"/>
    <w:rsid w:val="00DF08AC"/>
    <w:rsid w:val="00DF0A91"/>
    <w:rsid w:val="00DF1179"/>
    <w:rsid w:val="00DF119B"/>
    <w:rsid w:val="00DF1CA8"/>
    <w:rsid w:val="00DF1E91"/>
    <w:rsid w:val="00DF2384"/>
    <w:rsid w:val="00DF279F"/>
    <w:rsid w:val="00DF2990"/>
    <w:rsid w:val="00DF3BBF"/>
    <w:rsid w:val="00DF43E2"/>
    <w:rsid w:val="00DF45B4"/>
    <w:rsid w:val="00DF4CDA"/>
    <w:rsid w:val="00DF575A"/>
    <w:rsid w:val="00DF5C35"/>
    <w:rsid w:val="00DF627F"/>
    <w:rsid w:val="00DF65F3"/>
    <w:rsid w:val="00DF6B83"/>
    <w:rsid w:val="00DF6EFF"/>
    <w:rsid w:val="00E002D6"/>
    <w:rsid w:val="00E02A3E"/>
    <w:rsid w:val="00E02A73"/>
    <w:rsid w:val="00E030D9"/>
    <w:rsid w:val="00E03E3F"/>
    <w:rsid w:val="00E06C95"/>
    <w:rsid w:val="00E06D9A"/>
    <w:rsid w:val="00E0716A"/>
    <w:rsid w:val="00E07800"/>
    <w:rsid w:val="00E11143"/>
    <w:rsid w:val="00E1173F"/>
    <w:rsid w:val="00E11A37"/>
    <w:rsid w:val="00E11A4C"/>
    <w:rsid w:val="00E11CE0"/>
    <w:rsid w:val="00E136A3"/>
    <w:rsid w:val="00E13E08"/>
    <w:rsid w:val="00E15BA8"/>
    <w:rsid w:val="00E15BB3"/>
    <w:rsid w:val="00E174E7"/>
    <w:rsid w:val="00E17537"/>
    <w:rsid w:val="00E1754F"/>
    <w:rsid w:val="00E204BC"/>
    <w:rsid w:val="00E216A3"/>
    <w:rsid w:val="00E2180E"/>
    <w:rsid w:val="00E22AE9"/>
    <w:rsid w:val="00E23E2D"/>
    <w:rsid w:val="00E23EA8"/>
    <w:rsid w:val="00E24871"/>
    <w:rsid w:val="00E24BF3"/>
    <w:rsid w:val="00E2558B"/>
    <w:rsid w:val="00E26652"/>
    <w:rsid w:val="00E305F7"/>
    <w:rsid w:val="00E30950"/>
    <w:rsid w:val="00E30ACB"/>
    <w:rsid w:val="00E31E46"/>
    <w:rsid w:val="00E32035"/>
    <w:rsid w:val="00E320FA"/>
    <w:rsid w:val="00E3233C"/>
    <w:rsid w:val="00E326AC"/>
    <w:rsid w:val="00E32753"/>
    <w:rsid w:val="00E34593"/>
    <w:rsid w:val="00E34C91"/>
    <w:rsid w:val="00E34E6C"/>
    <w:rsid w:val="00E350A0"/>
    <w:rsid w:val="00E3578A"/>
    <w:rsid w:val="00E36F23"/>
    <w:rsid w:val="00E40160"/>
    <w:rsid w:val="00E40D23"/>
    <w:rsid w:val="00E414D3"/>
    <w:rsid w:val="00E41EFF"/>
    <w:rsid w:val="00E4309D"/>
    <w:rsid w:val="00E43EB7"/>
    <w:rsid w:val="00E447D9"/>
    <w:rsid w:val="00E45110"/>
    <w:rsid w:val="00E4516D"/>
    <w:rsid w:val="00E478AE"/>
    <w:rsid w:val="00E500BB"/>
    <w:rsid w:val="00E502C4"/>
    <w:rsid w:val="00E50692"/>
    <w:rsid w:val="00E506DF"/>
    <w:rsid w:val="00E5074A"/>
    <w:rsid w:val="00E5104F"/>
    <w:rsid w:val="00E5108D"/>
    <w:rsid w:val="00E515DA"/>
    <w:rsid w:val="00E51CDA"/>
    <w:rsid w:val="00E52198"/>
    <w:rsid w:val="00E52AD2"/>
    <w:rsid w:val="00E52B68"/>
    <w:rsid w:val="00E52DC6"/>
    <w:rsid w:val="00E5346C"/>
    <w:rsid w:val="00E55B4F"/>
    <w:rsid w:val="00E560DD"/>
    <w:rsid w:val="00E5679D"/>
    <w:rsid w:val="00E56DF3"/>
    <w:rsid w:val="00E56E1E"/>
    <w:rsid w:val="00E572D7"/>
    <w:rsid w:val="00E5780C"/>
    <w:rsid w:val="00E579B0"/>
    <w:rsid w:val="00E57E76"/>
    <w:rsid w:val="00E60CD4"/>
    <w:rsid w:val="00E618EA"/>
    <w:rsid w:val="00E61B2F"/>
    <w:rsid w:val="00E629A3"/>
    <w:rsid w:val="00E6349D"/>
    <w:rsid w:val="00E639EE"/>
    <w:rsid w:val="00E63C20"/>
    <w:rsid w:val="00E64CC3"/>
    <w:rsid w:val="00E65FE9"/>
    <w:rsid w:val="00E661C0"/>
    <w:rsid w:val="00E661E9"/>
    <w:rsid w:val="00E670B9"/>
    <w:rsid w:val="00E67765"/>
    <w:rsid w:val="00E67AEE"/>
    <w:rsid w:val="00E704E3"/>
    <w:rsid w:val="00E70ED3"/>
    <w:rsid w:val="00E71153"/>
    <w:rsid w:val="00E711C1"/>
    <w:rsid w:val="00E71330"/>
    <w:rsid w:val="00E71470"/>
    <w:rsid w:val="00E71866"/>
    <w:rsid w:val="00E7263B"/>
    <w:rsid w:val="00E72AD3"/>
    <w:rsid w:val="00E7324E"/>
    <w:rsid w:val="00E73C3B"/>
    <w:rsid w:val="00E74563"/>
    <w:rsid w:val="00E808DE"/>
    <w:rsid w:val="00E80C84"/>
    <w:rsid w:val="00E80F04"/>
    <w:rsid w:val="00E813CB"/>
    <w:rsid w:val="00E8152C"/>
    <w:rsid w:val="00E81889"/>
    <w:rsid w:val="00E81B4D"/>
    <w:rsid w:val="00E81BFC"/>
    <w:rsid w:val="00E82E92"/>
    <w:rsid w:val="00E83E47"/>
    <w:rsid w:val="00E85304"/>
    <w:rsid w:val="00E863D2"/>
    <w:rsid w:val="00E90567"/>
    <w:rsid w:val="00E90701"/>
    <w:rsid w:val="00E91137"/>
    <w:rsid w:val="00E91487"/>
    <w:rsid w:val="00E91B8E"/>
    <w:rsid w:val="00E930D3"/>
    <w:rsid w:val="00E931BA"/>
    <w:rsid w:val="00E93E28"/>
    <w:rsid w:val="00E942FC"/>
    <w:rsid w:val="00E94C4E"/>
    <w:rsid w:val="00E950CD"/>
    <w:rsid w:val="00E974A9"/>
    <w:rsid w:val="00E97A08"/>
    <w:rsid w:val="00E97C33"/>
    <w:rsid w:val="00EA151A"/>
    <w:rsid w:val="00EA2676"/>
    <w:rsid w:val="00EA29CC"/>
    <w:rsid w:val="00EA2B91"/>
    <w:rsid w:val="00EA37AA"/>
    <w:rsid w:val="00EA3AB4"/>
    <w:rsid w:val="00EA3EA3"/>
    <w:rsid w:val="00EA3F77"/>
    <w:rsid w:val="00EA4251"/>
    <w:rsid w:val="00EA4B09"/>
    <w:rsid w:val="00EA4E15"/>
    <w:rsid w:val="00EA64CB"/>
    <w:rsid w:val="00EA6B4C"/>
    <w:rsid w:val="00EA6CC0"/>
    <w:rsid w:val="00EA727F"/>
    <w:rsid w:val="00EA74ED"/>
    <w:rsid w:val="00EB0341"/>
    <w:rsid w:val="00EB04E7"/>
    <w:rsid w:val="00EB0F59"/>
    <w:rsid w:val="00EB1489"/>
    <w:rsid w:val="00EB213C"/>
    <w:rsid w:val="00EB22C8"/>
    <w:rsid w:val="00EB28F1"/>
    <w:rsid w:val="00EB2B9B"/>
    <w:rsid w:val="00EB35FA"/>
    <w:rsid w:val="00EB4C21"/>
    <w:rsid w:val="00EB59F8"/>
    <w:rsid w:val="00EB5A06"/>
    <w:rsid w:val="00EB6062"/>
    <w:rsid w:val="00EB6B35"/>
    <w:rsid w:val="00EB73F1"/>
    <w:rsid w:val="00EB7FD6"/>
    <w:rsid w:val="00EC07FC"/>
    <w:rsid w:val="00EC149D"/>
    <w:rsid w:val="00EC1D8A"/>
    <w:rsid w:val="00EC2528"/>
    <w:rsid w:val="00EC26CE"/>
    <w:rsid w:val="00EC4E29"/>
    <w:rsid w:val="00EC52A5"/>
    <w:rsid w:val="00EC57CF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370A"/>
    <w:rsid w:val="00ED3B21"/>
    <w:rsid w:val="00ED4373"/>
    <w:rsid w:val="00ED4B7B"/>
    <w:rsid w:val="00ED6035"/>
    <w:rsid w:val="00ED655D"/>
    <w:rsid w:val="00ED7617"/>
    <w:rsid w:val="00EE2358"/>
    <w:rsid w:val="00EE2E38"/>
    <w:rsid w:val="00EE2FF2"/>
    <w:rsid w:val="00EE3546"/>
    <w:rsid w:val="00EE3885"/>
    <w:rsid w:val="00EE454A"/>
    <w:rsid w:val="00EE4BB8"/>
    <w:rsid w:val="00EE5C06"/>
    <w:rsid w:val="00EE67A5"/>
    <w:rsid w:val="00EE7515"/>
    <w:rsid w:val="00EF04BC"/>
    <w:rsid w:val="00EF2126"/>
    <w:rsid w:val="00EF2733"/>
    <w:rsid w:val="00EF27D3"/>
    <w:rsid w:val="00EF3A2F"/>
    <w:rsid w:val="00EF3EB8"/>
    <w:rsid w:val="00EF45D2"/>
    <w:rsid w:val="00EF49DB"/>
    <w:rsid w:val="00EF49F7"/>
    <w:rsid w:val="00EF4EB4"/>
    <w:rsid w:val="00EF515C"/>
    <w:rsid w:val="00EF5C46"/>
    <w:rsid w:val="00EF610E"/>
    <w:rsid w:val="00EF652E"/>
    <w:rsid w:val="00EF683F"/>
    <w:rsid w:val="00F005B9"/>
    <w:rsid w:val="00F00809"/>
    <w:rsid w:val="00F00AFC"/>
    <w:rsid w:val="00F01F6C"/>
    <w:rsid w:val="00F0233F"/>
    <w:rsid w:val="00F02487"/>
    <w:rsid w:val="00F0328C"/>
    <w:rsid w:val="00F03BC4"/>
    <w:rsid w:val="00F043E6"/>
    <w:rsid w:val="00F04B4D"/>
    <w:rsid w:val="00F04E72"/>
    <w:rsid w:val="00F05926"/>
    <w:rsid w:val="00F05C23"/>
    <w:rsid w:val="00F073ED"/>
    <w:rsid w:val="00F10035"/>
    <w:rsid w:val="00F1014F"/>
    <w:rsid w:val="00F10483"/>
    <w:rsid w:val="00F118EC"/>
    <w:rsid w:val="00F11D34"/>
    <w:rsid w:val="00F127AD"/>
    <w:rsid w:val="00F12F7F"/>
    <w:rsid w:val="00F1429B"/>
    <w:rsid w:val="00F152B4"/>
    <w:rsid w:val="00F16384"/>
    <w:rsid w:val="00F169F6"/>
    <w:rsid w:val="00F16A28"/>
    <w:rsid w:val="00F16E31"/>
    <w:rsid w:val="00F20570"/>
    <w:rsid w:val="00F20AF1"/>
    <w:rsid w:val="00F21089"/>
    <w:rsid w:val="00F210FF"/>
    <w:rsid w:val="00F2126F"/>
    <w:rsid w:val="00F21ED2"/>
    <w:rsid w:val="00F220AA"/>
    <w:rsid w:val="00F225CD"/>
    <w:rsid w:val="00F22702"/>
    <w:rsid w:val="00F230E6"/>
    <w:rsid w:val="00F253C5"/>
    <w:rsid w:val="00F2575E"/>
    <w:rsid w:val="00F25F4A"/>
    <w:rsid w:val="00F263F2"/>
    <w:rsid w:val="00F26779"/>
    <w:rsid w:val="00F2739F"/>
    <w:rsid w:val="00F30840"/>
    <w:rsid w:val="00F30EA2"/>
    <w:rsid w:val="00F31F20"/>
    <w:rsid w:val="00F3252B"/>
    <w:rsid w:val="00F33B32"/>
    <w:rsid w:val="00F344AE"/>
    <w:rsid w:val="00F357CE"/>
    <w:rsid w:val="00F35E1F"/>
    <w:rsid w:val="00F35E39"/>
    <w:rsid w:val="00F36CF2"/>
    <w:rsid w:val="00F372F3"/>
    <w:rsid w:val="00F401DE"/>
    <w:rsid w:val="00F409CD"/>
    <w:rsid w:val="00F41BC3"/>
    <w:rsid w:val="00F42419"/>
    <w:rsid w:val="00F43572"/>
    <w:rsid w:val="00F45718"/>
    <w:rsid w:val="00F46875"/>
    <w:rsid w:val="00F46D54"/>
    <w:rsid w:val="00F47C90"/>
    <w:rsid w:val="00F47FFB"/>
    <w:rsid w:val="00F520A4"/>
    <w:rsid w:val="00F542F8"/>
    <w:rsid w:val="00F54B9B"/>
    <w:rsid w:val="00F5513C"/>
    <w:rsid w:val="00F5589E"/>
    <w:rsid w:val="00F55CD7"/>
    <w:rsid w:val="00F5620E"/>
    <w:rsid w:val="00F5684D"/>
    <w:rsid w:val="00F56955"/>
    <w:rsid w:val="00F56BD2"/>
    <w:rsid w:val="00F56DBD"/>
    <w:rsid w:val="00F56E8B"/>
    <w:rsid w:val="00F57FF6"/>
    <w:rsid w:val="00F61F0E"/>
    <w:rsid w:val="00F63261"/>
    <w:rsid w:val="00F63CA6"/>
    <w:rsid w:val="00F643C7"/>
    <w:rsid w:val="00F64BEF"/>
    <w:rsid w:val="00F64C59"/>
    <w:rsid w:val="00F65213"/>
    <w:rsid w:val="00F6590D"/>
    <w:rsid w:val="00F65B96"/>
    <w:rsid w:val="00F6614C"/>
    <w:rsid w:val="00F666C9"/>
    <w:rsid w:val="00F67476"/>
    <w:rsid w:val="00F7010D"/>
    <w:rsid w:val="00F706A4"/>
    <w:rsid w:val="00F70EE6"/>
    <w:rsid w:val="00F71E89"/>
    <w:rsid w:val="00F7240C"/>
    <w:rsid w:val="00F727C8"/>
    <w:rsid w:val="00F72F23"/>
    <w:rsid w:val="00F73AC9"/>
    <w:rsid w:val="00F73F90"/>
    <w:rsid w:val="00F75DD6"/>
    <w:rsid w:val="00F76497"/>
    <w:rsid w:val="00F76518"/>
    <w:rsid w:val="00F7667C"/>
    <w:rsid w:val="00F76730"/>
    <w:rsid w:val="00F76834"/>
    <w:rsid w:val="00F769DD"/>
    <w:rsid w:val="00F76CFC"/>
    <w:rsid w:val="00F77468"/>
    <w:rsid w:val="00F7758F"/>
    <w:rsid w:val="00F81131"/>
    <w:rsid w:val="00F81AF0"/>
    <w:rsid w:val="00F81BA1"/>
    <w:rsid w:val="00F83418"/>
    <w:rsid w:val="00F83E6E"/>
    <w:rsid w:val="00F859F8"/>
    <w:rsid w:val="00F85E08"/>
    <w:rsid w:val="00F868E1"/>
    <w:rsid w:val="00F902C5"/>
    <w:rsid w:val="00F9058B"/>
    <w:rsid w:val="00F90B00"/>
    <w:rsid w:val="00F9150C"/>
    <w:rsid w:val="00F9251F"/>
    <w:rsid w:val="00F92542"/>
    <w:rsid w:val="00F9439F"/>
    <w:rsid w:val="00F94890"/>
    <w:rsid w:val="00F94E4C"/>
    <w:rsid w:val="00F95A5D"/>
    <w:rsid w:val="00F95D5A"/>
    <w:rsid w:val="00F96AB6"/>
    <w:rsid w:val="00F96FFD"/>
    <w:rsid w:val="00F9730E"/>
    <w:rsid w:val="00FA030D"/>
    <w:rsid w:val="00FA0D1A"/>
    <w:rsid w:val="00FA27EA"/>
    <w:rsid w:val="00FA308A"/>
    <w:rsid w:val="00FA3523"/>
    <w:rsid w:val="00FA4BE4"/>
    <w:rsid w:val="00FA7175"/>
    <w:rsid w:val="00FA77AC"/>
    <w:rsid w:val="00FB0E1A"/>
    <w:rsid w:val="00FB1190"/>
    <w:rsid w:val="00FB11A4"/>
    <w:rsid w:val="00FB45DC"/>
    <w:rsid w:val="00FB4904"/>
    <w:rsid w:val="00FB51CF"/>
    <w:rsid w:val="00FB523E"/>
    <w:rsid w:val="00FB639D"/>
    <w:rsid w:val="00FC05A2"/>
    <w:rsid w:val="00FC0CBD"/>
    <w:rsid w:val="00FC142D"/>
    <w:rsid w:val="00FC15F3"/>
    <w:rsid w:val="00FC2309"/>
    <w:rsid w:val="00FC26B5"/>
    <w:rsid w:val="00FC2C00"/>
    <w:rsid w:val="00FC4D3F"/>
    <w:rsid w:val="00FD0783"/>
    <w:rsid w:val="00FD2386"/>
    <w:rsid w:val="00FD2797"/>
    <w:rsid w:val="00FD2B34"/>
    <w:rsid w:val="00FD3392"/>
    <w:rsid w:val="00FD3646"/>
    <w:rsid w:val="00FD52EB"/>
    <w:rsid w:val="00FD6173"/>
    <w:rsid w:val="00FD759A"/>
    <w:rsid w:val="00FD7BDA"/>
    <w:rsid w:val="00FE0690"/>
    <w:rsid w:val="00FE1902"/>
    <w:rsid w:val="00FE46F0"/>
    <w:rsid w:val="00FE4786"/>
    <w:rsid w:val="00FE48D7"/>
    <w:rsid w:val="00FE49E3"/>
    <w:rsid w:val="00FE4C23"/>
    <w:rsid w:val="00FE6658"/>
    <w:rsid w:val="00FE7795"/>
    <w:rsid w:val="00FF130A"/>
    <w:rsid w:val="00FF4CF1"/>
    <w:rsid w:val="00FF5E8E"/>
    <w:rsid w:val="00FF631E"/>
    <w:rsid w:val="00FF695F"/>
    <w:rsid w:val="00FF6D9A"/>
    <w:rsid w:val="00FF6EA3"/>
    <w:rsid w:val="00FF7E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9874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Ttulo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link w:val="LegendaChar"/>
    <w:autoRedefine/>
    <w:qFormat/>
    <w:rsid w:val="003C4BCB"/>
    <w:pPr>
      <w:spacing w:before="120" w:after="120"/>
    </w:pPr>
    <w:rPr>
      <w:b/>
      <w:bCs/>
      <w:sz w:val="20"/>
      <w:szCs w:val="20"/>
    </w:rPr>
  </w:style>
  <w:style w:type="table" w:styleId="Tabelacomgrade">
    <w:name w:val="Table Grid"/>
    <w:basedOn w:val="Tabela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mrio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Sumrio2">
    <w:name w:val="toc 2"/>
    <w:basedOn w:val="Normal"/>
    <w:next w:val="Normal"/>
    <w:autoRedefine/>
    <w:uiPriority w:val="39"/>
    <w:qFormat/>
    <w:rsid w:val="00DE705D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Sumrio3">
    <w:name w:val="toc 3"/>
    <w:basedOn w:val="Normal"/>
    <w:next w:val="Normal"/>
    <w:autoRedefine/>
    <w:uiPriority w:val="39"/>
    <w:qFormat/>
    <w:rsid w:val="00DE705D"/>
    <w:pPr>
      <w:tabs>
        <w:tab w:val="right" w:leader="dot" w:pos="8505"/>
      </w:tabs>
    </w:pPr>
    <w:rPr>
      <w:rFonts w:ascii="Arial" w:hAnsi="Arial" w:cs="Arial"/>
      <w:b/>
    </w:rPr>
  </w:style>
  <w:style w:type="character" w:styleId="Hyperlink">
    <w:name w:val="Hyperlink"/>
    <w:basedOn w:val="Fontepargpadro"/>
    <w:uiPriority w:val="99"/>
    <w:rsid w:val="00D16655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D16655"/>
    <w:pPr>
      <w:ind w:left="480" w:hanging="480"/>
    </w:pPr>
  </w:style>
  <w:style w:type="paragraph" w:styleId="Cabealho">
    <w:name w:val="header"/>
    <w:basedOn w:val="Normal"/>
    <w:link w:val="CabealhoChar"/>
    <w:uiPriority w:val="99"/>
    <w:rsid w:val="00DE705D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B265E6"/>
  </w:style>
  <w:style w:type="character" w:styleId="HiperlinkVisitado">
    <w:name w:val="FollowedHyperlink"/>
    <w:basedOn w:val="Fontepargpadro"/>
    <w:semiHidden/>
    <w:rsid w:val="00B26EA1"/>
    <w:rPr>
      <w:color w:val="800080"/>
      <w:u w:val="single"/>
    </w:rPr>
  </w:style>
  <w:style w:type="paragraph" w:customStyle="1" w:styleId="APENDICE">
    <w:name w:val="APENDICE"/>
    <w:basedOn w:val="Ttulo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Textodenotaderodap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Nmerodelinha">
    <w:name w:val="line number"/>
    <w:basedOn w:val="Fontepargpadro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LegendaChar">
    <w:name w:val="Legenda Char"/>
    <w:basedOn w:val="Fontepargpadro"/>
    <w:link w:val="Legenda"/>
    <w:rsid w:val="003C4BCB"/>
    <w:rPr>
      <w:b/>
      <w:bCs/>
    </w:rPr>
  </w:style>
  <w:style w:type="numbering" w:styleId="111111">
    <w:name w:val="Outline List 2"/>
    <w:basedOn w:val="Semlista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Legenda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Textodebalo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tulo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Sumrio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Refdenotaderodap">
    <w:name w:val="footnote reference"/>
    <w:basedOn w:val="Fontepargpadro"/>
    <w:semiHidden/>
    <w:rsid w:val="004F10B6"/>
    <w:rPr>
      <w:vertAlign w:val="superscript"/>
    </w:rPr>
  </w:style>
  <w:style w:type="paragraph" w:styleId="Ttulo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MapadoDocumento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Sumrio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Sumrio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Sumrio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Remissivo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Fontepargpadro"/>
    <w:link w:val="FIGURA"/>
    <w:rsid w:val="0094116B"/>
    <w:rPr>
      <w:rFonts w:cs="Arial"/>
      <w:sz w:val="22"/>
      <w:szCs w:val="22"/>
    </w:rPr>
  </w:style>
  <w:style w:type="paragraph" w:styleId="Remissivo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CabealhoChar">
    <w:name w:val="Cabeçalho Char"/>
    <w:basedOn w:val="Fontepargpadro"/>
    <w:link w:val="Cabealho"/>
    <w:uiPriority w:val="99"/>
    <w:rsid w:val="00DE705D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Pr-formataoHTML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Recuodecorpodetexto3">
    <w:name w:val="Body Text Indent 3"/>
    <w:basedOn w:val="Normal"/>
    <w:link w:val="Recuodecorpodetexto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Corpodetexto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Corpodetexto">
    <w:name w:val="Body Text"/>
    <w:basedOn w:val="Normal"/>
    <w:link w:val="CorpodetextoChar"/>
    <w:autoRedefine/>
    <w:rsid w:val="0094116B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CabealhodoSumrio">
    <w:name w:val="TOC Heading"/>
    <w:basedOn w:val="Ttulo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  <w:style w:type="paragraph" w:styleId="Bibliografia">
    <w:name w:val="Bibliography"/>
    <w:basedOn w:val="Normal"/>
    <w:next w:val="Normal"/>
    <w:uiPriority w:val="37"/>
    <w:unhideWhenUsed/>
    <w:rsid w:val="000E42B1"/>
  </w:style>
  <w:style w:type="paragraph" w:styleId="PargrafodaLista">
    <w:name w:val="List Paragraph"/>
    <w:basedOn w:val="Normal"/>
    <w:uiPriority w:val="34"/>
    <w:qFormat/>
    <w:rsid w:val="001B4F8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://www.britannica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plataformatec/devise" TargetMode="External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ikipedia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rubydoc.info/gems/twitter" TargetMode="External"/><Relationship Id="rId1" Type="http://schemas.openxmlformats.org/officeDocument/2006/relationships/hyperlink" Target="https://github.com/jnunemaker/twitter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to\Documents\TCC\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Red11</b:Tag>
    <b:SourceType>InternetSite</b:SourceType>
    <b:Guid>{F8F5E6D8-48D1-4052-8707-D7FBCCE258A1}</b:Guid>
    <b:LCID>0</b:LCID>
    <b:Author>
      <b:Author>
        <b:NameList>
          <b:Person>
            <b:Last>Terra</b:Last>
            <b:First>Redação</b:First>
          </b:Person>
        </b:NameList>
      </b:Author>
    </b:Author>
    <b:Title>Internet 10 anos</b:Title>
    <b:InternetSiteTitle>Terra</b:InternetSiteTitle>
    <b:YearAccessed>2011</b:YearAccessed>
    <b:MonthAccessed>junho</b:MonthAccessed>
    <b:DayAccessed>08</b:DayAccessed>
    <b:URL>http://tecnologia.terra.com.br/internet10anos/interna/0,,OI541825-EI5026,00.html</b:URL>
    <b:Year>2010</b:Year>
    <b:RefOrder>7</b:RefOrder>
  </b:Source>
  <b:Source>
    <b:Tag>Raq09</b:Tag>
    <b:SourceType>Book</b:SourceType>
    <b:Guid>{69A22AD6-DD74-4EBC-82E0-163768651EF8}</b:Guid>
    <b:LCID>0</b:LCID>
    <b:Author>
      <b:Author>
        <b:NameList>
          <b:Person>
            <b:Last>Recuero</b:Last>
            <b:First>Raquel</b:First>
            <b:Middle>da Cunha</b:Middle>
          </b:Person>
        </b:NameList>
      </b:Author>
    </b:Author>
    <b:Title>Redes Sociais na Internet</b:Title>
    <b:Year>2009</b:Year>
    <b:City>Porto Alegre</b:City>
    <b:Publisher>Sulina</b:Publisher>
    <b:Edition>1</b:Edition>
    <b:RefOrder>8</b:RefOrder>
  </b:Source>
  <b:Source>
    <b:Tag>DEI04</b:Tag>
    <b:SourceType>Book</b:SourceType>
    <b:Guid>{E38BD3D9-2513-4430-8260-72686893DAB4}</b:Guid>
    <b:LCID>0</b:LCID>
    <b:Author>
      <b:Author>
        <b:NameList>
          <b:Person>
            <b:Last>DEITEL</b:Last>
            <b:First>Harvey</b:First>
            <b:Middle>M.</b:Middle>
          </b:Person>
          <b:Person>
            <b:Last>DEITEL</b:Last>
            <b:First>Paul</b:First>
            <b:Middle>J.</b:Middle>
          </b:Person>
          <b:Person>
            <b:Last>NIETO</b:Last>
            <b:First>Tem</b:First>
            <b:Middle>R.</b:Middle>
          </b:Person>
        </b:NameList>
      </b:Author>
    </b:Author>
    <b:Title>Visual Basic .NET – Como programar</b:Title>
    <b:Year>2004</b:Year>
    <b:City>São Paulo</b:City>
    <b:Publisher>Pearson Education</b:Publisher>
    <b:Edition>2</b:Edition>
    <b:RefOrder>2</b:RefOrder>
  </b:Source>
  <b:Source>
    <b:Tag>MAR11</b:Tag>
    <b:SourceType>JournalArticle</b:SourceType>
    <b:Guid>{11AF4F21-C869-46D4-9564-B9C71FE7B3AB}</b:Guid>
    <b:LCID>0</b:LCID>
    <b:Author>
      <b:Author>
        <b:NameList>
          <b:Person>
            <b:Last>MARTELETO</b:Last>
            <b:First>Regina</b:First>
            <b:Middle>Maria</b:Middle>
          </b:Person>
        </b:NameList>
      </b:Author>
    </b:Author>
    <b:Title>Análise de redes sociais: aplicação nos estudos de transferência da informação</b:Title>
    <b:Year>2011</b:Year>
    <b:City>Brasília</b:City>
    <b:Month>jan/abr</b:Month>
    <b:Pages>71-81</b:Pages>
    <b:Volume>30</b:Volume>
    <b:Issue>1</b:Issue>
    <b:RefOrder>21</b:RefOrder>
  </b:Source>
  <b:Source>
    <b:Tag>WAS09</b:Tag>
    <b:SourceType>BookSection</b:SourceType>
    <b:Guid>{2D3BC11A-F21E-4EF2-9884-FB98FDD944AE}</b:Guid>
    <b:LCID>0</b:LCID>
    <b:Author>
      <b:Author>
        <b:NameList>
          <b:Person>
            <b:Last>WASSERMAN</b:Last>
            <b:First>S.</b:First>
          </b:Person>
          <b:Person>
            <b:Last>FAUST</b:Last>
            <b:First>K.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Social Network Analysis. Methods and Applications</b:Title>
    <b:City>Porto Alegre</b:City>
    <b:Year>2009</b:Year>
    <b:BookTitle>Redes Sociais na Internet</b:BookTitle>
    <b:Publisher>Sulina</b:Publisher>
    <b:Edition>2</b:Edition>
    <b:Pages>24</b:Pages>
    <b:RefOrder>22</b:RefOrder>
  </b:Source>
  <b:Source>
    <b:Tag>BAR09</b:Tag>
    <b:SourceType>BookSection</b:SourceType>
    <b:Guid>{896270B7-96C2-4456-9AA7-D39FC6C4D760}</b:Guid>
    <b:LCID>0</b:LCID>
    <b:Author>
      <b:Author>
        <b:NameList>
          <b:Person>
            <b:Last>BARAN</b:Last>
            <b:First>Paul.</b:First>
          </b:Person>
        </b:NameList>
      </b:Author>
      <b:BookAuthor>
        <b:NameList>
          <b:Person>
            <b:Last>Recuero</b:Last>
            <b:First>Raquel</b:First>
            <b:Middle>da Cunha</b:Middle>
          </b:Person>
        </b:NameList>
      </b:BookAuthor>
    </b:Author>
    <b:Title>On Distributed Communications Networks</b:Title>
    <b:BookTitle>Redes Sociais na Internet</b:BookTitle>
    <b:Year>2009</b:Year>
    <b:City>Porto Alegre</b:City>
    <b:Publisher>Sulina</b:Publisher>
    <b:Edition>1</b:Edition>
    <b:Pages>56</b:Pages>
    <b:RefOrder>23</b:RefOrder>
  </b:Source>
  <b:Source>
    <b:Tag>Mis09</b:Tag>
    <b:SourceType>JournalArticle</b:SourceType>
    <b:Guid>{0A2FFF07-DC0E-4B9A-A62D-BD91E54ABD30}</b:Guid>
    <b:LCID>0</b:LCID>
    <b:Author>
      <b:Author>
        <b:NameList>
          <b:Person>
            <b:Last>Cardozo</b:Last>
            <b:First>Missila</b:First>
            <b:Middle>Loures</b:Middle>
          </b:Person>
        </b:NameList>
      </b:Author>
    </b:Author>
    <b:Title>Twitter: Microblog e Rede Social</b:Title>
    <b:Year>2009</b:Year>
    <b:Volume>4</b:Volume>
    <b:JournalName>caderno.com</b:JournalName>
    <b:Month>2º Semestre</b:Month>
    <b:Issue>2</b:Issue>
    <b:RefOrder>10</b:RefOrder>
  </b:Source>
  <b:Source>
    <b:Tag>Sch07</b:Tag>
    <b:SourceType>JournalArticle</b:SourceType>
    <b:Guid>{64718715-0565-4050-B8C4-65DBCDB21E2E}</b:Guid>
    <b:LCID>0</b:LCID>
    <b:Author>
      <b:Author>
        <b:NameList>
          <b:Person>
            <b:Last>Schmidt</b:Last>
            <b:First>Jan</b:First>
            <b:Middle>Hinrik</b:Middle>
          </b:Person>
        </b:NameList>
      </b:Author>
    </b:Author>
    <b:Title>Blogging practices: An analytical framework</b:Title>
    <b:JournalName>Journal of Computer-Mediated Communication</b:JournalName>
    <b:Year>2007</b:Year>
    <b:Volume>12</b:Volume>
    <b:Issue>13</b:Issue>
    <b:RefOrder>9</b:RefOrder>
  </b:Source>
  <b:Source>
    <b:Tag>Twi11</b:Tag>
    <b:SourceType>InternetSite</b:SourceType>
    <b:Guid>{BE662F3E-C162-4957-A3C7-7D1E6CA700C2}</b:Guid>
    <b:LCID>0</b:LCID>
    <b:Author>
      <b:Author>
        <b:NameList>
          <b:Person>
            <b:Last>Twitter</b:Last>
          </b:Person>
        </b:NameList>
      </b:Author>
    </b:Author>
    <b:Title>Sobre o Twitter</b:Title>
    <b:InternetSiteTitle>Twitter</b:InternetSiteTitle>
    <b:YearAccessed>2011</b:YearAccessed>
    <b:MonthAccessed>julho</b:MonthAccessed>
    <b:DayAccessed>5</b:DayAccessed>
    <b:URL>http://twitter.com/about</b:URL>
    <b:Year>2011</b:Year>
    <b:RefOrder>24</b:RefOrder>
  </b:Source>
  <b:Source>
    <b:Tag>Jos07</b:Tag>
    <b:SourceType>InternetSite</b:SourceType>
    <b:Guid>{0B1C645B-29CB-4BE1-A323-A581B54EAA0E}</b:Guid>
    <b:LCID>0</b:LCID>
    <b:Author>
      <b:Author>
        <b:NameList>
          <b:Person>
            <b:Last>Orihuela</b:Last>
            <b:First>Jose</b:First>
            <b:Middle>Luis</b:Middle>
          </b:Person>
        </b:NameList>
      </b:Author>
    </b:Author>
    <b:Title>Twitter y el boom del microblogging</b:Title>
    <b:Year>2007</b:Year>
    <b:YearAccessed>2011</b:YearAccessed>
    <b:MonthAccessed>julho</b:MonthAccessed>
    <b:DayAccessed>7</b:DayAccessed>
    <b:URL>http://portal.educ.ar/debates/educacionytic/super-sitios/twitter-y-el-boom-del-microblo.php</b:URL>
    <b:InternetSiteTitle>Portal Educ.ar</b:InternetSiteTitle>
    <b:RefOrder>25</b:RefOrder>
  </b:Source>
  <b:Source>
    <b:Tag>Ale10</b:Tag>
    <b:SourceType>InternetSite</b:SourceType>
    <b:Guid>{CAD49592-5A2D-46E2-AEA6-EBC17F3C3F59}</b:Guid>
    <b:LCID>0</b:LCID>
    <b:Author>
      <b:Author>
        <b:NameList>
          <b:Person>
            <b:Last>Versignassi</b:Last>
            <b:First>Alexandre</b:First>
          </b:Person>
        </b:NameList>
      </b:Author>
    </b:Author>
    <b:Title>República do Twitter</b:Title>
    <b:InternetSiteTitle>Super Interessante</b:InternetSiteTitle>
    <b:Year>2010</b:Year>
    <b:YearAccessed>2011</b:YearAccessed>
    <b:MonthAccessed>julho</b:MonthAccessed>
    <b:DayAccessed>7</b:DayAccessed>
    <b:URL>http://super.abril.com.br/alimentacao/republica-twitter-544297.shtml</b:URL>
    <b:RefOrder>26</b:RefOrder>
  </b:Source>
  <b:Source>
    <b:Tag>Twi111</b:Tag>
    <b:SourceType>InternetSite</b:SourceType>
    <b:Guid>{8B9117F1-2BEF-436E-9689-F3273A1A57FC}</b:Guid>
    <b:LCID>0</b:LCID>
    <b:Author>
      <b:Author>
        <b:NameList>
          <b:Person>
            <b:Last>Twitter</b:Last>
          </b:Person>
        </b:NameList>
      </b:Author>
    </b:Author>
    <b:Title>#numbers</b:Title>
    <b:InternetSiteTitle>Twitter Blog</b:InternetSiteTitle>
    <b:Year>2011</b:Year>
    <b:YearAccessed>2011</b:YearAccessed>
    <b:MonthAccessed>julho</b:MonthAccessed>
    <b:DayAccessed>7</b:DayAccessed>
    <b:URL>http://blog.twitter.com/2011/03/numbers.html</b:URL>
    <b:RefOrder>27</b:RefOrder>
  </b:Source>
  <b:Source>
    <b:Tag>Bul09</b:Tag>
    <b:SourceType>InternetSite</b:SourceType>
    <b:Guid>{A8AF870E-EC0B-47B5-9F69-FD5D7A1F827E}</b:Guid>
    <b:LCID>0</b:LCID>
    <b:Author>
      <b:Author>
        <b:NameList>
          <b:Person>
            <b:Last>Bullet</b:Last>
          </b:Person>
        </b:NameList>
      </b:Author>
    </b:Author>
    <b:Year>2009</b:Year>
    <b:URL>http://pt.scribd.com/doc/16042227/Twitter-no-Brasil</b:URL>
    <b:YearAccessed>2011</b:YearAccessed>
    <b:MonthAccessed>julho</b:MonthAccessed>
    <b:DayAccessed>12</b:DayAccessed>
    <b:RefOrder>28</b:RefOrder>
  </b:Source>
  <b:Source>
    <b:Tag>Mar09</b:Tag>
    <b:SourceType>InternetSite</b:SourceType>
    <b:Guid>{71E8B919-0164-4F00-B46E-35EEAE382A0E}</b:Guid>
    <b:LCID>0</b:LCID>
    <b:Author>
      <b:Author>
        <b:NameList>
          <b:Person>
            <b:Last>Lang</b:Last>
            <b:First>Marina</b:First>
          </b:Person>
        </b:NameList>
      </b:Author>
    </b:Author>
    <b:InternetSiteTitle>Folha.com</b:InternetSiteTitle>
    <b:Year>2009</b:Year>
    <b:YearAccessed>2011</b:YearAccessed>
    <b:MonthAccessed>julho</b:MonthAccessed>
    <b:DayAccessed>12</b:DayAccessed>
    <b:URL>http://www1.folha.uol.com.br/folha/informatica/ult124u565461.shtml</b:URL>
    <b:RefOrder>11</b:RefOrder>
  </b:Source>
  <b:Source>
    <b:Tag>Rei11</b:Tag>
    <b:SourceType>Book</b:SourceType>
    <b:Guid>{D7A8535E-F917-4680-BC2E-3221BAC270FB}</b:Guid>
    <b:LCID>0</b:LCID>
    <b:Author>
      <b:Author>
        <b:NameList>
          <b:Person>
            <b:Last>Reid</b:Last>
            <b:First>Jon</b:First>
          </b:Person>
        </b:NameList>
      </b:Author>
    </b:Author>
    <b:Title>jQuery Mobile</b:Title>
    <b:Year>2011</b:Year>
    <b:City>Sebastopol</b:City>
    <b:Publisher>O'Reilly Media</b:Publisher>
    <b:Edition>1</b:Edition>
    <b:RefOrder>18</b:RefOrder>
  </b:Source>
  <b:Source>
    <b:Tag>Mob10</b:Tag>
    <b:SourceType>InternetSite</b:SourceType>
    <b:Guid>{FC0B142C-7711-492E-A04E-837263A61F28}</b:Guid>
    <b:LCID>0</b:LCID>
    <b:Title>jQuery Mobile</b:Title>
    <b:Year>2010</b:Year>
    <b:InternetSiteTitle>jQuery Mobile Framework</b:InternetSiteTitle>
    <b:YearAccessed>2011</b:YearAccessed>
    <b:MonthAccessed>julho</b:MonthAccessed>
    <b:DayAccessed>18</b:DayAccessed>
    <b:URL>http://jquerymobile.com/gbs/</b:URL>
    <b:RefOrder>29</b:RefOrder>
  </b:Source>
  <b:Source>
    <b:Tag>Res10</b:Tag>
    <b:SourceType>InternetSite</b:SourceType>
    <b:Guid>{92468DEF-06BE-46D3-9F91-822325C3EBD9}</b:Guid>
    <b:LCID>0</b:LCID>
    <b:Author>
      <b:Author>
        <b:NameList>
          <b:Person>
            <b:Last>Resig</b:Last>
            <b:First>John</b:First>
          </b:Person>
        </b:NameList>
      </b:Author>
    </b:Author>
    <b:Title>Testing Mobile JavaScript</b:Title>
    <b:Year>2010</b:Year>
    <b:YearAccessed>2011</b:YearAccessed>
    <b:MonthAccessed>julho</b:MonthAccessed>
    <b:DayAccessed>19</b:DayAccessed>
    <b:URL>http://www.slideshare.net/jeresig/testing-mobile-javascript?from=ss_embed</b:URL>
    <b:RefOrder>30</b:RefOrder>
  </b:Source>
  <b:Source>
    <b:Tag>Lau11</b:Tag>
    <b:SourceType>InternetSite</b:SourceType>
    <b:Guid>{2FBC6E07-F189-4CE3-9D6A-3C71674BED19}</b:Guid>
    <b:LCID>0</b:LCID>
    <b:Author>
      <b:Author>
        <b:NameList>
          <b:Person>
            <b:Last>Stokar</b:Last>
            <b:First>Laura</b:First>
          </b:Person>
        </b:NameList>
      </b:Author>
    </b:Author>
    <b:Title>What is jQuery Mobile?</b:Title>
    <b:InternetSiteTitle>The Archer Group</b:InternetSiteTitle>
    <b:Year>2011</b:Year>
    <b:YearAccessed>2011</b:YearAccessed>
    <b:MonthAccessed>julho</b:MonthAccessed>
    <b:DayAccessed>20</b:DayAccessed>
    <b:URL>http://www.archer-group.com/development/what-is-jquery-mobile</b:URL>
    <b:RefOrder>19</b:RefOrder>
  </b:Source>
  <b:Source>
    <b:Tag>JrC10</b:Tag>
    <b:SourceType>Book</b:SourceType>
    <b:Guid>{6CE1CE30-7710-48A3-BE37-2DAB1A8DC52F}</b:Guid>
    <b:LCID>0</b:LCID>
    <b:Author>
      <b:Author>
        <b:NameList>
          <b:Person>
            <b:Last>Jr.</b:Last>
            <b:First>Cloves</b:First>
            <b:Middle>Carneiro</b:Middle>
          </b:Person>
          <b:Person>
            <b:Last>Barazi</b:Last>
            <b:First>Rida</b:First>
            <b:Middle>Al</b:Middle>
          </b:Person>
        </b:NameList>
      </b:Author>
    </b:Author>
    <b:Title>Beginning Rails 3</b:Title>
    <b:Year>2010</b:Year>
    <b:City>New York</b:City>
    <b:Publisher>Apress</b:Publisher>
    <b:RefOrder>15</b:RefOrder>
  </b:Source>
  <b:Source>
    <b:Tag>Ala05</b:Tag>
    <b:SourceType>Book</b:SourceType>
    <b:Guid>{64EB53E7-9BA0-4DD3-8707-36C77BCE52D5}</b:Guid>
    <b:LCID>0</b:LCID>
    <b:Author>
      <b:Author>
        <b:NameList>
          <b:Person>
            <b:Last>Koch</b:Last>
            <b:First>Alan</b:First>
            <b:Middle>S.</b:Middle>
          </b:Person>
        </b:NameList>
      </b:Author>
    </b:Author>
    <b:Title>Agile Software Development - Evaluating the Methods for Your Organization</b:Title>
    <b:Year>2005</b:Year>
    <b:City>Norwood</b:City>
    <b:Publisher>Artech House</b:Publisher>
    <b:RefOrder>13</b:RefOrder>
  </b:Source>
  <b:Source>
    <b:Tag>Rub09</b:Tag>
    <b:SourceType>Book</b:SourceType>
    <b:Guid>{45506420-6CCF-4284-AE7C-874060C64812}</b:Guid>
    <b:LCID>0</b:LCID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First>David</b:First>
            <b:Middle>Heinemeier</b:Middle>
          </b:Person>
        </b:NameList>
      </b:Author>
    </b:Author>
    <b:Title>Agile Web Development with Rails</b:Title>
    <b:Year>2009</b:Year>
    <b:City>Dallas</b:City>
    <b:Publisher>The Pragmatic Bookshelf</b:Publisher>
    <b:Edition>3</b:Edition>
    <b:RefOrder>14</b:RefOrder>
  </b:Source>
  <b:Source>
    <b:Tag>Jus07</b:Tag>
    <b:SourceType>Book</b:SourceType>
    <b:Guid>{09194D64-53A3-486A-A1AB-CC2E1E07441F}</b:Guid>
    <b:LCID>0</b:LCID>
    <b:Author>
      <b:Author>
        <b:NameList>
          <b:Person>
            <b:Last>Williams</b:Last>
            <b:First>Justin</b:First>
          </b:Person>
        </b:NameList>
      </b:Author>
    </b:Author>
    <b:Title>Rails Solutions - Ruby On Rails Made Easy</b:Title>
    <b:Year>2007</b:Year>
    <b:City>New York</b:City>
    <b:Publisher>Friendsof</b:Publisher>
    <b:RefOrder>16</b:RefOrder>
  </b:Source>
  <b:Source>
    <b:Tag>Ken01</b:Tag>
    <b:SourceType>InternetSite</b:SourceType>
    <b:Guid>{9074FA38-5E2E-4801-A996-62D0EA6BAC36}</b:Guid>
    <b:LCID>0</b:LCID>
    <b:Year>2001</b:Year>
    <b:InternetSiteTitle>Manifesto para Desenvolvimento Ágil de Software</b:InternetSiteTitle>
    <b:YearAccessed>2011</b:YearAccessed>
    <b:MonthAccessed>julho</b:MonthAccessed>
    <b:DayAccessed>24</b:DayAccessed>
    <b:URL>http://www.agilemanifesto.org/iso/ptbr/</b:URL>
    <b:RefOrder>31</b:RefOrder>
  </b:Source>
  <b:Source>
    <b:Tag>Jef08</b:Tag>
    <b:SourceType>Book</b:SourceType>
    <b:Guid>{11BFEA72-D801-43C8-8F99-865A1900BBAF}</b:Guid>
    <b:LCID>0</b:LCID>
    <b:Author>
      <b:Author>
        <b:NameList>
          <b:Person>
            <b:Last>Younker</b:Last>
            <b:First>Jeff</b:First>
          </b:Person>
        </b:NameList>
      </b:Author>
    </b:Author>
    <b:Title>Foundations of Agile Python Development</b:Title>
    <b:Year>2008</b:Year>
    <b:City>New York</b:City>
    <b:Publisher>Apress</b:Publisher>
    <b:RefOrder>32</b:RefOrder>
  </b:Source>
  <b:Source>
    <b:Tag>Mar091</b:Tag>
    <b:SourceType>InternetSite</b:SourceType>
    <b:Guid>{E3CEA1BC-5C67-4DEB-8BC7-B8F01E8ED02D}</b:Guid>
    <b:LCID>0</b:LCID>
    <b:Author>
      <b:Author>
        <b:NameList>
          <b:Person>
            <b:Last>Rodrigues</b:Last>
            <b:First>Mariana</b:First>
          </b:Person>
        </b:NameList>
      </b:Author>
    </b:Author>
    <b:Title>Isso é Mídia Social</b:Title>
    <b:Year>2009</b:Year>
    <b:InternetSiteTitle>i9 Social Media</b:InternetSiteTitle>
    <b:YearAccessed>2011</b:YearAccessed>
    <b:MonthAccessed>julho</b:MonthAccessed>
    <b:DayAccessed>27</b:DayAccessed>
    <b:URL>http://www.i9socialmedia.com/isso-e-midia-social</b:URL>
    <b:RefOrder>12</b:RefOrder>
  </b:Source>
  <b:Source>
    <b:Tag>Lon09</b:Tag>
    <b:SourceType>Book</b:SourceType>
    <b:Guid>{517E1E60-9A3D-44B8-BAAC-114EEB5F5E74}</b:Guid>
    <b:LCID>0</b:LCID>
    <b:Author>
      <b:Author>
        <b:NameList>
          <b:Person>
            <b:Last>Safko</b:Last>
            <b:First>Lon</b:First>
          </b:Person>
          <b:Person>
            <b:Last>Brake</b:Last>
            <b:First>David</b:First>
            <b:Middle>K.</b:Middle>
          </b:Person>
        </b:NameList>
      </b:Author>
    </b:Author>
    <b:Title>The Social Media Bible</b:Title>
    <b:Year>2009</b:Year>
    <b:City>Hoboken</b:City>
    <b:Publisher>John Wiley &amp; Sons</b:Publisher>
    <b:RefOrder>33</b:RefOrder>
  </b:Source>
  <b:Source>
    <b:Tag>Kel00</b:Tag>
    <b:SourceType>InternetSite</b:SourceType>
    <b:Guid>{68823615-D7F2-413B-8465-ADF2F2E01177}</b:Guid>
    <b:LCID>0</b:LCID>
    <b:Author>
      <b:Author>
        <b:NameList>
          <b:Person>
            <b:Last>Bogo</b:Last>
            <b:First>Kellen</b:First>
            <b:Middle>Cristina</b:Middle>
          </b:Person>
        </b:NameList>
      </b:Author>
    </b:Author>
    <b:Title>A História da Internet - Como Tudo Começou...</b:Title>
    <b:Year>2000</b:Year>
    <b:InternetSiteTitle>KPlus</b:InternetSiteTitle>
    <b:YearAccessed>2011</b:YearAccessed>
    <b:MonthAccessed>junho</b:MonthAccessed>
    <b:DayAccessed>7</b:DayAccessed>
    <b:URL>http://www.kplus.com.br/materia.asp?co=11&amp;rv=Vivencia</b:URL>
    <b:RefOrder>6</b:RefOrder>
  </b:Source>
  <b:Source>
    <b:Tag>Vag08</b:Tag>
    <b:SourceType>InternetSite</b:SourceType>
    <b:Guid>{3500236D-7625-4724-A931-DF449A264B80}</b:Guid>
    <b:LCID>0</b:LCID>
    <b:Author>
      <b:Author>
        <b:NameList>
          <b:Person>
            <b:Last>Lourenço</b:Last>
            <b:First>Vagner</b:First>
          </b:Person>
        </b:NameList>
      </b:Author>
    </b:Author>
    <b:Title>Acesso à internet, do surgimento até o 3G</b:Title>
    <b:InternetSiteTitle>Sete Lagoas</b:InternetSiteTitle>
    <b:Year>2008</b:Year>
    <b:YearAccessed>2011</b:YearAccessed>
    <b:MonthAccessed>junho</b:MonthAccessed>
    <b:DayAccessed>7</b:DayAccessed>
    <b:URL>http://www.setelagoas.com.br/vagner-lourenco/1274-acesso-a-internet-do-surgimento-ate-o-3g</b:URL>
    <b:RefOrder>1</b:RefOrder>
  </b:Source>
  <b:Source>
    <b:Tag>Bru06</b:Tag>
    <b:SourceType>Book</b:SourceType>
    <b:Guid>{B4005970-CA9C-4BAA-AF6C-9A39E7819314}</b:Guid>
    <b:LCID>0</b:LCID>
    <b:Author>
      <b:Author>
        <b:NameList>
          <b:Person>
            <b:Last>Tate</b:Last>
            <b:First>Bruce</b:First>
            <b:Middle>A.</b:Middle>
          </b:Person>
          <b:Person>
            <b:Last>Hibbs</b:Last>
            <b:First>Curt</b:First>
          </b:Person>
        </b:NameList>
      </b:Author>
    </b:Author>
    <b:Title>Ruby On Rails: Up and Running</b:Title>
    <b:Year>2006</b:Year>
    <b:Publisher>O'Reilly</b:Publisher>
    <b:Edition>1ª</b:Edition>
    <b:RefOrder>17</b:RefOrder>
  </b:Source>
  <b:Source>
    <b:Tag>Tim06</b:Tag>
    <b:SourceType>InternetSite</b:SourceType>
    <b:Guid>{67E0F0EF-22E9-4C89-B15C-D2ED6FCB1C72}</b:Guid>
    <b:LCID>0</b:LCID>
    <b:Author>
      <b:Author>
        <b:NameList>
          <b:Person>
            <b:Last>O'Reilly</b:Last>
            <b:First>Tim</b:First>
          </b:Person>
        </b:NameList>
      </b:Author>
    </b:Author>
    <b:Title>Web 2.0 Compact Definition: Trying Again</b:Title>
    <b:Year>2006</b:Year>
    <b:InternetSiteTitle>Radar O'Reilly</b:InternetSiteTitle>
    <b:YearAccessed>2011</b:YearAccessed>
    <b:MonthAccessed>setembro</b:MonthAccessed>
    <b:DayAccessed>21</b:DayAccessed>
    <b:URL>http://radar.oreilly.com/2006/12/web-20-compact-definition-tryi.html</b:URL>
    <b:RefOrder>3</b:RefOrder>
  </b:Source>
  <b:Source>
    <b:Tag>Tim05</b:Tag>
    <b:SourceType>InternetSite</b:SourceType>
    <b:Guid>{37ECA821-830D-4352-9E1F-F71E45312C5A}</b:Guid>
    <b:LCID>0</b:LCID>
    <b:Author>
      <b:Author>
        <b:NameList>
          <b:Person>
            <b:Last>O'Reilly</b:Last>
            <b:First>Tim</b:First>
          </b:Person>
        </b:NameList>
      </b:Author>
    </b:Author>
    <b:Title>What Is Web 2.0</b:Title>
    <b:InternetSiteTitle>O'Reilly</b:InternetSiteTitle>
    <b:Year>2005</b:Year>
    <b:YearAccessed>2011</b:YearAccessed>
    <b:MonthAccessed>setembro</b:MonthAccessed>
    <b:DayAccessed>11</b:DayAccessed>
    <b:URL>http://oreilly.com/web2/archive/what-is-web-20.html</b:URL>
    <b:RefOrder>34</b:RefOrder>
  </b:Source>
  <b:Source>
    <b:Tag>Anh09</b:Tag>
    <b:SourceType>InternetSite</b:SourceType>
    <b:Guid>{435A7758-BE32-4C5B-985D-AE6649147D5B}</b:Guid>
    <b:LCID>0</b:LCID>
    <b:Title>Anhembi</b:Title>
    <b:Year>2009</b:Year>
    <b:YearAccessed>2011</b:YearAccessed>
    <b:MonthAccessed>novembro</b:MonthAccessed>
    <b:DayAccessed>10</b:DayAccessed>
    <b:URL>http://www.anhembi.com.br/anhembi/bin/view/Pavilhao/WebHome</b:URL>
    <b:InternetSiteTitle>Pavilhão de Exposições</b:InternetSiteTitle>
    <b:RefOrder>5</b:RefOrder>
  </b:Source>
  <b:Source>
    <b:Tag>Joh11</b:Tag>
    <b:SourceType>InternetSite</b:SourceType>
    <b:Guid>{9E7E8CCB-A007-4D78-BE61-06D1317261D6}</b:Guid>
    <b:LCID>0</b:LCID>
    <b:Author>
      <b:Author>
        <b:NameList>
          <b:Person>
            <b:Last>Nunemaker</b:Last>
            <b:First>John</b:First>
          </b:Person>
        </b:NameList>
      </b:Author>
    </b:Author>
    <b:Title>github Social Coding</b:Title>
    <b:InternetSiteTitle>jnunemaker/twitter</b:InternetSiteTitle>
    <b:Year>2011</b:Year>
    <b:YearAccessed>2011</b:YearAccessed>
    <b:MonthAccessed>Abril</b:MonthAccessed>
    <b:DayAccessed>4</b:DayAccessed>
    <b:URL>https://github.com/jnunemaker/twitter/</b:URL>
    <b:RefOrder>35</b:RefOrder>
  </b:Source>
  <b:Source>
    <b:Tag>Pla11</b:Tag>
    <b:SourceType>InternetSite</b:SourceType>
    <b:Guid>{F25B9C0F-44BA-42A5-A4E0-F75C6A802E36}</b:Guid>
    <b:LCID>0</b:LCID>
    <b:Title>github Social Coding</b:Title>
    <b:InternetSiteTitle>plataformatec/devise</b:InternetSiteTitle>
    <b:Year>2011</b:Year>
    <b:YearAccessed>2011</b:YearAccessed>
    <b:MonthAccessed>Abril</b:MonthAccessed>
    <b:DayAccessed>5</b:DayAccessed>
    <b:URL>https://github.com/plataformatec/devise</b:URL>
    <b:Author>
      <b:Author>
        <b:NameList>
          <b:Person>
            <b:Last>PlataformaTec</b:Last>
          </b:Person>
        </b:NameList>
      </b:Author>
    </b:Author>
    <b:RefOrder>20</b:RefOrder>
  </b:Source>
  <b:Source>
    <b:Tag>Mar05</b:Tag>
    <b:SourceType>Book</b:SourceType>
    <b:Guid>{57B7B0EC-304D-447C-B296-FA7C8EA971BB}</b:Guid>
    <b:LCID>0</b:LCID>
    <b:Author>
      <b:Author>
        <b:NameList>
          <b:Person>
            <b:Last>Cobra</b:Last>
            <b:First>Marcos</b:First>
          </b:Person>
        </b:NameList>
      </b:Author>
    </b:Author>
    <b:Title>Administração de Marketing no Brasil</b:Title>
    <b:Year>2005</b:Year>
    <b:City>São Paulo</b:City>
    <b:Publisher>Cobra Editora</b:Publisher>
    <b:Edition>2ª Edição</b:Edition>
    <b:RefOrder>4</b:RefOrder>
  </b:Source>
</b:Sources>
</file>

<file path=customXml/itemProps1.xml><?xml version="1.0" encoding="utf-8"?>
<ds:datastoreItem xmlns:ds="http://schemas.openxmlformats.org/officeDocument/2006/customXml" ds:itemID="{2AEE80B0-1F57-4240-BF32-1B66C812C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7987</TotalTime>
  <Pages>49</Pages>
  <Words>8735</Words>
  <Characters>47175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55799</CharactersWithSpaces>
  <SharedDoc>false</SharedDoc>
  <HLinks>
    <vt:vector size="198" baseType="variant">
      <vt:variant>
        <vt:i4>1048649</vt:i4>
      </vt:variant>
      <vt:variant>
        <vt:i4>204</vt:i4>
      </vt:variant>
      <vt:variant>
        <vt:i4>0</vt:i4>
      </vt:variant>
      <vt:variant>
        <vt:i4>5</vt:i4>
      </vt:variant>
      <vt:variant>
        <vt:lpwstr>http://tecnologia.terra.com.br/internet10anos/interna/0,,OI541825-EI5026,00.html</vt:lpwstr>
      </vt:variant>
      <vt:variant>
        <vt:lpwstr/>
      </vt:variant>
      <vt:variant>
        <vt:i4>1245235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1572912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_Toc296250144</vt:lpwstr>
      </vt:variant>
      <vt:variant>
        <vt:i4>1572912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_Toc296250143</vt:lpwstr>
      </vt:variant>
      <vt:variant>
        <vt:i4>1572912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_Toc296250142</vt:lpwstr>
      </vt:variant>
      <vt:variant>
        <vt:i4>1572912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_Toc296250141</vt:lpwstr>
      </vt:variant>
      <vt:variant>
        <vt:i4>1572912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_Toc296250140</vt:lpwstr>
      </vt:variant>
      <vt:variant>
        <vt:i4>2031664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_Toc296250139</vt:lpwstr>
      </vt:variant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_Toc296250138</vt:lpwstr>
      </vt:variant>
      <vt:variant>
        <vt:i4>2031664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_Toc296250137</vt:lpwstr>
      </vt:variant>
      <vt:variant>
        <vt:i4>2031664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_Toc296250136</vt:lpwstr>
      </vt:variant>
      <vt:variant>
        <vt:i4>2031664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_Toc296250135</vt:lpwstr>
      </vt:variant>
      <vt:variant>
        <vt:i4>2031664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_Toc296250134</vt:lpwstr>
      </vt:variant>
      <vt:variant>
        <vt:i4>2031664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_Toc296250133</vt:lpwstr>
      </vt:variant>
      <vt:variant>
        <vt:i4>2031664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_Toc296250132</vt:lpwstr>
      </vt:variant>
      <vt:variant>
        <vt:i4>2031664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_Toc296250131</vt:lpwstr>
      </vt:variant>
      <vt:variant>
        <vt:i4>2031664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_Toc296250130</vt:lpwstr>
      </vt:variant>
      <vt:variant>
        <vt:i4>1966128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_Toc296250129</vt:lpwstr>
      </vt:variant>
      <vt:variant>
        <vt:i4>1966128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_Toc296250128</vt:lpwstr>
      </vt:variant>
      <vt:variant>
        <vt:i4>1966128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_Toc296250127</vt:lpwstr>
      </vt:variant>
      <vt:variant>
        <vt:i4>1966128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_Toc296250126</vt:lpwstr>
      </vt:variant>
      <vt:variant>
        <vt:i4>1966128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_Toc296250125</vt:lpwstr>
      </vt:variant>
      <vt:variant>
        <vt:i4>1966128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_Toc296250124</vt:lpwstr>
      </vt:variant>
      <vt:variant>
        <vt:i4>1966128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_Toc296250123</vt:lpwstr>
      </vt:variant>
      <vt:variant>
        <vt:i4>1966128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_Toc296250122</vt:lpwstr>
      </vt:variant>
      <vt:variant>
        <vt:i4>1966128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_Toc296250121</vt:lpwstr>
      </vt:variant>
      <vt:variant>
        <vt:i4>1966128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_Toc296250120</vt:lpwstr>
      </vt:variant>
      <vt:variant>
        <vt:i4>1900592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_Toc296250119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Tato</dc:creator>
  <cp:keywords/>
  <cp:lastModifiedBy>Tato</cp:lastModifiedBy>
  <cp:revision>475</cp:revision>
  <cp:lastPrinted>2009-06-08T15:02:00Z</cp:lastPrinted>
  <dcterms:created xsi:type="dcterms:W3CDTF">2011-06-21T16:20:00Z</dcterms:created>
  <dcterms:modified xsi:type="dcterms:W3CDTF">2011-11-20T01:15:00Z</dcterms:modified>
</cp:coreProperties>
</file>