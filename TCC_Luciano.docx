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337AB" w:rsidRDefault="008B5D63" w:rsidP="00DE705D">
      <w:pPr>
        <w:pStyle w:val="EstiloTrabalhoCentralizado"/>
      </w:pPr>
      <w:r>
        <w:rPr>
          <w:noProof/>
        </w:rPr>
        <w:drawing>
          <wp:inline distT="0" distB="0" distL="0" distR="0">
            <wp:extent cx="657225" cy="714375"/>
            <wp:effectExtent l="19050" t="0" r="9525" b="0"/>
            <wp:docPr id="1" name="Imagem 1" descr="logo_men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_menor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7AB" w:rsidRPr="00985482" w:rsidRDefault="006337AB" w:rsidP="00DE705D">
      <w:pPr>
        <w:pStyle w:val="EstiloTrabalhoCentralizado"/>
      </w:pPr>
      <w:r w:rsidRPr="00985482">
        <w:t>ETEP</w:t>
      </w:r>
      <w:r w:rsidR="0094116B">
        <w:t xml:space="preserve"> - </w:t>
      </w:r>
      <w:r w:rsidRPr="00985482">
        <w:t xml:space="preserve">FACULDADE DE TECNOLOGIA </w:t>
      </w:r>
      <w:r w:rsidR="00DE705D">
        <w:br/>
      </w:r>
      <w:r w:rsidRPr="00985482">
        <w:t>DE SÃO JOSÉ DOS CAMPOS</w:t>
      </w:r>
    </w:p>
    <w:p w:rsidR="006337AB" w:rsidRDefault="006337AB" w:rsidP="00DE705D">
      <w:pPr>
        <w:pStyle w:val="EstiloTrabalhoCentralizado"/>
      </w:pPr>
    </w:p>
    <w:p w:rsidR="00985482" w:rsidRDefault="00985482" w:rsidP="00DE705D">
      <w:pPr>
        <w:pStyle w:val="EstiloTrabalhoCentralizado"/>
      </w:pPr>
    </w:p>
    <w:p w:rsidR="006337AB" w:rsidRDefault="00F10483" w:rsidP="0094116B">
      <w:pPr>
        <w:pStyle w:val="EstiloTrabalhoCentralizado1"/>
      </w:pPr>
      <w:r>
        <w:t>AGREGADOR DE INFORMAÇÕES PARA MICROBLOG</w:t>
      </w:r>
    </w:p>
    <w:p w:rsidR="00B12E48" w:rsidRDefault="00B12E48" w:rsidP="00284030">
      <w:pPr>
        <w:ind w:firstLine="0"/>
      </w:pPr>
    </w:p>
    <w:p w:rsidR="00DE705D" w:rsidRDefault="00DE705D" w:rsidP="00284030">
      <w:pPr>
        <w:ind w:firstLine="0"/>
      </w:pPr>
    </w:p>
    <w:p w:rsidR="00284030" w:rsidRPr="00113FF7" w:rsidRDefault="00284030" w:rsidP="00284030">
      <w:pPr>
        <w:ind w:firstLine="0"/>
      </w:pPr>
    </w:p>
    <w:p w:rsidR="00B12E48" w:rsidRPr="00113FF7" w:rsidRDefault="00B12E48" w:rsidP="00B12E48"/>
    <w:p w:rsidR="002A2ACC" w:rsidRPr="00113FF7" w:rsidRDefault="002A2ACC" w:rsidP="00E26652">
      <w:pPr>
        <w:spacing w:before="240"/>
        <w:jc w:val="right"/>
        <w:outlineLvl w:val="0"/>
      </w:pPr>
      <w:r w:rsidRPr="00113FF7">
        <w:t xml:space="preserve">                               </w:t>
      </w:r>
      <w:r w:rsidR="0044677E" w:rsidRPr="00113FF7">
        <w:t xml:space="preserve">                          </w:t>
      </w:r>
      <w:r w:rsidRPr="00113FF7">
        <w:t xml:space="preserve"> </w:t>
      </w:r>
      <w:r w:rsidR="00F10483">
        <w:t>Luciano Rodrigues Costa</w:t>
      </w:r>
    </w:p>
    <w:p w:rsidR="002A2ACC" w:rsidRDefault="002A2ACC" w:rsidP="00B12E48"/>
    <w:p w:rsidR="00011BF8" w:rsidRPr="00113FF7" w:rsidRDefault="00011BF8" w:rsidP="00B12E48"/>
    <w:p w:rsidR="00B12E48" w:rsidRPr="00113FF7" w:rsidRDefault="00B12E48" w:rsidP="00B12E48"/>
    <w:p w:rsidR="00284030" w:rsidRDefault="00284030" w:rsidP="002A2ACC">
      <w:pPr>
        <w:jc w:val="center"/>
      </w:pPr>
    </w:p>
    <w:p w:rsidR="00284030" w:rsidRPr="00113FF7" w:rsidRDefault="002A2ACC" w:rsidP="00284030">
      <w:pPr>
        <w:ind w:firstLine="0"/>
      </w:pPr>
      <w:r w:rsidRPr="00113FF7">
        <w:t>T</w:t>
      </w:r>
      <w:r w:rsidR="006337AB">
        <w:t xml:space="preserve">rabalho de Conclusão de Curso de Bacharelado em </w:t>
      </w:r>
      <w:r w:rsidR="00F10483">
        <w:t>Engenharia da Computação</w:t>
      </w:r>
      <w:r w:rsidRPr="00113FF7">
        <w:t>, orientad</w:t>
      </w:r>
      <w:r w:rsidR="00011BF8">
        <w:t>o</w:t>
      </w:r>
      <w:r w:rsidR="00F10483">
        <w:t xml:space="preserve"> pelo</w:t>
      </w:r>
      <w:r w:rsidR="00E350A0">
        <w:t xml:space="preserve"> </w:t>
      </w:r>
      <w:r w:rsidR="006337AB">
        <w:t>M</w:t>
      </w:r>
      <w:r w:rsidR="006442C8">
        <w:t>s</w:t>
      </w:r>
      <w:r w:rsidR="0012185F">
        <w:t>C</w:t>
      </w:r>
      <w:r w:rsidR="00985482">
        <w:t>.</w:t>
      </w:r>
      <w:r w:rsidR="006337AB">
        <w:t xml:space="preserve"> </w:t>
      </w:r>
      <w:r w:rsidR="00EE3546">
        <w:t>Edizon Eduardo Basseto Junior</w:t>
      </w:r>
      <w:r w:rsidR="00993239">
        <w:t>.</w:t>
      </w:r>
    </w:p>
    <w:p w:rsidR="002A2ACC" w:rsidRPr="00113FF7" w:rsidRDefault="002A2ACC" w:rsidP="00284030">
      <w:pPr>
        <w:ind w:firstLine="0"/>
        <w:jc w:val="center"/>
      </w:pPr>
    </w:p>
    <w:p w:rsidR="00284030" w:rsidRDefault="00284030" w:rsidP="00284030">
      <w:pPr>
        <w:ind w:firstLine="0"/>
      </w:pPr>
    </w:p>
    <w:p w:rsidR="00DE705D" w:rsidRDefault="00DE705D" w:rsidP="00284030">
      <w:pPr>
        <w:ind w:firstLine="0"/>
      </w:pPr>
    </w:p>
    <w:p w:rsidR="002A2ACC" w:rsidRPr="00F7240C" w:rsidRDefault="006337AB" w:rsidP="00F7240C">
      <w:pPr>
        <w:ind w:firstLine="0"/>
        <w:jc w:val="center"/>
        <w:outlineLvl w:val="0"/>
      </w:pPr>
      <w:r>
        <w:t>ETEP Faculdades</w:t>
      </w:r>
    </w:p>
    <w:p w:rsidR="002A2ACC" w:rsidRPr="00F7240C" w:rsidRDefault="002A2ACC" w:rsidP="00F7240C">
      <w:pPr>
        <w:ind w:firstLine="0"/>
        <w:jc w:val="center"/>
      </w:pPr>
      <w:r w:rsidRPr="00F7240C">
        <w:t>São José dos Campos</w:t>
      </w:r>
    </w:p>
    <w:p w:rsidR="0035065F" w:rsidRDefault="00EE3546" w:rsidP="00F7240C">
      <w:pPr>
        <w:ind w:firstLine="0"/>
        <w:jc w:val="center"/>
      </w:pPr>
      <w:r>
        <w:t>2011</w:t>
      </w:r>
    </w:p>
    <w:p w:rsidR="0035065F" w:rsidRDefault="0035065F" w:rsidP="00DE705D">
      <w:pPr>
        <w:pStyle w:val="EstiloTrabalhoCentralizado"/>
      </w:pPr>
      <w:r>
        <w:br w:type="page"/>
      </w:r>
      <w:r>
        <w:lastRenderedPageBreak/>
        <w:t xml:space="preserve">ETEP </w:t>
      </w:r>
      <w:r w:rsidR="0094116B">
        <w:t xml:space="preserve">- </w:t>
      </w:r>
      <w:r>
        <w:t>FACULDADE DE TECNOLOGIA DE SÃO JOSÉ DOS CAMPOS</w:t>
      </w:r>
    </w:p>
    <w:p w:rsidR="00DE705D" w:rsidRDefault="00DE705D" w:rsidP="00DE705D">
      <w:pPr>
        <w:ind w:firstLine="0"/>
      </w:pPr>
    </w:p>
    <w:p w:rsidR="00DE705D" w:rsidRDefault="00DE705D" w:rsidP="00DE705D">
      <w:pPr>
        <w:ind w:firstLine="0"/>
      </w:pPr>
    </w:p>
    <w:p w:rsidR="00DE705D" w:rsidRDefault="00DE705D" w:rsidP="00DE705D">
      <w:pPr>
        <w:ind w:firstLine="0"/>
      </w:pPr>
    </w:p>
    <w:p w:rsidR="00DE705D" w:rsidRDefault="00DE705D" w:rsidP="00DE705D">
      <w:pPr>
        <w:ind w:firstLine="0"/>
      </w:pPr>
    </w:p>
    <w:p w:rsidR="00DE705D" w:rsidRDefault="00DE705D" w:rsidP="00DE705D">
      <w:pPr>
        <w:ind w:firstLine="0"/>
      </w:pPr>
    </w:p>
    <w:p w:rsidR="0035065F" w:rsidRDefault="00EE3546" w:rsidP="0094116B">
      <w:pPr>
        <w:pStyle w:val="EstiloTrabalhoCentralizado1"/>
      </w:pPr>
      <w:r>
        <w:t>AGREGADOR DE INFORMAÇÕES PARA MICROBLOG</w:t>
      </w:r>
    </w:p>
    <w:p w:rsidR="00985482" w:rsidRDefault="00985482" w:rsidP="00F73F90">
      <w:pPr>
        <w:ind w:firstLine="0"/>
      </w:pPr>
    </w:p>
    <w:p w:rsidR="00985482" w:rsidRDefault="00985482" w:rsidP="00F73F90">
      <w:pPr>
        <w:ind w:firstLine="0"/>
      </w:pPr>
    </w:p>
    <w:p w:rsidR="00985482" w:rsidRDefault="00985482" w:rsidP="00F73F90">
      <w:pPr>
        <w:ind w:firstLine="0"/>
      </w:pPr>
    </w:p>
    <w:p w:rsidR="00F73F90" w:rsidRPr="00113FF7" w:rsidRDefault="0018794D" w:rsidP="0018794D">
      <w:pPr>
        <w:ind w:firstLine="0"/>
        <w:jc w:val="right"/>
      </w:pPr>
      <w:r>
        <w:t xml:space="preserve">                                                                                             __________</w:t>
      </w:r>
      <w:r>
        <w:tab/>
      </w:r>
      <w:r>
        <w:tab/>
      </w:r>
      <w:r>
        <w:tab/>
      </w:r>
      <w:r>
        <w:tab/>
      </w:r>
      <w:r>
        <w:tab/>
        <w:t>___________________</w:t>
      </w:r>
    </w:p>
    <w:p w:rsidR="0035065F" w:rsidRPr="00113FF7" w:rsidRDefault="0035065F" w:rsidP="0018794D">
      <w:pPr>
        <w:jc w:val="right"/>
        <w:outlineLvl w:val="0"/>
      </w:pPr>
      <w:r w:rsidRPr="00113FF7">
        <w:t xml:space="preserve">                         </w:t>
      </w:r>
      <w:r w:rsidR="0018794D">
        <w:t xml:space="preserve">                     </w:t>
      </w:r>
      <w:r w:rsidR="00EE3546">
        <w:t>Luciano Rodrigues Costa</w:t>
      </w:r>
    </w:p>
    <w:p w:rsidR="0035065F" w:rsidRDefault="0035065F" w:rsidP="0035065F">
      <w:pPr>
        <w:ind w:firstLine="0"/>
      </w:pPr>
    </w:p>
    <w:p w:rsidR="00DA0470" w:rsidRDefault="00DA0470" w:rsidP="0035065F">
      <w:pPr>
        <w:ind w:firstLine="0"/>
      </w:pPr>
    </w:p>
    <w:p w:rsidR="00DA0470" w:rsidRDefault="00DA0470" w:rsidP="0035065F">
      <w:pPr>
        <w:ind w:firstLine="0"/>
      </w:pPr>
    </w:p>
    <w:p w:rsidR="00DA0470" w:rsidRDefault="00DA0470" w:rsidP="0035065F">
      <w:pPr>
        <w:ind w:firstLine="0"/>
      </w:pPr>
    </w:p>
    <w:p w:rsidR="00DA0470" w:rsidRDefault="00DA0470" w:rsidP="0035065F">
      <w:pPr>
        <w:ind w:firstLine="0"/>
      </w:pPr>
    </w:p>
    <w:p w:rsidR="00F73F90" w:rsidRDefault="00F73F90" w:rsidP="00F73F90">
      <w:pPr>
        <w:ind w:firstLine="0"/>
      </w:pPr>
    </w:p>
    <w:p w:rsidR="00F73F90" w:rsidRDefault="00F73F90" w:rsidP="00F73F90">
      <w:pPr>
        <w:ind w:firstLine="0"/>
      </w:pPr>
      <w:r>
        <w:t>________________________</w:t>
      </w:r>
      <w:r>
        <w:tab/>
      </w:r>
      <w:r>
        <w:tab/>
      </w:r>
      <w:r w:rsidR="00691B9A">
        <w:t>_</w:t>
      </w:r>
      <w:r>
        <w:t xml:space="preserve">                                           _________</w:t>
      </w:r>
      <w:r>
        <w:tab/>
      </w:r>
      <w:r>
        <w:tab/>
      </w:r>
      <w:r>
        <w:tab/>
      </w:r>
      <w:r>
        <w:tab/>
      </w:r>
      <w:r>
        <w:tab/>
        <w:t>___________________</w:t>
      </w:r>
    </w:p>
    <w:p w:rsidR="00F73F90" w:rsidRDefault="00691B9A" w:rsidP="00F73F90">
      <w:pPr>
        <w:ind w:firstLine="0"/>
      </w:pPr>
      <w:r>
        <w:t>Edizon Eduardo Basseto Junior</w:t>
      </w:r>
      <w:r w:rsidR="00F73F90">
        <w:t xml:space="preserve">                                      </w:t>
      </w:r>
      <w:r>
        <w:t xml:space="preserve">            Fernando Coelho Cipresso</w:t>
      </w:r>
    </w:p>
    <w:p w:rsidR="0035065F" w:rsidRDefault="0035065F" w:rsidP="0035065F">
      <w:pPr>
        <w:ind w:firstLine="0"/>
      </w:pPr>
    </w:p>
    <w:p w:rsidR="0035065F" w:rsidRDefault="0035065F" w:rsidP="0035065F">
      <w:pPr>
        <w:ind w:firstLine="0"/>
      </w:pPr>
    </w:p>
    <w:p w:rsidR="0035065F" w:rsidRPr="00113FF7" w:rsidRDefault="0035065F" w:rsidP="0035065F">
      <w:pPr>
        <w:ind w:firstLine="0"/>
      </w:pPr>
    </w:p>
    <w:p w:rsidR="0035065F" w:rsidRPr="00F7240C" w:rsidRDefault="0035065F" w:rsidP="0035065F">
      <w:pPr>
        <w:ind w:firstLine="0"/>
        <w:rPr>
          <w:sz w:val="20"/>
          <w:szCs w:val="20"/>
        </w:rPr>
      </w:pPr>
    </w:p>
    <w:p w:rsidR="0035065F" w:rsidRPr="00F7240C" w:rsidRDefault="0035065F" w:rsidP="0035065F">
      <w:pPr>
        <w:ind w:firstLine="0"/>
        <w:rPr>
          <w:sz w:val="20"/>
          <w:szCs w:val="20"/>
        </w:rPr>
      </w:pPr>
    </w:p>
    <w:p w:rsidR="0035065F" w:rsidRPr="00F7240C" w:rsidRDefault="0035065F" w:rsidP="0035065F">
      <w:pPr>
        <w:ind w:firstLine="0"/>
        <w:jc w:val="center"/>
        <w:outlineLvl w:val="0"/>
      </w:pPr>
      <w:r>
        <w:t>ETEP Faculdades</w:t>
      </w:r>
    </w:p>
    <w:p w:rsidR="0035065F" w:rsidRPr="00F7240C" w:rsidRDefault="0035065F" w:rsidP="0035065F">
      <w:pPr>
        <w:ind w:firstLine="0"/>
        <w:jc w:val="center"/>
      </w:pPr>
      <w:r w:rsidRPr="00F7240C">
        <w:t>São José dos Campos</w:t>
      </w:r>
    </w:p>
    <w:p w:rsidR="00110A1F" w:rsidRPr="00113FF7" w:rsidRDefault="00EE3546" w:rsidP="00245BA5">
      <w:pPr>
        <w:ind w:firstLine="0"/>
        <w:jc w:val="center"/>
      </w:pPr>
      <w:r>
        <w:t>2011</w:t>
      </w:r>
    </w:p>
    <w:p w:rsidR="002B5A11" w:rsidRPr="00113FF7" w:rsidRDefault="002B5A11" w:rsidP="00EF27D3">
      <w:pPr>
        <w:outlineLvl w:val="0"/>
        <w:sectPr w:rsidR="002B5A11" w:rsidRPr="00113FF7" w:rsidSect="00113FF7">
          <w:footerReference w:type="even" r:id="rId9"/>
          <w:footerReference w:type="default" r:id="rId10"/>
          <w:pgSz w:w="11907" w:h="16840" w:code="9"/>
          <w:pgMar w:top="1701" w:right="1134" w:bottom="1134" w:left="1701" w:header="709" w:footer="1418" w:gutter="0"/>
          <w:pgNumType w:start="25"/>
          <w:cols w:space="708"/>
          <w:docGrid w:linePitch="360"/>
        </w:sectPr>
      </w:pPr>
    </w:p>
    <w:p w:rsidR="00F64C59" w:rsidRPr="00113FF7" w:rsidRDefault="00F64C59" w:rsidP="00FF5E8E"/>
    <w:p w:rsidR="00F64C59" w:rsidRPr="00113FF7" w:rsidRDefault="00F64C59" w:rsidP="00FF5E8E"/>
    <w:p w:rsidR="00F64C59" w:rsidRPr="00113FF7" w:rsidRDefault="00F64C59" w:rsidP="00FF5E8E"/>
    <w:p w:rsidR="00F64C59" w:rsidRPr="00113FF7" w:rsidRDefault="00F64C59" w:rsidP="00FF5E8E"/>
    <w:p w:rsidR="00F64C59" w:rsidRPr="00113FF7" w:rsidRDefault="00F64C59" w:rsidP="00FF5E8E"/>
    <w:p w:rsidR="00F64C59" w:rsidRPr="00113FF7" w:rsidRDefault="00F64C59" w:rsidP="00FF5E8E"/>
    <w:p w:rsidR="00F64C59" w:rsidRPr="00113FF7" w:rsidRDefault="00F64C59" w:rsidP="00FF5E8E"/>
    <w:p w:rsidR="00F64C59" w:rsidRPr="00113FF7" w:rsidRDefault="00F64C59" w:rsidP="00FF5E8E"/>
    <w:p w:rsidR="00F64C59" w:rsidRPr="00113FF7" w:rsidRDefault="00F64C59" w:rsidP="00FF5E8E"/>
    <w:p w:rsidR="00F64C59" w:rsidRDefault="00F64C59" w:rsidP="00FF5E8E"/>
    <w:p w:rsidR="00FF5E8E" w:rsidRDefault="00FF5E8E" w:rsidP="00FF5E8E"/>
    <w:p w:rsidR="00FF5E8E" w:rsidRDefault="00FF5E8E" w:rsidP="00FF5E8E"/>
    <w:p w:rsidR="00FF5E8E" w:rsidRPr="00113FF7" w:rsidRDefault="00FF5E8E" w:rsidP="00FF5E8E"/>
    <w:p w:rsidR="00F64C59" w:rsidRDefault="00F64C59" w:rsidP="00FF5E8E"/>
    <w:p w:rsidR="00FF5E8E" w:rsidRDefault="00FF5E8E" w:rsidP="00FF5E8E"/>
    <w:p w:rsidR="00FF5E8E" w:rsidRDefault="00FF5E8E" w:rsidP="00FF5E8E"/>
    <w:p w:rsidR="00FF5E8E" w:rsidRDefault="00FF5E8E" w:rsidP="00FF5E8E"/>
    <w:p w:rsidR="00FF5E8E" w:rsidRPr="00113FF7" w:rsidRDefault="00FF5E8E" w:rsidP="00FF5E8E"/>
    <w:p w:rsidR="00F64C59" w:rsidRPr="00113FF7" w:rsidRDefault="00F64C59" w:rsidP="00FF5E8E"/>
    <w:p w:rsidR="00E174E7" w:rsidRPr="00113FF7" w:rsidRDefault="00031D37" w:rsidP="00FF5E8E">
      <w:pPr>
        <w:jc w:val="right"/>
      </w:pPr>
      <w:r w:rsidRPr="00113FF7">
        <w:t>“</w:t>
      </w:r>
      <w:r w:rsidR="008E5D78">
        <w:t>O passado e o presente, endossam o futuro</w:t>
      </w:r>
      <w:r w:rsidRPr="00113FF7">
        <w:t>”</w:t>
      </w:r>
      <w:r w:rsidR="00524F06" w:rsidRPr="00113FF7">
        <w:t>.</w:t>
      </w:r>
    </w:p>
    <w:p w:rsidR="00E174E7" w:rsidRPr="00113FF7" w:rsidRDefault="008E5D78" w:rsidP="00FF5E8E">
      <w:pPr>
        <w:jc w:val="right"/>
        <w:rPr>
          <w:sz w:val="18"/>
          <w:szCs w:val="18"/>
        </w:rPr>
      </w:pPr>
      <w:r>
        <w:rPr>
          <w:sz w:val="18"/>
          <w:szCs w:val="18"/>
        </w:rPr>
        <w:t>Benedito da Guiné</w:t>
      </w:r>
    </w:p>
    <w:p w:rsidR="00B50350" w:rsidRPr="00113FF7" w:rsidRDefault="00B50350" w:rsidP="00FF5E8E"/>
    <w:p w:rsidR="00C60A65" w:rsidRDefault="00C60A65" w:rsidP="00FF5E8E"/>
    <w:p w:rsidR="00496108" w:rsidRPr="00113FF7" w:rsidRDefault="00496108" w:rsidP="00FF5E8E">
      <w:pPr>
        <w:rPr>
          <w:sz w:val="22"/>
          <w:szCs w:val="22"/>
        </w:rPr>
      </w:pPr>
    </w:p>
    <w:p w:rsidR="009D6F4B" w:rsidRPr="00113FF7" w:rsidRDefault="009D6F4B" w:rsidP="00FF5E8E"/>
    <w:p w:rsidR="00453C50" w:rsidRPr="00113FF7" w:rsidRDefault="00453C50" w:rsidP="00FF5E8E"/>
    <w:p w:rsidR="0081574A" w:rsidRPr="00113FF7" w:rsidRDefault="002453D0" w:rsidP="00D205EC">
      <w:pPr>
        <w:pStyle w:val="PRE-TEXTO"/>
      </w:pPr>
      <w:bookmarkStart w:id="0" w:name="_Toc149724129"/>
      <w:bookmarkStart w:id="1" w:name="_Toc149724314"/>
      <w:bookmarkStart w:id="2" w:name="_Toc150052720"/>
      <w:bookmarkStart w:id="3" w:name="_Toc150053211"/>
      <w:bookmarkStart w:id="4" w:name="_Toc191364853"/>
      <w:bookmarkStart w:id="5" w:name="_Toc198716127"/>
      <w:r w:rsidRPr="00113FF7">
        <w:lastRenderedPageBreak/>
        <w:t>AGRADECIMENTOS</w:t>
      </w:r>
      <w:bookmarkEnd w:id="0"/>
      <w:bookmarkEnd w:id="1"/>
      <w:bookmarkEnd w:id="2"/>
      <w:bookmarkEnd w:id="3"/>
      <w:bookmarkEnd w:id="4"/>
      <w:bookmarkEnd w:id="5"/>
    </w:p>
    <w:p w:rsidR="00AA1F06" w:rsidRPr="00113FF7" w:rsidRDefault="008512CA" w:rsidP="00D51D9E">
      <w:pPr>
        <w:ind w:firstLine="0"/>
      </w:pPr>
      <w:r>
        <w:t>Agradeço</w:t>
      </w:r>
      <w:r w:rsidR="00D51733">
        <w:t xml:space="preserve"> a Deus pela oportunidade de estar concluindo essa importante etapa da minha vida. </w:t>
      </w:r>
      <w:r w:rsidR="00E13E08">
        <w:t>Agradeço também</w:t>
      </w:r>
      <w:r w:rsidR="00D51733">
        <w:t xml:space="preserve"> meus familiares e principalmente minha namorada Adriane Ferreira pela </w:t>
      </w:r>
      <w:r w:rsidR="00E13E08">
        <w:t xml:space="preserve">paciência e ajuda nesse período. Registro também minha gratidão </w:t>
      </w:r>
      <w:r w:rsidR="00D51D9E">
        <w:t>aos amigos</w:t>
      </w:r>
      <w:r w:rsidR="00E13E08">
        <w:t xml:space="preserve"> que caminharam junto comigo durante </w:t>
      </w:r>
      <w:r w:rsidR="00D51D9E">
        <w:t>es</w:t>
      </w:r>
      <w:r w:rsidR="00E13E08">
        <w:t>s</w:t>
      </w:r>
      <w:r w:rsidR="00D51D9E">
        <w:t>es</w:t>
      </w:r>
      <w:r w:rsidR="00E13E08">
        <w:t xml:space="preserve"> últimos </w:t>
      </w:r>
      <w:r w:rsidR="00D51D9E">
        <w:t xml:space="preserve">cinco </w:t>
      </w:r>
      <w:r w:rsidR="00E13E08">
        <w:t>anos. Por último, não menos importante, agradeço aos orientadores Profº Edizon</w:t>
      </w:r>
      <w:r w:rsidR="00D51D9E">
        <w:t xml:space="preserve"> E. B.</w:t>
      </w:r>
      <w:r w:rsidR="00E13E08">
        <w:t xml:space="preserve"> Junior e Fernando </w:t>
      </w:r>
      <w:r w:rsidR="00D51D9E">
        <w:t xml:space="preserve">C. </w:t>
      </w:r>
      <w:r w:rsidR="00E13E08">
        <w:t>Cipresso pel</w:t>
      </w:r>
      <w:r w:rsidR="00D51D9E">
        <w:t>o</w:t>
      </w:r>
      <w:r w:rsidR="00E13E08">
        <w:t xml:space="preserve"> auxílio no desenvolvimento de</w:t>
      </w:r>
      <w:r w:rsidR="00D51D9E">
        <w:t>sse trabalho e também</w:t>
      </w:r>
      <w:r w:rsidR="00985048">
        <w:t xml:space="preserve"> agradeço</w:t>
      </w:r>
      <w:r w:rsidR="00D51D9E">
        <w:t xml:space="preserve"> aos professores da Banca Examinadora.</w:t>
      </w:r>
    </w:p>
    <w:p w:rsidR="00AA1F06" w:rsidRPr="00113FF7" w:rsidRDefault="00AA1F06" w:rsidP="00FF5E8E"/>
    <w:p w:rsidR="00AA1F06" w:rsidRPr="00113FF7" w:rsidRDefault="00AA1F06" w:rsidP="00FF5E8E"/>
    <w:p w:rsidR="00AA1F06" w:rsidRPr="00113FF7" w:rsidRDefault="00AA1F06" w:rsidP="00FF5E8E"/>
    <w:p w:rsidR="00AA1F06" w:rsidRPr="00113FF7" w:rsidRDefault="00AA1F06" w:rsidP="00FF5E8E"/>
    <w:p w:rsidR="00AA1F06" w:rsidRPr="00113FF7" w:rsidRDefault="00AA1F06" w:rsidP="00FF5E8E"/>
    <w:p w:rsidR="00AA1F06" w:rsidRPr="00113FF7" w:rsidRDefault="00AA1F06" w:rsidP="00FF5E8E"/>
    <w:p w:rsidR="00AA1F06" w:rsidRPr="00113FF7" w:rsidRDefault="00AA1F06" w:rsidP="00FF5E8E"/>
    <w:p w:rsidR="00AA1F06" w:rsidRPr="00113FF7" w:rsidRDefault="00AA1F06" w:rsidP="00FF5E8E"/>
    <w:p w:rsidR="00AA1F06" w:rsidRPr="00113FF7" w:rsidRDefault="00AA1F06" w:rsidP="00FF5E8E"/>
    <w:p w:rsidR="00AA1F06" w:rsidRPr="00113FF7" w:rsidRDefault="00AA1F06" w:rsidP="00FF5E8E"/>
    <w:p w:rsidR="00AA1F06" w:rsidRPr="00113FF7" w:rsidRDefault="00AA1F06" w:rsidP="00FF5E8E"/>
    <w:p w:rsidR="009E3018" w:rsidRPr="00113FF7" w:rsidRDefault="009E3018" w:rsidP="00D205EC">
      <w:pPr>
        <w:pStyle w:val="PRE-TEXTO"/>
      </w:pPr>
      <w:bookmarkStart w:id="6" w:name="_Toc149724130"/>
      <w:bookmarkStart w:id="7" w:name="_Toc149724315"/>
      <w:bookmarkStart w:id="8" w:name="_Toc150052721"/>
      <w:bookmarkStart w:id="9" w:name="_Toc150053212"/>
      <w:bookmarkStart w:id="10" w:name="_Toc191364854"/>
      <w:bookmarkStart w:id="11" w:name="_Toc198716128"/>
      <w:r w:rsidRPr="00113FF7">
        <w:lastRenderedPageBreak/>
        <w:t>RESUMO</w:t>
      </w:r>
      <w:bookmarkEnd w:id="6"/>
      <w:bookmarkEnd w:id="7"/>
      <w:bookmarkEnd w:id="8"/>
      <w:bookmarkEnd w:id="9"/>
      <w:bookmarkEnd w:id="10"/>
      <w:bookmarkEnd w:id="11"/>
    </w:p>
    <w:p w:rsidR="003873D1" w:rsidRDefault="003873D1" w:rsidP="00F73F90">
      <w:pPr>
        <w:ind w:firstLine="0"/>
      </w:pPr>
      <w:bookmarkStart w:id="12" w:name="_Toc133633008"/>
      <w:bookmarkStart w:id="13" w:name="_Toc144805827"/>
      <w:bookmarkStart w:id="14" w:name="_Toc149724133"/>
      <w:bookmarkStart w:id="15" w:name="_Toc149724318"/>
      <w:bookmarkStart w:id="16" w:name="_Toc150052724"/>
      <w:bookmarkStart w:id="17" w:name="_Toc150053215"/>
      <w:bookmarkStart w:id="18" w:name="_Toc191364857"/>
      <w:bookmarkStart w:id="19" w:name="_Toc198716131"/>
      <w:bookmarkStart w:id="20" w:name="_Toc143669252"/>
      <w:bookmarkEnd w:id="12"/>
      <w:r>
        <w:t>A Internet é um meio</w:t>
      </w:r>
      <w:r w:rsidR="007C6EA3">
        <w:t xml:space="preserve"> de comunicação</w:t>
      </w:r>
      <w:r>
        <w:t xml:space="preserve"> </w:t>
      </w:r>
      <w:r w:rsidR="00A67A7A">
        <w:t xml:space="preserve">sem fronteiras </w:t>
      </w:r>
      <w:r>
        <w:t xml:space="preserve">para a difusão da informação. </w:t>
      </w:r>
      <w:r w:rsidR="00DA4D21">
        <w:t>Principalmente a</w:t>
      </w:r>
      <w:r>
        <w:t>través das redes sociais</w:t>
      </w:r>
      <w:r w:rsidR="00CD0BDE">
        <w:t>, pessoas do mundo inteiro</w:t>
      </w:r>
      <w:r w:rsidR="00950A3D">
        <w:t xml:space="preserve"> podem</w:t>
      </w:r>
      <w:r w:rsidR="00CD0BDE">
        <w:t xml:space="preserve"> </w:t>
      </w:r>
      <w:r w:rsidR="00950A3D">
        <w:t>gerar e compartilhar</w:t>
      </w:r>
      <w:r w:rsidR="00CD0BDE">
        <w:t xml:space="preserve"> conteúdo com facilidade.</w:t>
      </w:r>
      <w:r w:rsidR="00147CC5">
        <w:t xml:space="preserve"> </w:t>
      </w:r>
      <w:r w:rsidR="00822B2F">
        <w:t>Com destaque, o</w:t>
      </w:r>
      <w:r w:rsidR="00DA4D21">
        <w:t xml:space="preserve"> </w:t>
      </w:r>
      <w:r w:rsidR="00DA4D21" w:rsidRPr="00DA4D21">
        <w:rPr>
          <w:i/>
        </w:rPr>
        <w:t>microblog</w:t>
      </w:r>
      <w:r w:rsidR="00822B2F">
        <w:t xml:space="preserve"> Twitter </w:t>
      </w:r>
      <w:r w:rsidR="00950A3D">
        <w:t>vem sendo um desses facilitadores</w:t>
      </w:r>
      <w:r w:rsidR="00863F24">
        <w:t xml:space="preserve"> e</w:t>
      </w:r>
      <w:r w:rsidR="00822B2F">
        <w:t xml:space="preserve"> </w:t>
      </w:r>
      <w:r w:rsidR="00863F24">
        <w:t>com</w:t>
      </w:r>
      <w:r w:rsidR="00950A3D">
        <w:t xml:space="preserve">o resultado </w:t>
      </w:r>
      <w:r w:rsidR="00863F24">
        <w:t>há</w:t>
      </w:r>
      <w:r w:rsidR="00950A3D">
        <w:t xml:space="preserve"> uma inundação de informações que</w:t>
      </w:r>
      <w:r w:rsidR="00863F24">
        <w:t>,</w:t>
      </w:r>
      <w:r w:rsidR="00950A3D">
        <w:t xml:space="preserve"> na prática</w:t>
      </w:r>
      <w:r w:rsidR="00863F24">
        <w:t>,</w:t>
      </w:r>
      <w:r w:rsidR="00950A3D">
        <w:t xml:space="preserve"> </w:t>
      </w:r>
      <w:r w:rsidR="005E5FCF">
        <w:t>não será completamente consumida</w:t>
      </w:r>
      <w:r w:rsidR="00DA4D21">
        <w:t xml:space="preserve">. </w:t>
      </w:r>
      <w:r w:rsidR="00EF515C">
        <w:t>Para esse cenário</w:t>
      </w:r>
      <w:r w:rsidR="00DA4D21">
        <w:t xml:space="preserve">, </w:t>
      </w:r>
      <w:r w:rsidR="009B559E">
        <w:t xml:space="preserve">foi </w:t>
      </w:r>
      <w:r w:rsidR="00691B9A">
        <w:t>proposta</w:t>
      </w:r>
      <w:r w:rsidR="009B559E">
        <w:t xml:space="preserve"> </w:t>
      </w:r>
      <w:r w:rsidR="00DA4D21">
        <w:t xml:space="preserve">a criação de uma ferramenta </w:t>
      </w:r>
      <w:r w:rsidR="007E1A47">
        <w:t xml:space="preserve">onde </w:t>
      </w:r>
      <w:r w:rsidR="007B56EA">
        <w:t>é possível</w:t>
      </w:r>
      <w:r w:rsidR="007E1A47">
        <w:t xml:space="preserve"> </w:t>
      </w:r>
      <w:r w:rsidR="003C68F2">
        <w:t xml:space="preserve">rotular e </w:t>
      </w:r>
      <w:r w:rsidR="007E1A47">
        <w:t>categorizar perfis de usuários do Twitter</w:t>
      </w:r>
      <w:r w:rsidR="000B1282">
        <w:t xml:space="preserve"> por meio de cadastros. </w:t>
      </w:r>
      <w:r w:rsidR="00EF515C">
        <w:t>Assim, o conteúdo gerado por eles</w:t>
      </w:r>
      <w:r w:rsidR="007B56EA">
        <w:t xml:space="preserve"> é</w:t>
      </w:r>
      <w:r w:rsidR="000B1282">
        <w:t xml:space="preserve"> </w:t>
      </w:r>
      <w:r w:rsidR="003C68F2">
        <w:t xml:space="preserve">agrupado de acordo com a necessidade de um usuário para ser </w:t>
      </w:r>
      <w:r w:rsidR="007B56EA">
        <w:t xml:space="preserve">disponibilizado em uma página </w:t>
      </w:r>
      <w:r w:rsidR="007B56EA" w:rsidRPr="007B56EA">
        <w:rPr>
          <w:i/>
        </w:rPr>
        <w:t>mobile</w:t>
      </w:r>
      <w:r w:rsidR="007B56EA">
        <w:t xml:space="preserve"> (móvel) </w:t>
      </w:r>
      <w:r w:rsidR="003C68F2">
        <w:t>sendo possível o acesso</w:t>
      </w:r>
      <w:r w:rsidR="007B56EA">
        <w:t xml:space="preserve"> através de dispositivos móveis. Para exemplificar o uso da ferramenta</w:t>
      </w:r>
      <w:r w:rsidR="00922B45">
        <w:t>,</w:t>
      </w:r>
      <w:r w:rsidR="007B56EA">
        <w:t xml:space="preserve"> foi aplicado o caso de uso com o tema “Feiras e eventos de tecnologia”.</w:t>
      </w:r>
    </w:p>
    <w:p w:rsidR="00950A3D" w:rsidRDefault="00950A3D" w:rsidP="00F73F90">
      <w:pPr>
        <w:ind w:firstLine="0"/>
      </w:pPr>
    </w:p>
    <w:p w:rsidR="00200553" w:rsidRDefault="00200553" w:rsidP="00F73F90">
      <w:pPr>
        <w:ind w:firstLine="0"/>
      </w:pPr>
    </w:p>
    <w:p w:rsidR="00200553" w:rsidRDefault="00200553" w:rsidP="00F73F90">
      <w:pPr>
        <w:ind w:firstLine="0"/>
      </w:pPr>
    </w:p>
    <w:p w:rsidR="00200553" w:rsidRPr="00200553" w:rsidRDefault="00200553" w:rsidP="00F73F90">
      <w:pPr>
        <w:ind w:firstLine="0"/>
        <w:rPr>
          <w:i/>
        </w:rPr>
      </w:pPr>
      <w:r w:rsidRPr="006B2D4E">
        <w:rPr>
          <w:b/>
          <w:i/>
        </w:rPr>
        <w:t>Palavras Chave:</w:t>
      </w:r>
      <w:r w:rsidRPr="006B2D4E">
        <w:rPr>
          <w:i/>
        </w:rPr>
        <w:t xml:space="preserve"> </w:t>
      </w:r>
      <w:r>
        <w:rPr>
          <w:i/>
        </w:rPr>
        <w:t>Agregador</w:t>
      </w:r>
      <w:r w:rsidRPr="006B2D4E">
        <w:rPr>
          <w:i/>
        </w:rPr>
        <w:t xml:space="preserve">; </w:t>
      </w:r>
      <w:r>
        <w:rPr>
          <w:i/>
        </w:rPr>
        <w:t>Twitter;</w:t>
      </w:r>
      <w:r w:rsidRPr="006B2D4E">
        <w:rPr>
          <w:i/>
        </w:rPr>
        <w:t xml:space="preserve"> </w:t>
      </w:r>
      <w:r>
        <w:rPr>
          <w:i/>
        </w:rPr>
        <w:t>Mobile</w:t>
      </w:r>
    </w:p>
    <w:p w:rsidR="00200553" w:rsidRDefault="00200553" w:rsidP="00F73F90">
      <w:pPr>
        <w:ind w:firstLine="0"/>
      </w:pPr>
    </w:p>
    <w:p w:rsidR="0029358C" w:rsidRPr="00113FF7" w:rsidRDefault="004D342D" w:rsidP="00D205EC">
      <w:pPr>
        <w:pStyle w:val="PRE-TEXTO"/>
      </w:pPr>
      <w:r w:rsidRPr="00113FF7">
        <w:lastRenderedPageBreak/>
        <w:t>SUMÁRIO</w:t>
      </w:r>
      <w:bookmarkEnd w:id="13"/>
      <w:bookmarkEnd w:id="14"/>
      <w:bookmarkEnd w:id="15"/>
      <w:bookmarkEnd w:id="16"/>
      <w:bookmarkEnd w:id="17"/>
      <w:bookmarkEnd w:id="18"/>
      <w:bookmarkEnd w:id="19"/>
    </w:p>
    <w:p w:rsidR="00EF2733" w:rsidRPr="00113FF7" w:rsidRDefault="00EF2733" w:rsidP="000C3D24">
      <w:pPr>
        <w:jc w:val="right"/>
        <w:outlineLvl w:val="0"/>
        <w:rPr>
          <w:b/>
          <w:u w:val="single"/>
        </w:rPr>
      </w:pPr>
      <w:bookmarkStart w:id="21" w:name="_Toc144288686"/>
      <w:r w:rsidRPr="00113FF7">
        <w:rPr>
          <w:b/>
          <w:u w:val="single"/>
        </w:rPr>
        <w:t>Pág.</w:t>
      </w:r>
      <w:bookmarkEnd w:id="21"/>
      <w:r w:rsidRPr="00113FF7">
        <w:rPr>
          <w:b/>
          <w:u w:val="single"/>
        </w:rPr>
        <w:t xml:space="preserve"> </w:t>
      </w:r>
    </w:p>
    <w:p w:rsidR="00D719BF" w:rsidRPr="00113FF7" w:rsidRDefault="00D719BF" w:rsidP="00425DA1">
      <w:pPr>
        <w:jc w:val="right"/>
        <w:outlineLvl w:val="0"/>
        <w:rPr>
          <w:b/>
          <w:u w:val="single"/>
        </w:rPr>
      </w:pPr>
    </w:p>
    <w:p w:rsidR="00016279" w:rsidRDefault="0078276D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</w:rPr>
      </w:pPr>
      <w:r w:rsidRPr="0078276D">
        <w:rPr>
          <w:b w:val="0"/>
        </w:rPr>
        <w:fldChar w:fldCharType="begin"/>
      </w:r>
      <w:r w:rsidR="00DE705D">
        <w:rPr>
          <w:b w:val="0"/>
        </w:rPr>
        <w:instrText xml:space="preserve"> TOC \h \z \t "Título 1;1;Título 2;2;Título 3;2;Título 4;2;Título 5;2;APENDICE;1;REFERÊNCIA;1;PRE-TEXTO1;1;ANEXO;1;GLOSSÁRIO;1" </w:instrText>
      </w:r>
      <w:r w:rsidRPr="0078276D">
        <w:rPr>
          <w:b w:val="0"/>
        </w:rPr>
        <w:fldChar w:fldCharType="separate"/>
      </w:r>
      <w:hyperlink w:anchor="_Toc309505744" w:history="1">
        <w:r w:rsidR="00016279" w:rsidRPr="001E0995">
          <w:rPr>
            <w:rStyle w:val="Hyperlink"/>
          </w:rPr>
          <w:t>LISTA DE FIGURAS</w:t>
        </w:r>
        <w:r w:rsidR="00016279">
          <w:rPr>
            <w:webHidden/>
          </w:rPr>
          <w:tab/>
        </w:r>
        <w:r>
          <w:rPr>
            <w:webHidden/>
          </w:rPr>
          <w:fldChar w:fldCharType="begin"/>
        </w:r>
        <w:r w:rsidR="00016279">
          <w:rPr>
            <w:webHidden/>
          </w:rPr>
          <w:instrText xml:space="preserve"> PAGEREF _Toc309505744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16279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016279" w:rsidRDefault="0078276D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309505745" w:history="1">
        <w:r w:rsidR="00016279" w:rsidRPr="001E0995">
          <w:rPr>
            <w:rStyle w:val="Hyperlink"/>
          </w:rPr>
          <w:t>LISTA DE GRÁFICOS</w:t>
        </w:r>
        <w:r w:rsidR="00016279">
          <w:rPr>
            <w:webHidden/>
          </w:rPr>
          <w:tab/>
        </w:r>
        <w:r>
          <w:rPr>
            <w:webHidden/>
          </w:rPr>
          <w:fldChar w:fldCharType="begin"/>
        </w:r>
        <w:r w:rsidR="00016279">
          <w:rPr>
            <w:webHidden/>
          </w:rPr>
          <w:instrText xml:space="preserve"> PAGEREF _Toc309505745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16279"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016279" w:rsidRDefault="0078276D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309505746" w:history="1">
        <w:r w:rsidR="00016279" w:rsidRPr="001E0995">
          <w:rPr>
            <w:rStyle w:val="Hyperlink"/>
          </w:rPr>
          <w:t>1</w:t>
        </w:r>
        <w:r w:rsidR="00016279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016279" w:rsidRPr="001E0995">
          <w:rPr>
            <w:rStyle w:val="Hyperlink"/>
          </w:rPr>
          <w:t>INTRODUÇÃO</w:t>
        </w:r>
        <w:r w:rsidR="00016279">
          <w:rPr>
            <w:webHidden/>
          </w:rPr>
          <w:tab/>
        </w:r>
        <w:r>
          <w:rPr>
            <w:webHidden/>
          </w:rPr>
          <w:fldChar w:fldCharType="begin"/>
        </w:r>
        <w:r w:rsidR="00016279">
          <w:rPr>
            <w:webHidden/>
          </w:rPr>
          <w:instrText xml:space="preserve"> PAGEREF _Toc309505746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16279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016279" w:rsidRDefault="0078276D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309505747" w:history="1">
        <w:r w:rsidR="00016279" w:rsidRPr="001E0995">
          <w:rPr>
            <w:rStyle w:val="Hyperlink"/>
          </w:rPr>
          <w:t>1.1</w:t>
        </w:r>
        <w:r w:rsidR="00016279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016279" w:rsidRPr="001E0995">
          <w:rPr>
            <w:rStyle w:val="Hyperlink"/>
          </w:rPr>
          <w:t>OBJETIVO DO TRABALHO</w:t>
        </w:r>
        <w:r w:rsidR="00016279">
          <w:rPr>
            <w:webHidden/>
          </w:rPr>
          <w:tab/>
        </w:r>
        <w:r>
          <w:rPr>
            <w:webHidden/>
          </w:rPr>
          <w:fldChar w:fldCharType="begin"/>
        </w:r>
        <w:r w:rsidR="00016279">
          <w:rPr>
            <w:webHidden/>
          </w:rPr>
          <w:instrText xml:space="preserve"> PAGEREF _Toc309505747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16279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016279" w:rsidRDefault="0078276D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309505748" w:history="1">
        <w:r w:rsidR="00016279" w:rsidRPr="001E0995">
          <w:rPr>
            <w:rStyle w:val="Hyperlink"/>
          </w:rPr>
          <w:t>1.2</w:t>
        </w:r>
        <w:r w:rsidR="00016279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016279" w:rsidRPr="001E0995">
          <w:rPr>
            <w:rStyle w:val="Hyperlink"/>
          </w:rPr>
          <w:t>JUSTIFICATIVA</w:t>
        </w:r>
        <w:r w:rsidR="00016279">
          <w:rPr>
            <w:webHidden/>
          </w:rPr>
          <w:tab/>
        </w:r>
        <w:r>
          <w:rPr>
            <w:webHidden/>
          </w:rPr>
          <w:fldChar w:fldCharType="begin"/>
        </w:r>
        <w:r w:rsidR="00016279">
          <w:rPr>
            <w:webHidden/>
          </w:rPr>
          <w:instrText xml:space="preserve"> PAGEREF _Toc309505748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16279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016279" w:rsidRDefault="0078276D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309505749" w:history="1">
        <w:r w:rsidR="00016279" w:rsidRPr="001E0995">
          <w:rPr>
            <w:rStyle w:val="Hyperlink"/>
          </w:rPr>
          <w:t>2</w:t>
        </w:r>
        <w:r w:rsidR="00016279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016279" w:rsidRPr="001E0995">
          <w:rPr>
            <w:rStyle w:val="Hyperlink"/>
          </w:rPr>
          <w:t>FUNDAMENTAÇÃO TEÓRICA</w:t>
        </w:r>
        <w:r w:rsidR="00016279">
          <w:rPr>
            <w:webHidden/>
          </w:rPr>
          <w:tab/>
        </w:r>
        <w:r>
          <w:rPr>
            <w:webHidden/>
          </w:rPr>
          <w:fldChar w:fldCharType="begin"/>
        </w:r>
        <w:r w:rsidR="00016279">
          <w:rPr>
            <w:webHidden/>
          </w:rPr>
          <w:instrText xml:space="preserve"> PAGEREF _Toc309505749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16279"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016279" w:rsidRDefault="0078276D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309505750" w:history="1">
        <w:r w:rsidR="00016279" w:rsidRPr="001E0995">
          <w:rPr>
            <w:rStyle w:val="Hyperlink"/>
          </w:rPr>
          <w:t>2.1</w:t>
        </w:r>
        <w:r w:rsidR="00016279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016279" w:rsidRPr="001E0995">
          <w:rPr>
            <w:rStyle w:val="Hyperlink"/>
          </w:rPr>
          <w:t>INTERNET</w:t>
        </w:r>
        <w:r w:rsidR="00016279">
          <w:rPr>
            <w:webHidden/>
          </w:rPr>
          <w:tab/>
        </w:r>
        <w:r>
          <w:rPr>
            <w:webHidden/>
          </w:rPr>
          <w:fldChar w:fldCharType="begin"/>
        </w:r>
        <w:r w:rsidR="00016279">
          <w:rPr>
            <w:webHidden/>
          </w:rPr>
          <w:instrText xml:space="preserve"> PAGEREF _Toc309505750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16279"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016279" w:rsidRDefault="0078276D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309505751" w:history="1">
        <w:r w:rsidR="00016279" w:rsidRPr="001E0995">
          <w:rPr>
            <w:rStyle w:val="Hyperlink"/>
          </w:rPr>
          <w:t>2.1.1</w:t>
        </w:r>
        <w:r w:rsidR="00016279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016279" w:rsidRPr="001E0995">
          <w:rPr>
            <w:rStyle w:val="Hyperlink"/>
          </w:rPr>
          <w:t>INTERNET NO BRASIL</w:t>
        </w:r>
        <w:r w:rsidR="00016279">
          <w:rPr>
            <w:webHidden/>
          </w:rPr>
          <w:tab/>
        </w:r>
        <w:r>
          <w:rPr>
            <w:webHidden/>
          </w:rPr>
          <w:fldChar w:fldCharType="begin"/>
        </w:r>
        <w:r w:rsidR="00016279">
          <w:rPr>
            <w:webHidden/>
          </w:rPr>
          <w:instrText xml:space="preserve"> PAGEREF _Toc309505751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16279"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016279" w:rsidRDefault="0078276D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309505752" w:history="1">
        <w:r w:rsidR="00016279" w:rsidRPr="001E0995">
          <w:rPr>
            <w:rStyle w:val="Hyperlink"/>
          </w:rPr>
          <w:t>2.2</w:t>
        </w:r>
        <w:r w:rsidR="00016279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016279" w:rsidRPr="001E0995">
          <w:rPr>
            <w:rStyle w:val="Hyperlink"/>
          </w:rPr>
          <w:t>REDES SOCIAIS</w:t>
        </w:r>
        <w:r w:rsidR="00016279">
          <w:rPr>
            <w:webHidden/>
          </w:rPr>
          <w:tab/>
        </w:r>
        <w:r>
          <w:rPr>
            <w:webHidden/>
          </w:rPr>
          <w:fldChar w:fldCharType="begin"/>
        </w:r>
        <w:r w:rsidR="00016279">
          <w:rPr>
            <w:webHidden/>
          </w:rPr>
          <w:instrText xml:space="preserve"> PAGEREF _Toc309505752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16279"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016279" w:rsidRDefault="0078276D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309505753" w:history="1">
        <w:r w:rsidR="00016279" w:rsidRPr="001E0995">
          <w:rPr>
            <w:rStyle w:val="Hyperlink"/>
          </w:rPr>
          <w:t>2.2.1</w:t>
        </w:r>
        <w:r w:rsidR="00016279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016279" w:rsidRPr="001E0995">
          <w:rPr>
            <w:rStyle w:val="Hyperlink"/>
          </w:rPr>
          <w:t>REDES SOCIAIS NA INTERNET</w:t>
        </w:r>
        <w:r w:rsidR="00016279">
          <w:rPr>
            <w:webHidden/>
          </w:rPr>
          <w:tab/>
        </w:r>
        <w:r>
          <w:rPr>
            <w:webHidden/>
          </w:rPr>
          <w:fldChar w:fldCharType="begin"/>
        </w:r>
        <w:r w:rsidR="00016279">
          <w:rPr>
            <w:webHidden/>
          </w:rPr>
          <w:instrText xml:space="preserve"> PAGEREF _Toc309505753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16279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016279" w:rsidRDefault="0078276D">
      <w:pPr>
        <w:pStyle w:val="Sumrio2"/>
        <w:tabs>
          <w:tab w:val="left" w:pos="88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09505754" w:history="1">
        <w:r w:rsidR="00016279" w:rsidRPr="001E0995">
          <w:rPr>
            <w:rStyle w:val="Hyperlink"/>
          </w:rPr>
          <w:t>2.2.1.1</w:t>
        </w:r>
        <w:r w:rsidR="00016279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016279" w:rsidRPr="001E0995">
          <w:rPr>
            <w:rStyle w:val="Hyperlink"/>
          </w:rPr>
          <w:t>ESTRUTURA DAS REDES</w:t>
        </w:r>
        <w:r w:rsidR="00016279">
          <w:rPr>
            <w:webHidden/>
          </w:rPr>
          <w:tab/>
        </w:r>
        <w:r>
          <w:rPr>
            <w:webHidden/>
          </w:rPr>
          <w:fldChar w:fldCharType="begin"/>
        </w:r>
        <w:r w:rsidR="00016279">
          <w:rPr>
            <w:webHidden/>
          </w:rPr>
          <w:instrText xml:space="preserve"> PAGEREF _Toc309505754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16279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016279" w:rsidRDefault="0078276D">
      <w:pPr>
        <w:pStyle w:val="Sumrio2"/>
        <w:tabs>
          <w:tab w:val="left" w:pos="88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09505755" w:history="1">
        <w:r w:rsidR="00016279" w:rsidRPr="001E0995">
          <w:rPr>
            <w:rStyle w:val="Hyperlink"/>
          </w:rPr>
          <w:t>2.2.1.2</w:t>
        </w:r>
        <w:r w:rsidR="00016279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016279" w:rsidRPr="001E0995">
          <w:rPr>
            <w:rStyle w:val="Hyperlink"/>
          </w:rPr>
          <w:t>CATEGORIAS</w:t>
        </w:r>
        <w:r w:rsidR="00016279">
          <w:rPr>
            <w:webHidden/>
          </w:rPr>
          <w:tab/>
        </w:r>
        <w:r>
          <w:rPr>
            <w:webHidden/>
          </w:rPr>
          <w:fldChar w:fldCharType="begin"/>
        </w:r>
        <w:r w:rsidR="00016279">
          <w:rPr>
            <w:webHidden/>
          </w:rPr>
          <w:instrText xml:space="preserve"> PAGEREF _Toc309505755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16279"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016279" w:rsidRDefault="0078276D">
      <w:pPr>
        <w:pStyle w:val="Sumrio2"/>
        <w:tabs>
          <w:tab w:val="left" w:pos="106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09505756" w:history="1">
        <w:r w:rsidR="00016279" w:rsidRPr="001E0995">
          <w:rPr>
            <w:rStyle w:val="Hyperlink"/>
          </w:rPr>
          <w:t>2.2.1.2.1</w:t>
        </w:r>
        <w:r w:rsidR="00016279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016279" w:rsidRPr="001E0995">
          <w:rPr>
            <w:rStyle w:val="Hyperlink"/>
          </w:rPr>
          <w:t>MICROBLOG</w:t>
        </w:r>
        <w:r w:rsidR="00016279">
          <w:rPr>
            <w:webHidden/>
          </w:rPr>
          <w:tab/>
        </w:r>
        <w:r>
          <w:rPr>
            <w:webHidden/>
          </w:rPr>
          <w:fldChar w:fldCharType="begin"/>
        </w:r>
        <w:r w:rsidR="00016279">
          <w:rPr>
            <w:webHidden/>
          </w:rPr>
          <w:instrText xml:space="preserve"> PAGEREF _Toc309505756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16279"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016279" w:rsidRDefault="0078276D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309505757" w:history="1">
        <w:r w:rsidR="00016279" w:rsidRPr="001E0995">
          <w:rPr>
            <w:rStyle w:val="Hyperlink"/>
          </w:rPr>
          <w:t>2.2.2</w:t>
        </w:r>
        <w:r w:rsidR="00016279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016279" w:rsidRPr="001E0995">
          <w:rPr>
            <w:rStyle w:val="Hyperlink"/>
          </w:rPr>
          <w:t>MÍDIA SOCIAL</w:t>
        </w:r>
        <w:r w:rsidR="00016279">
          <w:rPr>
            <w:webHidden/>
          </w:rPr>
          <w:tab/>
        </w:r>
        <w:r>
          <w:rPr>
            <w:webHidden/>
          </w:rPr>
          <w:fldChar w:fldCharType="begin"/>
        </w:r>
        <w:r w:rsidR="00016279">
          <w:rPr>
            <w:webHidden/>
          </w:rPr>
          <w:instrText xml:space="preserve"> PAGEREF _Toc309505757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16279"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:rsidR="00016279" w:rsidRDefault="0078276D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309505758" w:history="1">
        <w:r w:rsidR="00016279" w:rsidRPr="001E0995">
          <w:rPr>
            <w:rStyle w:val="Hyperlink"/>
          </w:rPr>
          <w:t>2.3</w:t>
        </w:r>
        <w:r w:rsidR="00016279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016279" w:rsidRPr="001E0995">
          <w:rPr>
            <w:rStyle w:val="Hyperlink"/>
          </w:rPr>
          <w:t>MÉTODO ÁGIL DE DESENVOLVIMENTO</w:t>
        </w:r>
        <w:r w:rsidR="00016279">
          <w:rPr>
            <w:webHidden/>
          </w:rPr>
          <w:tab/>
        </w:r>
        <w:r>
          <w:rPr>
            <w:webHidden/>
          </w:rPr>
          <w:fldChar w:fldCharType="begin"/>
        </w:r>
        <w:r w:rsidR="00016279">
          <w:rPr>
            <w:webHidden/>
          </w:rPr>
          <w:instrText xml:space="preserve"> PAGEREF _Toc309505758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16279"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:rsidR="00016279" w:rsidRDefault="0078276D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309505759" w:history="1">
        <w:r w:rsidR="00016279" w:rsidRPr="001E0995">
          <w:rPr>
            <w:rStyle w:val="Hyperlink"/>
            <w:lang w:val="en-US"/>
          </w:rPr>
          <w:t>2.3.1</w:t>
        </w:r>
        <w:r w:rsidR="00016279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016279" w:rsidRPr="001E0995">
          <w:rPr>
            <w:rStyle w:val="Hyperlink"/>
            <w:lang w:val="en-US"/>
          </w:rPr>
          <w:t>ARQUITETURA MVC</w:t>
        </w:r>
        <w:r w:rsidR="00016279">
          <w:rPr>
            <w:webHidden/>
          </w:rPr>
          <w:tab/>
        </w:r>
        <w:r>
          <w:rPr>
            <w:webHidden/>
          </w:rPr>
          <w:fldChar w:fldCharType="begin"/>
        </w:r>
        <w:r w:rsidR="00016279">
          <w:rPr>
            <w:webHidden/>
          </w:rPr>
          <w:instrText xml:space="preserve"> PAGEREF _Toc309505759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16279"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:rsidR="00016279" w:rsidRDefault="0078276D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309505760" w:history="1">
        <w:r w:rsidR="00016279" w:rsidRPr="001E0995">
          <w:rPr>
            <w:rStyle w:val="Hyperlink"/>
            <w:lang w:val="en-US"/>
          </w:rPr>
          <w:t>2.3.2</w:t>
        </w:r>
        <w:r w:rsidR="00016279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016279" w:rsidRPr="001E0995">
          <w:rPr>
            <w:rStyle w:val="Hyperlink"/>
            <w:lang w:val="en-US"/>
          </w:rPr>
          <w:t>FRAMEWORK RUBY ON RAILS</w:t>
        </w:r>
        <w:r w:rsidR="00016279">
          <w:rPr>
            <w:webHidden/>
          </w:rPr>
          <w:tab/>
        </w:r>
        <w:r>
          <w:rPr>
            <w:webHidden/>
          </w:rPr>
          <w:fldChar w:fldCharType="begin"/>
        </w:r>
        <w:r w:rsidR="00016279">
          <w:rPr>
            <w:webHidden/>
          </w:rPr>
          <w:instrText xml:space="preserve"> PAGEREF _Toc309505760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16279"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:rsidR="00016279" w:rsidRDefault="0078276D">
      <w:pPr>
        <w:pStyle w:val="Sumrio2"/>
        <w:tabs>
          <w:tab w:val="left" w:pos="88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09505761" w:history="1">
        <w:r w:rsidR="00016279" w:rsidRPr="001E0995">
          <w:rPr>
            <w:rStyle w:val="Hyperlink"/>
            <w:lang w:val="en-US"/>
          </w:rPr>
          <w:t>2.3.2.1</w:t>
        </w:r>
        <w:r w:rsidR="00016279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016279" w:rsidRPr="001E0995">
          <w:rPr>
            <w:rStyle w:val="Hyperlink"/>
          </w:rPr>
          <w:t>GERADORES</w:t>
        </w:r>
        <w:r w:rsidR="00016279">
          <w:rPr>
            <w:webHidden/>
          </w:rPr>
          <w:tab/>
        </w:r>
        <w:r>
          <w:rPr>
            <w:webHidden/>
          </w:rPr>
          <w:fldChar w:fldCharType="begin"/>
        </w:r>
        <w:r w:rsidR="00016279">
          <w:rPr>
            <w:webHidden/>
          </w:rPr>
          <w:instrText xml:space="preserve"> PAGEREF _Toc309505761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16279"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:rsidR="00016279" w:rsidRDefault="0078276D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309505762" w:history="1">
        <w:r w:rsidR="00016279" w:rsidRPr="001E0995">
          <w:rPr>
            <w:rStyle w:val="Hyperlink"/>
          </w:rPr>
          <w:t>2.3.3</w:t>
        </w:r>
        <w:r w:rsidR="00016279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016279" w:rsidRPr="001E0995">
          <w:rPr>
            <w:rStyle w:val="Hyperlink"/>
          </w:rPr>
          <w:t>JQUERY MOBILE</w:t>
        </w:r>
        <w:r w:rsidR="00016279">
          <w:rPr>
            <w:webHidden/>
          </w:rPr>
          <w:tab/>
        </w:r>
        <w:r>
          <w:rPr>
            <w:webHidden/>
          </w:rPr>
          <w:fldChar w:fldCharType="begin"/>
        </w:r>
        <w:r w:rsidR="00016279">
          <w:rPr>
            <w:webHidden/>
          </w:rPr>
          <w:instrText xml:space="preserve"> PAGEREF _Toc309505762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16279"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:rsidR="00016279" w:rsidRDefault="0078276D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309505763" w:history="1">
        <w:r w:rsidR="00016279" w:rsidRPr="001E0995">
          <w:rPr>
            <w:rStyle w:val="Hyperlink"/>
          </w:rPr>
          <w:t>3</w:t>
        </w:r>
        <w:r w:rsidR="00016279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016279" w:rsidRPr="001E0995">
          <w:rPr>
            <w:rStyle w:val="Hyperlink"/>
          </w:rPr>
          <w:t>METODOLOGIA</w:t>
        </w:r>
        <w:r w:rsidR="00016279">
          <w:rPr>
            <w:webHidden/>
          </w:rPr>
          <w:tab/>
        </w:r>
        <w:r>
          <w:rPr>
            <w:webHidden/>
          </w:rPr>
          <w:fldChar w:fldCharType="begin"/>
        </w:r>
        <w:r w:rsidR="00016279">
          <w:rPr>
            <w:webHidden/>
          </w:rPr>
          <w:instrText xml:space="preserve"> PAGEREF _Toc309505763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16279"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:rsidR="00016279" w:rsidRDefault="0078276D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309505764" w:history="1">
        <w:r w:rsidR="00016279" w:rsidRPr="001E0995">
          <w:rPr>
            <w:rStyle w:val="Hyperlink"/>
          </w:rPr>
          <w:t>3.1</w:t>
        </w:r>
        <w:r w:rsidR="00016279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016279" w:rsidRPr="001E0995">
          <w:rPr>
            <w:rStyle w:val="Hyperlink"/>
          </w:rPr>
          <w:t>SISTEMA WEB</w:t>
        </w:r>
        <w:r w:rsidR="00016279">
          <w:rPr>
            <w:webHidden/>
          </w:rPr>
          <w:tab/>
        </w:r>
        <w:r>
          <w:rPr>
            <w:webHidden/>
          </w:rPr>
          <w:fldChar w:fldCharType="begin"/>
        </w:r>
        <w:r w:rsidR="00016279">
          <w:rPr>
            <w:webHidden/>
          </w:rPr>
          <w:instrText xml:space="preserve"> PAGEREF _Toc309505764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16279"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:rsidR="00016279" w:rsidRDefault="0078276D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309505765" w:history="1">
        <w:r w:rsidR="00016279" w:rsidRPr="001E0995">
          <w:rPr>
            <w:rStyle w:val="Hyperlink"/>
          </w:rPr>
          <w:t>3.2</w:t>
        </w:r>
        <w:r w:rsidR="00016279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016279" w:rsidRPr="001E0995">
          <w:rPr>
            <w:rStyle w:val="Hyperlink"/>
          </w:rPr>
          <w:t>SISTEMA WEB MOBILE</w:t>
        </w:r>
        <w:r w:rsidR="00016279">
          <w:rPr>
            <w:webHidden/>
          </w:rPr>
          <w:tab/>
        </w:r>
        <w:r>
          <w:rPr>
            <w:webHidden/>
          </w:rPr>
          <w:fldChar w:fldCharType="begin"/>
        </w:r>
        <w:r w:rsidR="00016279">
          <w:rPr>
            <w:webHidden/>
          </w:rPr>
          <w:instrText xml:space="preserve"> PAGEREF _Toc309505765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16279"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:rsidR="00016279" w:rsidRDefault="0078276D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309505766" w:history="1">
        <w:r w:rsidR="00016279" w:rsidRPr="001E0995">
          <w:rPr>
            <w:rStyle w:val="Hyperlink"/>
          </w:rPr>
          <w:t>3.2.1</w:t>
        </w:r>
        <w:r w:rsidR="00016279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016279" w:rsidRPr="001E0995">
          <w:rPr>
            <w:rStyle w:val="Hyperlink"/>
          </w:rPr>
          <w:t>jQUERY MOBILE</w:t>
        </w:r>
        <w:r w:rsidR="00016279">
          <w:rPr>
            <w:webHidden/>
          </w:rPr>
          <w:tab/>
        </w:r>
        <w:r>
          <w:rPr>
            <w:webHidden/>
          </w:rPr>
          <w:fldChar w:fldCharType="begin"/>
        </w:r>
        <w:r w:rsidR="00016279">
          <w:rPr>
            <w:webHidden/>
          </w:rPr>
          <w:instrText xml:space="preserve"> PAGEREF _Toc309505766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16279"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:rsidR="00016279" w:rsidRDefault="0078276D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309505767" w:history="1">
        <w:r w:rsidR="00016279" w:rsidRPr="001E0995">
          <w:rPr>
            <w:rStyle w:val="Hyperlink"/>
          </w:rPr>
          <w:t>3.2.2</w:t>
        </w:r>
        <w:r w:rsidR="00016279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016279" w:rsidRPr="001E0995">
          <w:rPr>
            <w:rStyle w:val="Hyperlink"/>
          </w:rPr>
          <w:t>API DO TWITTER</w:t>
        </w:r>
        <w:r w:rsidR="00016279">
          <w:rPr>
            <w:webHidden/>
          </w:rPr>
          <w:tab/>
        </w:r>
        <w:r>
          <w:rPr>
            <w:webHidden/>
          </w:rPr>
          <w:fldChar w:fldCharType="begin"/>
        </w:r>
        <w:r w:rsidR="00016279">
          <w:rPr>
            <w:webHidden/>
          </w:rPr>
          <w:instrText xml:space="preserve"> PAGEREF _Toc309505767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16279"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:rsidR="00016279" w:rsidRDefault="0078276D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309505768" w:history="1">
        <w:r w:rsidR="00016279" w:rsidRPr="001E0995">
          <w:rPr>
            <w:rStyle w:val="Hyperlink"/>
          </w:rPr>
          <w:t>4</w:t>
        </w:r>
        <w:r w:rsidR="00016279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016279" w:rsidRPr="001E0995">
          <w:rPr>
            <w:rStyle w:val="Hyperlink"/>
          </w:rPr>
          <w:t>RESULTADOS</w:t>
        </w:r>
        <w:r w:rsidR="00016279">
          <w:rPr>
            <w:webHidden/>
          </w:rPr>
          <w:tab/>
        </w:r>
        <w:r>
          <w:rPr>
            <w:webHidden/>
          </w:rPr>
          <w:fldChar w:fldCharType="begin"/>
        </w:r>
        <w:r w:rsidR="00016279">
          <w:rPr>
            <w:webHidden/>
          </w:rPr>
          <w:instrText xml:space="preserve"> PAGEREF _Toc309505768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16279"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:rsidR="00016279" w:rsidRDefault="0078276D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309505769" w:history="1">
        <w:r w:rsidR="00016279" w:rsidRPr="001E0995">
          <w:rPr>
            <w:rStyle w:val="Hyperlink"/>
          </w:rPr>
          <w:t>5</w:t>
        </w:r>
        <w:r w:rsidR="00016279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016279" w:rsidRPr="001E0995">
          <w:rPr>
            <w:rStyle w:val="Hyperlink"/>
          </w:rPr>
          <w:t>CONCLUSÃO</w:t>
        </w:r>
        <w:r w:rsidR="00016279">
          <w:rPr>
            <w:webHidden/>
          </w:rPr>
          <w:tab/>
        </w:r>
        <w:r>
          <w:rPr>
            <w:webHidden/>
          </w:rPr>
          <w:fldChar w:fldCharType="begin"/>
        </w:r>
        <w:r w:rsidR="00016279">
          <w:rPr>
            <w:webHidden/>
          </w:rPr>
          <w:instrText xml:space="preserve"> PAGEREF _Toc309505769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16279">
          <w:rPr>
            <w:webHidden/>
          </w:rPr>
          <w:t>44</w:t>
        </w:r>
        <w:r>
          <w:rPr>
            <w:webHidden/>
          </w:rPr>
          <w:fldChar w:fldCharType="end"/>
        </w:r>
      </w:hyperlink>
    </w:p>
    <w:p w:rsidR="00016279" w:rsidRDefault="0078276D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309505770" w:history="1">
        <w:r w:rsidR="00016279" w:rsidRPr="001E0995">
          <w:rPr>
            <w:rStyle w:val="Hyperlink"/>
          </w:rPr>
          <w:t>REFERÊNCIAS</w:t>
        </w:r>
        <w:r w:rsidR="00016279">
          <w:rPr>
            <w:webHidden/>
          </w:rPr>
          <w:tab/>
        </w:r>
        <w:r>
          <w:rPr>
            <w:webHidden/>
          </w:rPr>
          <w:fldChar w:fldCharType="begin"/>
        </w:r>
        <w:r w:rsidR="00016279">
          <w:rPr>
            <w:webHidden/>
          </w:rPr>
          <w:instrText xml:space="preserve"> PAGEREF _Toc309505770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16279">
          <w:rPr>
            <w:webHidden/>
          </w:rPr>
          <w:t>45</w:t>
        </w:r>
        <w:r>
          <w:rPr>
            <w:webHidden/>
          </w:rPr>
          <w:fldChar w:fldCharType="end"/>
        </w:r>
      </w:hyperlink>
    </w:p>
    <w:p w:rsidR="00016279" w:rsidRDefault="0078276D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309505771" w:history="1">
        <w:r w:rsidR="00016279" w:rsidRPr="001E0995">
          <w:rPr>
            <w:rStyle w:val="Hyperlink"/>
          </w:rPr>
          <w:t>GLOSSÁRIO</w:t>
        </w:r>
        <w:r w:rsidR="00016279">
          <w:rPr>
            <w:webHidden/>
          </w:rPr>
          <w:tab/>
        </w:r>
        <w:r>
          <w:rPr>
            <w:webHidden/>
          </w:rPr>
          <w:fldChar w:fldCharType="begin"/>
        </w:r>
        <w:r w:rsidR="00016279">
          <w:rPr>
            <w:webHidden/>
          </w:rPr>
          <w:instrText xml:space="preserve"> PAGEREF _Toc309505771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16279">
          <w:rPr>
            <w:webHidden/>
          </w:rPr>
          <w:t>48</w:t>
        </w:r>
        <w:r>
          <w:rPr>
            <w:webHidden/>
          </w:rPr>
          <w:fldChar w:fldCharType="end"/>
        </w:r>
      </w:hyperlink>
    </w:p>
    <w:p w:rsidR="0033317F" w:rsidRDefault="0078276D" w:rsidP="00993239">
      <w:pPr>
        <w:tabs>
          <w:tab w:val="left" w:leader="dot" w:pos="9072"/>
        </w:tabs>
        <w:jc w:val="left"/>
        <w:outlineLvl w:val="0"/>
        <w:rPr>
          <w:b/>
          <w:u w:val="single"/>
        </w:rPr>
      </w:pPr>
      <w:r>
        <w:rPr>
          <w:rFonts w:cs="Arial"/>
          <w:b/>
          <w:noProof/>
        </w:rPr>
        <w:fldChar w:fldCharType="end"/>
      </w:r>
    </w:p>
    <w:p w:rsidR="0033317F" w:rsidRDefault="0033317F" w:rsidP="0033317F">
      <w:pPr>
        <w:jc w:val="right"/>
        <w:outlineLvl w:val="0"/>
        <w:rPr>
          <w:b/>
          <w:u w:val="single"/>
        </w:rPr>
      </w:pPr>
    </w:p>
    <w:p w:rsidR="0033317F" w:rsidRDefault="0033317F" w:rsidP="0033317F">
      <w:pPr>
        <w:jc w:val="right"/>
        <w:outlineLvl w:val="0"/>
        <w:rPr>
          <w:b/>
          <w:u w:val="single"/>
        </w:rPr>
      </w:pPr>
    </w:p>
    <w:p w:rsidR="0033317F" w:rsidRDefault="0033317F" w:rsidP="0033317F">
      <w:pPr>
        <w:jc w:val="right"/>
        <w:outlineLvl w:val="0"/>
        <w:rPr>
          <w:b/>
          <w:u w:val="single"/>
        </w:rPr>
      </w:pPr>
    </w:p>
    <w:p w:rsidR="006224A0" w:rsidRPr="00113FF7" w:rsidRDefault="00D16655" w:rsidP="00D205EC">
      <w:pPr>
        <w:pStyle w:val="PRE-TEXTO1"/>
      </w:pPr>
      <w:bookmarkStart w:id="22" w:name="_Toc144003428"/>
      <w:bookmarkStart w:id="23" w:name="_Toc144004088"/>
      <w:bookmarkStart w:id="24" w:name="_Toc144004142"/>
      <w:bookmarkStart w:id="25" w:name="_Toc144004591"/>
      <w:bookmarkStart w:id="26" w:name="_Toc144288077"/>
      <w:bookmarkStart w:id="27" w:name="_Toc144288578"/>
      <w:bookmarkStart w:id="28" w:name="_Toc144609674"/>
      <w:bookmarkStart w:id="29" w:name="_Toc144614331"/>
      <w:bookmarkStart w:id="30" w:name="_Toc144614579"/>
      <w:bookmarkStart w:id="31" w:name="_Toc144627058"/>
      <w:bookmarkStart w:id="32" w:name="_Toc144630237"/>
      <w:bookmarkStart w:id="33" w:name="_Toc144691034"/>
      <w:bookmarkStart w:id="34" w:name="_Toc144691505"/>
      <w:bookmarkStart w:id="35" w:name="_Toc144692256"/>
      <w:bookmarkStart w:id="36" w:name="_Toc144805828"/>
      <w:bookmarkStart w:id="37" w:name="_Toc144807449"/>
      <w:bookmarkStart w:id="38" w:name="_Toc149724134"/>
      <w:bookmarkStart w:id="39" w:name="_Toc149724319"/>
      <w:bookmarkStart w:id="40" w:name="_Toc150052725"/>
      <w:bookmarkStart w:id="41" w:name="_Toc150053216"/>
      <w:bookmarkStart w:id="42" w:name="_Toc150053983"/>
      <w:bookmarkStart w:id="43" w:name="_Toc150054432"/>
      <w:bookmarkStart w:id="44" w:name="_Toc150054635"/>
      <w:bookmarkStart w:id="45" w:name="_Toc150054850"/>
      <w:bookmarkStart w:id="46" w:name="_Toc151433545"/>
      <w:bookmarkStart w:id="47" w:name="_Toc151434316"/>
      <w:bookmarkStart w:id="48" w:name="_Toc156710924"/>
      <w:bookmarkStart w:id="49" w:name="_Toc156712233"/>
      <w:bookmarkStart w:id="50" w:name="_Toc198716132"/>
      <w:bookmarkStart w:id="51" w:name="_Toc221345525"/>
      <w:bookmarkStart w:id="52" w:name="_Toc222801055"/>
      <w:bookmarkStart w:id="53" w:name="_Toc232224844"/>
      <w:bookmarkStart w:id="54" w:name="_Toc232225023"/>
      <w:bookmarkStart w:id="55" w:name="_Toc309505744"/>
      <w:r w:rsidRPr="00113FF7">
        <w:lastRenderedPageBreak/>
        <w:t>LI</w:t>
      </w:r>
      <w:r w:rsidR="006D4936" w:rsidRPr="00113FF7">
        <w:t>STA DE FIGURAS</w:t>
      </w:r>
      <w:bookmarkEnd w:id="20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</w:p>
    <w:p w:rsidR="006224A0" w:rsidRPr="00113FF7" w:rsidRDefault="006224A0" w:rsidP="006224A0">
      <w:pPr>
        <w:jc w:val="right"/>
        <w:outlineLvl w:val="0"/>
        <w:rPr>
          <w:b/>
          <w:u w:val="single"/>
        </w:rPr>
      </w:pPr>
      <w:r w:rsidRPr="00113FF7">
        <w:rPr>
          <w:b/>
          <w:u w:val="single"/>
        </w:rPr>
        <w:t xml:space="preserve">Pág. </w:t>
      </w:r>
    </w:p>
    <w:p w:rsidR="006D4936" w:rsidRPr="00113FF7" w:rsidRDefault="006D4936" w:rsidP="003046AB">
      <w:pPr>
        <w:ind w:firstLine="0"/>
      </w:pPr>
    </w:p>
    <w:p w:rsidR="00016279" w:rsidRDefault="0078276D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rFonts w:cs="Arial"/>
          <w:b/>
          <w:noProof/>
        </w:rPr>
        <w:fldChar w:fldCharType="begin"/>
      </w:r>
      <w:r w:rsidR="00402370">
        <w:rPr>
          <w:rFonts w:cs="Arial"/>
          <w:b/>
          <w:noProof/>
        </w:rPr>
        <w:instrText xml:space="preserve"> TOC \h \z \t "FIGURA;1" \c "Figura" </w:instrText>
      </w:r>
      <w:r>
        <w:rPr>
          <w:rFonts w:cs="Arial"/>
          <w:b/>
          <w:noProof/>
        </w:rPr>
        <w:fldChar w:fldCharType="separate"/>
      </w:r>
      <w:hyperlink w:anchor="_Toc309505772" w:history="1">
        <w:r w:rsidR="00016279" w:rsidRPr="00796B30">
          <w:rPr>
            <w:rStyle w:val="Hyperlink"/>
            <w:noProof/>
          </w:rPr>
          <w:t>Figura 2.1. Diagramas das Redes. Fonte: Paul Baran (1964)</w:t>
        </w:r>
        <w:r w:rsidR="0001627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6279">
          <w:rPr>
            <w:noProof/>
            <w:webHidden/>
          </w:rPr>
          <w:instrText xml:space="preserve"> PAGEREF _Toc309505772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6279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016279" w:rsidRDefault="0078276D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5773" w:history="1">
        <w:r w:rsidR="00016279" w:rsidRPr="00796B30">
          <w:rPr>
            <w:rStyle w:val="Hyperlink"/>
            <w:noProof/>
          </w:rPr>
          <w:t>Figura 2.2. Estrutura básica de página em jQuery Mobile. Fonte: The Archer Group (2011)</w:t>
        </w:r>
        <w:r w:rsidR="0001627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6279">
          <w:rPr>
            <w:noProof/>
            <w:webHidden/>
          </w:rPr>
          <w:instrText xml:space="preserve"> PAGEREF _Toc309505773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6279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016279" w:rsidRDefault="0078276D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5774" w:history="1">
        <w:r w:rsidR="00016279" w:rsidRPr="00796B30">
          <w:rPr>
            <w:rStyle w:val="Hyperlink"/>
            <w:noProof/>
          </w:rPr>
          <w:t>Figura 3.1. Visão geral do projeto.</w:t>
        </w:r>
        <w:r w:rsidR="0001627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6279">
          <w:rPr>
            <w:noProof/>
            <w:webHidden/>
          </w:rPr>
          <w:instrText xml:space="preserve"> PAGEREF _Toc309505774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6279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016279" w:rsidRDefault="0078276D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5775" w:history="1">
        <w:r w:rsidR="00016279" w:rsidRPr="00796B30">
          <w:rPr>
            <w:rStyle w:val="Hyperlink"/>
            <w:noProof/>
          </w:rPr>
          <w:t>Figura 3.2. Hierarquia de relacionamento entre as classes principais.</w:t>
        </w:r>
        <w:r w:rsidR="0001627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6279">
          <w:rPr>
            <w:noProof/>
            <w:webHidden/>
          </w:rPr>
          <w:instrText xml:space="preserve"> PAGEREF _Toc309505775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6279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016279" w:rsidRDefault="0078276D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5776" w:history="1">
        <w:r w:rsidR="00016279" w:rsidRPr="00796B30">
          <w:rPr>
            <w:rStyle w:val="Hyperlink"/>
            <w:noProof/>
          </w:rPr>
          <w:t>Figura 3.3. Responsabilidade da classe por módulo.</w:t>
        </w:r>
        <w:r w:rsidR="0001627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6279">
          <w:rPr>
            <w:noProof/>
            <w:webHidden/>
          </w:rPr>
          <w:instrText xml:space="preserve"> PAGEREF _Toc309505776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6279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016279" w:rsidRDefault="0078276D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5777" w:history="1">
        <w:r w:rsidR="00016279" w:rsidRPr="00796B30">
          <w:rPr>
            <w:rStyle w:val="Hyperlink"/>
            <w:noProof/>
          </w:rPr>
          <w:t xml:space="preserve">Figura 3.4. Diagrama das classes utilizadas pelos módulos </w:t>
        </w:r>
        <w:r w:rsidR="00016279" w:rsidRPr="00796B30">
          <w:rPr>
            <w:rStyle w:val="Hyperlink"/>
            <w:i/>
            <w:noProof/>
          </w:rPr>
          <w:t>web</w:t>
        </w:r>
        <w:r w:rsidR="00016279" w:rsidRPr="00796B30">
          <w:rPr>
            <w:rStyle w:val="Hyperlink"/>
            <w:noProof/>
          </w:rPr>
          <w:t xml:space="preserve"> e móvel.</w:t>
        </w:r>
        <w:r w:rsidR="0001627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6279">
          <w:rPr>
            <w:noProof/>
            <w:webHidden/>
          </w:rPr>
          <w:instrText xml:space="preserve"> PAGEREF _Toc309505777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6279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016279" w:rsidRDefault="0078276D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5778" w:history="1">
        <w:r w:rsidR="00016279" w:rsidRPr="00796B30">
          <w:rPr>
            <w:rStyle w:val="Hyperlink"/>
            <w:noProof/>
          </w:rPr>
          <w:t>Figura 3.5. Exemplo de tela-lista de áreas.</w:t>
        </w:r>
        <w:r w:rsidR="0001627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6279">
          <w:rPr>
            <w:noProof/>
            <w:webHidden/>
          </w:rPr>
          <w:instrText xml:space="preserve"> PAGEREF _Toc309505778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6279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016279" w:rsidRDefault="0078276D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5779" w:history="1">
        <w:r w:rsidR="00016279" w:rsidRPr="00796B30">
          <w:rPr>
            <w:rStyle w:val="Hyperlink"/>
            <w:noProof/>
          </w:rPr>
          <w:t>Figura 3.6. Exemplo de tela-lista de categorias.</w:t>
        </w:r>
        <w:r w:rsidR="0001627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6279">
          <w:rPr>
            <w:noProof/>
            <w:webHidden/>
          </w:rPr>
          <w:instrText xml:space="preserve"> PAGEREF _Toc309505779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6279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016279" w:rsidRDefault="0078276D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5780" w:history="1">
        <w:r w:rsidR="00016279" w:rsidRPr="00796B30">
          <w:rPr>
            <w:rStyle w:val="Hyperlink"/>
            <w:noProof/>
          </w:rPr>
          <w:t>Figura 3.7. Código fonte para montagem da tela-lista de perfil.</w:t>
        </w:r>
        <w:r w:rsidR="0001627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6279">
          <w:rPr>
            <w:noProof/>
            <w:webHidden/>
          </w:rPr>
          <w:instrText xml:space="preserve"> PAGEREF _Toc309505780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6279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016279" w:rsidRDefault="0078276D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5781" w:history="1">
        <w:r w:rsidR="00016279" w:rsidRPr="00796B30">
          <w:rPr>
            <w:rStyle w:val="Hyperlink"/>
            <w:noProof/>
          </w:rPr>
          <w:t>Figura 3.8. Exemplo de tela-lista de perfil.</w:t>
        </w:r>
        <w:r w:rsidR="0001627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6279">
          <w:rPr>
            <w:noProof/>
            <w:webHidden/>
          </w:rPr>
          <w:instrText xml:space="preserve"> PAGEREF _Toc309505781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6279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016279" w:rsidRDefault="0078276D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5782" w:history="1">
        <w:r w:rsidR="00016279" w:rsidRPr="00796B30">
          <w:rPr>
            <w:rStyle w:val="Hyperlink"/>
            <w:noProof/>
          </w:rPr>
          <w:t>Figura 3.9. Sistema se comunicando com a API do Twitter.</w:t>
        </w:r>
        <w:r w:rsidR="0001627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6279">
          <w:rPr>
            <w:noProof/>
            <w:webHidden/>
          </w:rPr>
          <w:instrText xml:space="preserve"> PAGEREF _Toc309505782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6279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016279" w:rsidRDefault="0078276D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5783" w:history="1">
        <w:r w:rsidR="00016279" w:rsidRPr="00796B30">
          <w:rPr>
            <w:rStyle w:val="Hyperlink"/>
            <w:noProof/>
          </w:rPr>
          <w:t>Figura 4.1. Web - Tela inicial</w:t>
        </w:r>
        <w:r w:rsidR="0001627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6279">
          <w:rPr>
            <w:noProof/>
            <w:webHidden/>
          </w:rPr>
          <w:instrText xml:space="preserve"> PAGEREF _Toc309505783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6279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016279" w:rsidRDefault="0078276D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5784" w:history="1">
        <w:r w:rsidR="00016279" w:rsidRPr="00796B30">
          <w:rPr>
            <w:rStyle w:val="Hyperlink"/>
            <w:noProof/>
          </w:rPr>
          <w:t>Figura 4.2. Web - Tela de ingresso no sistema</w:t>
        </w:r>
        <w:r w:rsidR="0001627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6279">
          <w:rPr>
            <w:noProof/>
            <w:webHidden/>
          </w:rPr>
          <w:instrText xml:space="preserve"> PAGEREF _Toc309505784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6279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016279" w:rsidRDefault="0078276D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5785" w:history="1">
        <w:r w:rsidR="00016279" w:rsidRPr="00796B30">
          <w:rPr>
            <w:rStyle w:val="Hyperlink"/>
            <w:noProof/>
          </w:rPr>
          <w:t>Figura 4.3. Web - Tela inicial para usuário autenticado</w:t>
        </w:r>
        <w:r w:rsidR="0001627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6279">
          <w:rPr>
            <w:noProof/>
            <w:webHidden/>
          </w:rPr>
          <w:instrText xml:space="preserve"> PAGEREF _Toc309505785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6279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016279" w:rsidRDefault="0078276D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5786" w:history="1">
        <w:r w:rsidR="00016279" w:rsidRPr="00796B30">
          <w:rPr>
            <w:rStyle w:val="Hyperlink"/>
            <w:noProof/>
          </w:rPr>
          <w:t>Figura 4.4. Web - Manutenção de Assunto</w:t>
        </w:r>
        <w:r w:rsidR="0001627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6279">
          <w:rPr>
            <w:noProof/>
            <w:webHidden/>
          </w:rPr>
          <w:instrText xml:space="preserve"> PAGEREF _Toc309505786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6279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016279" w:rsidRDefault="0078276D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5787" w:history="1">
        <w:r w:rsidR="00016279" w:rsidRPr="00796B30">
          <w:rPr>
            <w:rStyle w:val="Hyperlink"/>
            <w:noProof/>
          </w:rPr>
          <w:t>Figura 4.5. Web - Manutenção de Áreas</w:t>
        </w:r>
        <w:r w:rsidR="0001627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6279">
          <w:rPr>
            <w:noProof/>
            <w:webHidden/>
          </w:rPr>
          <w:instrText xml:space="preserve"> PAGEREF _Toc309505787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6279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016279" w:rsidRDefault="0078276D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5788" w:history="1">
        <w:r w:rsidR="00016279" w:rsidRPr="00796B30">
          <w:rPr>
            <w:rStyle w:val="Hyperlink"/>
            <w:noProof/>
          </w:rPr>
          <w:t>Figura 4.6. Web - Manutenção de Categorias</w:t>
        </w:r>
        <w:r w:rsidR="0001627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6279">
          <w:rPr>
            <w:noProof/>
            <w:webHidden/>
          </w:rPr>
          <w:instrText xml:space="preserve"> PAGEREF _Toc309505788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6279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016279" w:rsidRDefault="0078276D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5789" w:history="1">
        <w:r w:rsidR="00016279" w:rsidRPr="00796B30">
          <w:rPr>
            <w:rStyle w:val="Hyperlink"/>
            <w:noProof/>
          </w:rPr>
          <w:t>Figura 4.7. Web - Manutenção de Perfis</w:t>
        </w:r>
        <w:r w:rsidR="0001627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6279">
          <w:rPr>
            <w:noProof/>
            <w:webHidden/>
          </w:rPr>
          <w:instrText xml:space="preserve"> PAGEREF _Toc309505789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6279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016279" w:rsidRDefault="0078276D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5790" w:history="1">
        <w:r w:rsidR="00016279" w:rsidRPr="00796B30">
          <w:rPr>
            <w:rStyle w:val="Hyperlink"/>
            <w:noProof/>
          </w:rPr>
          <w:t>Figura 4.8. Mobile - Tela inicial</w:t>
        </w:r>
        <w:r w:rsidR="0001627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6279">
          <w:rPr>
            <w:noProof/>
            <w:webHidden/>
          </w:rPr>
          <w:instrText xml:space="preserve"> PAGEREF _Toc309505790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6279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016279" w:rsidRDefault="0078276D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5791" w:history="1">
        <w:r w:rsidR="00016279" w:rsidRPr="00796B30">
          <w:rPr>
            <w:rStyle w:val="Hyperlink"/>
            <w:noProof/>
          </w:rPr>
          <w:t>Figura 4.9. Mobile -Tela de Informações</w:t>
        </w:r>
        <w:r w:rsidR="0001627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6279">
          <w:rPr>
            <w:noProof/>
            <w:webHidden/>
          </w:rPr>
          <w:instrText xml:space="preserve"> PAGEREF _Toc309505791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6279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016279" w:rsidRDefault="0078276D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5792" w:history="1">
        <w:r w:rsidR="00016279" w:rsidRPr="00796B30">
          <w:rPr>
            <w:rStyle w:val="Hyperlink"/>
            <w:noProof/>
          </w:rPr>
          <w:t>Figura 4.10. Mobile - Tela-lista de Áreas</w:t>
        </w:r>
        <w:r w:rsidR="0001627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6279">
          <w:rPr>
            <w:noProof/>
            <w:webHidden/>
          </w:rPr>
          <w:instrText xml:space="preserve"> PAGEREF _Toc309505792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6279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016279" w:rsidRDefault="0078276D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5793" w:history="1">
        <w:r w:rsidR="00016279" w:rsidRPr="00796B30">
          <w:rPr>
            <w:rStyle w:val="Hyperlink"/>
            <w:noProof/>
          </w:rPr>
          <w:t>Figura 4.11. Mobile - Tela-lista de Categorias</w:t>
        </w:r>
        <w:r w:rsidR="0001627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6279">
          <w:rPr>
            <w:noProof/>
            <w:webHidden/>
          </w:rPr>
          <w:instrText xml:space="preserve"> PAGEREF _Toc309505793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6279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016279" w:rsidRDefault="0078276D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5794" w:history="1">
        <w:r w:rsidR="00016279" w:rsidRPr="00796B30">
          <w:rPr>
            <w:rStyle w:val="Hyperlink"/>
            <w:noProof/>
          </w:rPr>
          <w:t>Figura 4.12. Mobile - Tela-lista de Perfis</w:t>
        </w:r>
        <w:r w:rsidR="0001627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6279">
          <w:rPr>
            <w:noProof/>
            <w:webHidden/>
          </w:rPr>
          <w:instrText xml:space="preserve"> PAGEREF _Toc309505794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6279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016279" w:rsidRDefault="0078276D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5795" w:history="1">
        <w:r w:rsidR="00016279" w:rsidRPr="00796B30">
          <w:rPr>
            <w:rStyle w:val="Hyperlink"/>
            <w:noProof/>
          </w:rPr>
          <w:t>Figura 4.13. Mobile - Tela-lista de Postagens</w:t>
        </w:r>
        <w:r w:rsidR="0001627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6279">
          <w:rPr>
            <w:noProof/>
            <w:webHidden/>
          </w:rPr>
          <w:instrText xml:space="preserve"> PAGEREF _Toc309505795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6279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016279" w:rsidRDefault="0078276D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5796" w:history="1">
        <w:r w:rsidR="00016279" w:rsidRPr="00796B30">
          <w:rPr>
            <w:rStyle w:val="Hyperlink"/>
            <w:noProof/>
          </w:rPr>
          <w:t>Figura 4.14. Ficha de avaliação</w:t>
        </w:r>
        <w:r w:rsidR="0001627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6279">
          <w:rPr>
            <w:noProof/>
            <w:webHidden/>
          </w:rPr>
          <w:instrText xml:space="preserve"> PAGEREF _Toc309505796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6279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6D4936" w:rsidRPr="00113FF7" w:rsidRDefault="0078276D" w:rsidP="0033317F">
      <w:pPr>
        <w:tabs>
          <w:tab w:val="left" w:leader="dot" w:pos="8640"/>
          <w:tab w:val="left" w:leader="dot" w:pos="9072"/>
        </w:tabs>
        <w:ind w:right="225" w:firstLine="0"/>
      </w:pPr>
      <w:r>
        <w:rPr>
          <w:rFonts w:cs="Arial"/>
          <w:b/>
          <w:noProof/>
        </w:rPr>
        <w:fldChar w:fldCharType="end"/>
      </w:r>
    </w:p>
    <w:p w:rsidR="00643C7F" w:rsidRPr="00113FF7" w:rsidRDefault="00643C7F" w:rsidP="00C942E0">
      <w:pPr>
        <w:ind w:firstLine="0"/>
      </w:pPr>
    </w:p>
    <w:p w:rsidR="000F6E31" w:rsidRPr="00113FF7" w:rsidRDefault="000F6E31" w:rsidP="00C942E0">
      <w:pPr>
        <w:ind w:firstLine="0"/>
      </w:pPr>
    </w:p>
    <w:p w:rsidR="006224A0" w:rsidRPr="00113FF7" w:rsidRDefault="00C8155A" w:rsidP="00D205EC">
      <w:pPr>
        <w:pStyle w:val="PRE-TEXTO1"/>
      </w:pPr>
      <w:bookmarkStart w:id="56" w:name="_Toc156710925"/>
      <w:bookmarkStart w:id="57" w:name="_Toc156712234"/>
      <w:bookmarkStart w:id="58" w:name="_Toc198716133"/>
      <w:bookmarkStart w:id="59" w:name="_Toc221345526"/>
      <w:bookmarkStart w:id="60" w:name="_Toc222801056"/>
      <w:bookmarkStart w:id="61" w:name="_Toc232224845"/>
      <w:bookmarkStart w:id="62" w:name="_Toc232225024"/>
      <w:bookmarkStart w:id="63" w:name="_Toc309505745"/>
      <w:r w:rsidRPr="00113FF7">
        <w:lastRenderedPageBreak/>
        <w:t xml:space="preserve">LISTA DE </w:t>
      </w:r>
      <w:bookmarkEnd w:id="56"/>
      <w:bookmarkEnd w:id="57"/>
      <w:bookmarkEnd w:id="58"/>
      <w:bookmarkEnd w:id="59"/>
      <w:bookmarkEnd w:id="60"/>
      <w:bookmarkEnd w:id="61"/>
      <w:bookmarkEnd w:id="62"/>
      <w:r w:rsidR="000B77A7">
        <w:t>GRÁFICOS</w:t>
      </w:r>
      <w:bookmarkEnd w:id="63"/>
    </w:p>
    <w:p w:rsidR="0033201E" w:rsidRPr="00113FF7" w:rsidRDefault="006224A0" w:rsidP="006224A0">
      <w:pPr>
        <w:jc w:val="right"/>
        <w:outlineLvl w:val="0"/>
        <w:rPr>
          <w:b/>
          <w:u w:val="single"/>
        </w:rPr>
      </w:pPr>
      <w:r w:rsidRPr="00113FF7">
        <w:rPr>
          <w:b/>
          <w:u w:val="single"/>
        </w:rPr>
        <w:t xml:space="preserve">Pág. </w:t>
      </w:r>
    </w:p>
    <w:p w:rsidR="00BD177A" w:rsidRDefault="00BD177A">
      <w:pPr>
        <w:pStyle w:val="ndicedeilustraes"/>
        <w:tabs>
          <w:tab w:val="right" w:leader="dot" w:pos="9062"/>
        </w:tabs>
      </w:pPr>
    </w:p>
    <w:p w:rsidR="00016279" w:rsidRDefault="0078276D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BD177A">
        <w:instrText xml:space="preserve"> TOC \h \z \c "Gráfico" </w:instrText>
      </w:r>
      <w:r>
        <w:fldChar w:fldCharType="separate"/>
      </w:r>
      <w:hyperlink w:anchor="_Toc309505797" w:history="1">
        <w:r w:rsidR="00016279" w:rsidRPr="00CB3498">
          <w:rPr>
            <w:rStyle w:val="Hyperlink"/>
            <w:noProof/>
          </w:rPr>
          <w:t>Gráfico 2.1. Principais atividades dos brasileiros no Twitter. Fonte: Agência Bullet (2009)</w:t>
        </w:r>
        <w:r w:rsidR="0001627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6279">
          <w:rPr>
            <w:noProof/>
            <w:webHidden/>
          </w:rPr>
          <w:instrText xml:space="preserve"> PAGEREF _Toc309505797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6279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097AE9" w:rsidRPr="00113FF7" w:rsidRDefault="0078276D" w:rsidP="00086307">
      <w:pPr>
        <w:ind w:firstLine="0"/>
      </w:pPr>
      <w:r>
        <w:fldChar w:fldCharType="end"/>
      </w:r>
    </w:p>
    <w:p w:rsidR="00097AE9" w:rsidRPr="00113FF7" w:rsidRDefault="00097AE9" w:rsidP="00C942E0">
      <w:pPr>
        <w:ind w:firstLine="0"/>
      </w:pPr>
    </w:p>
    <w:p w:rsidR="00097AE9" w:rsidRPr="00113FF7" w:rsidRDefault="00097AE9" w:rsidP="00C942E0">
      <w:pPr>
        <w:ind w:firstLine="0"/>
      </w:pPr>
    </w:p>
    <w:p w:rsidR="006964D4" w:rsidRPr="00113FF7" w:rsidRDefault="00B100A3" w:rsidP="006F3AA5">
      <w:pPr>
        <w:pStyle w:val="Ttulo1"/>
      </w:pPr>
      <w:bookmarkStart w:id="64" w:name="_Toc144805832"/>
      <w:bookmarkStart w:id="65" w:name="_Toc144807453"/>
      <w:bookmarkStart w:id="66" w:name="_Toc144811464"/>
      <w:bookmarkStart w:id="67" w:name="_Toc144812009"/>
      <w:bookmarkStart w:id="68" w:name="_Toc144812352"/>
      <w:bookmarkStart w:id="69" w:name="_Ref148840979"/>
      <w:bookmarkStart w:id="70" w:name="_Toc149724323"/>
      <w:bookmarkStart w:id="71" w:name="_Toc150052729"/>
      <w:bookmarkStart w:id="72" w:name="_Toc150053220"/>
      <w:bookmarkStart w:id="73" w:name="_Toc150053987"/>
      <w:bookmarkStart w:id="74" w:name="_Toc150054436"/>
      <w:bookmarkStart w:id="75" w:name="_Toc150054639"/>
      <w:bookmarkStart w:id="76" w:name="_Toc150054854"/>
      <w:bookmarkStart w:id="77" w:name="_Toc156710928"/>
      <w:bookmarkStart w:id="78" w:name="_Toc156712237"/>
      <w:bookmarkStart w:id="79" w:name="_Toc167274005"/>
      <w:bookmarkStart w:id="80" w:name="_Toc167274171"/>
      <w:bookmarkStart w:id="81" w:name="_Toc167274300"/>
      <w:bookmarkStart w:id="82" w:name="_Toc198716019"/>
      <w:bookmarkStart w:id="83" w:name="_Toc198716136"/>
      <w:bookmarkStart w:id="84" w:name="_Toc221345529"/>
      <w:bookmarkStart w:id="85" w:name="_Toc222801059"/>
      <w:bookmarkStart w:id="86" w:name="_Toc232224848"/>
      <w:bookmarkStart w:id="87" w:name="_Toc232225027"/>
      <w:bookmarkStart w:id="88" w:name="_Toc309505746"/>
      <w:r w:rsidRPr="00113FF7">
        <w:lastRenderedPageBreak/>
        <w:t>INTRODUÇÃO</w:t>
      </w:r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</w:p>
    <w:p w:rsidR="00BC5E6D" w:rsidRDefault="00737254" w:rsidP="007E6AEB">
      <w:r>
        <w:t xml:space="preserve">A criação da Internet foi sem dúvida um dos maiores marcos da comunicação para todo o Mundo. Foi criada </w:t>
      </w:r>
      <w:r w:rsidR="00E8152C">
        <w:t>para fins militares, mas</w:t>
      </w:r>
      <w:r w:rsidR="004E075D">
        <w:t xml:space="preserve"> </w:t>
      </w:r>
      <w:r w:rsidR="00E8152C">
        <w:t>d</w:t>
      </w:r>
      <w:r w:rsidR="004E075D">
        <w:t xml:space="preserve">esde sua abertura para pesquisadores e universidades, a Internet foi ganhando outro rumo e foi se expandindo </w:t>
      </w:r>
      <w:r w:rsidR="00A04828">
        <w:t>para outros países</w:t>
      </w:r>
      <w:r w:rsidR="004E075D">
        <w:t>.</w:t>
      </w:r>
      <w:r w:rsidR="005A67B4">
        <w:t xml:space="preserve"> Interligou </w:t>
      </w:r>
      <w:r w:rsidR="00A04828">
        <w:t xml:space="preserve">diversas </w:t>
      </w:r>
      <w:r w:rsidR="005A67B4">
        <w:t>universidades e seus padrões de comunicação foram se moldando ao decorrer do tempo, para atender um número</w:t>
      </w:r>
      <w:r w:rsidR="00EF49F7">
        <w:t xml:space="preserve"> cada vez</w:t>
      </w:r>
      <w:r w:rsidR="005A67B4">
        <w:t xml:space="preserve"> maior de tráfego na rede</w:t>
      </w:r>
      <w:r w:rsidR="00AF7480">
        <w:t xml:space="preserve"> </w:t>
      </w:r>
      <w:sdt>
        <w:sdtPr>
          <w:id w:val="13832048"/>
          <w:citation/>
        </w:sdtPr>
        <w:sdtContent>
          <w:fldSimple w:instr=" CITATION Vag08 \l 1046 ">
            <w:r w:rsidR="00016279">
              <w:rPr>
                <w:noProof/>
              </w:rPr>
              <w:t>(LOURENÇO, 2008)</w:t>
            </w:r>
          </w:fldSimple>
        </w:sdtContent>
      </w:sdt>
      <w:r w:rsidR="005A67B4">
        <w:t xml:space="preserve">. </w:t>
      </w:r>
      <w:r w:rsidR="007B31A9">
        <w:t xml:space="preserve">Em 1989, Tim </w:t>
      </w:r>
      <w:r w:rsidR="007B31A9" w:rsidRPr="007B31A9">
        <w:t>Berners-Lee</w:t>
      </w:r>
      <w:r w:rsidR="007B31A9">
        <w:t xml:space="preserve"> revolucionou a forma de se comunicar através da rede, criando o </w:t>
      </w:r>
      <w:r w:rsidR="007B31A9" w:rsidRPr="007B31A9">
        <w:rPr>
          <w:i/>
        </w:rPr>
        <w:t>World Wide Web</w:t>
      </w:r>
      <w:r w:rsidR="00DF6EFF">
        <w:t>, ou apenas “</w:t>
      </w:r>
      <w:r w:rsidR="007B31A9" w:rsidRPr="007B31A9">
        <w:rPr>
          <w:i/>
        </w:rPr>
        <w:t>www</w:t>
      </w:r>
      <w:r w:rsidR="00DF6EFF">
        <w:rPr>
          <w:i/>
        </w:rPr>
        <w:t>”</w:t>
      </w:r>
      <w:r w:rsidR="00DF6EFF">
        <w:t xml:space="preserve"> e a linguagem de marcação de hipertexto (HTML)</w:t>
      </w:r>
      <w:r w:rsidR="00577EE4">
        <w:t>,</w:t>
      </w:r>
      <w:r w:rsidR="00DF6EFF">
        <w:t xml:space="preserve"> que possibilitou a criação de páginas</w:t>
      </w:r>
      <w:r w:rsidR="001B370E">
        <w:t xml:space="preserve"> estáticas</w:t>
      </w:r>
      <w:r w:rsidR="00DF6EFF">
        <w:t xml:space="preserve"> na Internet</w:t>
      </w:r>
      <w:r w:rsidR="00081DAA">
        <w:t xml:space="preserve"> </w:t>
      </w:r>
      <w:sdt>
        <w:sdtPr>
          <w:id w:val="13832049"/>
          <w:citation/>
        </w:sdtPr>
        <w:sdtContent>
          <w:fldSimple w:instr=" CITATION DEI04 \l 1046 ">
            <w:r w:rsidR="00016279">
              <w:rPr>
                <w:noProof/>
              </w:rPr>
              <w:t>(DEITEL, DEITEL e NIETO, 2004)</w:t>
            </w:r>
          </w:fldSimple>
        </w:sdtContent>
      </w:sdt>
      <w:r w:rsidR="00DF6EFF">
        <w:t xml:space="preserve">. </w:t>
      </w:r>
      <w:r w:rsidR="001B370E">
        <w:t xml:space="preserve">Este modelo ou versão de </w:t>
      </w:r>
      <w:r w:rsidR="001B370E" w:rsidRPr="001B370E">
        <w:rPr>
          <w:i/>
        </w:rPr>
        <w:t>web</w:t>
      </w:r>
      <w:r w:rsidR="00E8152C">
        <w:t xml:space="preserve"> foi considerado</w:t>
      </w:r>
      <w:r w:rsidR="001B370E">
        <w:t xml:space="preserve"> a versão 1.0 e</w:t>
      </w:r>
      <w:r w:rsidR="00E8152C">
        <w:t xml:space="preserve"> </w:t>
      </w:r>
      <w:r w:rsidR="00E8152C" w:rsidRPr="00E8152C">
        <w:t>predominou até o final dos anos 90</w:t>
      </w:r>
      <w:r w:rsidR="007B4CAF">
        <w:t xml:space="preserve">. </w:t>
      </w:r>
    </w:p>
    <w:p w:rsidR="00F56E8B" w:rsidRDefault="0052099D" w:rsidP="007E6AEB">
      <w:r>
        <w:t xml:space="preserve">A segunda geração da </w:t>
      </w:r>
      <w:r w:rsidRPr="0052099D">
        <w:rPr>
          <w:i/>
        </w:rPr>
        <w:t>web</w:t>
      </w:r>
      <w:r>
        <w:t xml:space="preserve"> é marcada pelo conceito</w:t>
      </w:r>
      <w:r w:rsidR="00081DAA">
        <w:t xml:space="preserve"> </w:t>
      </w:r>
      <w:r w:rsidR="00081DAA" w:rsidRPr="00081DAA">
        <w:t>da Internet como plataforma</w:t>
      </w:r>
      <w:r>
        <w:t xml:space="preserve">. </w:t>
      </w:r>
      <w:r w:rsidR="00A8039F">
        <w:t xml:space="preserve">A mudança aconteceu </w:t>
      </w:r>
      <w:r w:rsidR="00FE4C23">
        <w:t>essencialmente</w:t>
      </w:r>
      <w:r w:rsidR="00A8039F">
        <w:t xml:space="preserve"> na forma com que os usuários a enxer</w:t>
      </w:r>
      <w:r w:rsidR="00D52604">
        <w:t>gam e principalmente interagem. Esta nova forma de interação se baseia no conceito de Inteligência Coletiva</w:t>
      </w:r>
      <w:r w:rsidR="00B426BE">
        <w:t xml:space="preserve">, </w:t>
      </w:r>
      <w:r w:rsidR="00B426BE" w:rsidRPr="00B426BE">
        <w:t>proporcionando aos usuários uma forma de interação que gera o próprio conteúdo, ao invés de apenas observá-lo</w:t>
      </w:r>
      <w:r w:rsidR="00665CCC">
        <w:t xml:space="preserve"> </w:t>
      </w:r>
      <w:sdt>
        <w:sdtPr>
          <w:id w:val="27474943"/>
          <w:citation/>
        </w:sdtPr>
        <w:sdtContent>
          <w:fldSimple w:instr=" CITATION Tim06 \l 1046 ">
            <w:r w:rsidR="00016279">
              <w:rPr>
                <w:noProof/>
              </w:rPr>
              <w:t>(O'REILLY, 2006)</w:t>
            </w:r>
          </w:fldSimple>
        </w:sdtContent>
      </w:sdt>
      <w:r w:rsidR="0073778F">
        <w:t>. B</w:t>
      </w:r>
      <w:r w:rsidR="006A49CC">
        <w:t>asicamente,</w:t>
      </w:r>
      <w:r w:rsidR="0073778F">
        <w:t xml:space="preserve"> a função dos sistemas</w:t>
      </w:r>
      <w:r w:rsidR="006A49CC">
        <w:t xml:space="preserve"> é gerenciar e apresentar o conteúdo.</w:t>
      </w:r>
      <w:r w:rsidR="00254130">
        <w:t xml:space="preserve"> Segundo O’Reilly (2005),</w:t>
      </w:r>
      <w:r w:rsidR="006A49CC">
        <w:t xml:space="preserve"> </w:t>
      </w:r>
      <w:r w:rsidR="00254130">
        <w:t>u</w:t>
      </w:r>
      <w:r w:rsidR="006A49CC">
        <w:t xml:space="preserve">m exemplo de um </w:t>
      </w:r>
      <w:r w:rsidR="007A260A">
        <w:rPr>
          <w:i/>
        </w:rPr>
        <w:t>site</w:t>
      </w:r>
      <w:r w:rsidR="006A49CC">
        <w:t xml:space="preserve"> 2.0 é a Wikipédia (</w:t>
      </w:r>
      <w:hyperlink r:id="rId11" w:history="1">
        <w:r w:rsidR="006A49CC" w:rsidRPr="00361C4A">
          <w:rPr>
            <w:rStyle w:val="Hyperlink"/>
          </w:rPr>
          <w:t>http://www.wikipedia.org/</w:t>
        </w:r>
      </w:hyperlink>
      <w:r w:rsidR="006A49CC">
        <w:t>), uma enciclopédia</w:t>
      </w:r>
      <w:r w:rsidR="00577EE4">
        <w:t xml:space="preserve"> digital, </w:t>
      </w:r>
      <w:r w:rsidR="007A260A">
        <w:t>cujo</w:t>
      </w:r>
      <w:r w:rsidR="00577EE4">
        <w:t xml:space="preserve"> conteúdo é </w:t>
      </w:r>
      <w:r w:rsidR="007A260A">
        <w:t>mantido</w:t>
      </w:r>
      <w:r w:rsidR="00577EE4">
        <w:t xml:space="preserve"> por colaboradores</w:t>
      </w:r>
      <w:r w:rsidR="00254130">
        <w:t>. O autor compara a Wikipédia</w:t>
      </w:r>
      <w:r w:rsidR="00F56E8B">
        <w:t>, enciclopédia na</w:t>
      </w:r>
      <w:r w:rsidR="00254130">
        <w:t xml:space="preserve"> </w:t>
      </w:r>
      <w:r w:rsidR="00254130" w:rsidRPr="00254130">
        <w:rPr>
          <w:i/>
        </w:rPr>
        <w:t>web</w:t>
      </w:r>
      <w:r w:rsidR="00254130">
        <w:t xml:space="preserve"> 2.0</w:t>
      </w:r>
      <w:r w:rsidR="00F56E8B">
        <w:t>,</w:t>
      </w:r>
      <w:r w:rsidR="00254130">
        <w:t xml:space="preserve"> como a sucessora do </w:t>
      </w:r>
      <w:r w:rsidR="00254130" w:rsidRPr="00254130">
        <w:rPr>
          <w:i/>
        </w:rPr>
        <w:t>site</w:t>
      </w:r>
      <w:r w:rsidR="00254130">
        <w:t xml:space="preserve"> Britannica Online</w:t>
      </w:r>
      <w:r w:rsidR="00F56E8B">
        <w:t xml:space="preserve"> (</w:t>
      </w:r>
      <w:hyperlink r:id="rId12" w:history="1">
        <w:r w:rsidR="00F56E8B" w:rsidRPr="001C2B4E">
          <w:rPr>
            <w:rStyle w:val="Hyperlink"/>
          </w:rPr>
          <w:t>http://www.britannica.com/</w:t>
        </w:r>
      </w:hyperlink>
      <w:r w:rsidR="00F56E8B">
        <w:t>), uma enciclopédia digital, mas no formato de</w:t>
      </w:r>
      <w:r w:rsidR="00254130">
        <w:t xml:space="preserve"> </w:t>
      </w:r>
      <w:r w:rsidR="00254130" w:rsidRPr="00254130">
        <w:rPr>
          <w:i/>
        </w:rPr>
        <w:t>web</w:t>
      </w:r>
      <w:r w:rsidR="00254130">
        <w:t xml:space="preserve"> 1.0</w:t>
      </w:r>
      <w:r w:rsidR="00F56E8B">
        <w:t>.</w:t>
      </w:r>
    </w:p>
    <w:p w:rsidR="002A6D71" w:rsidRDefault="00163135" w:rsidP="007E6AEB">
      <w:r>
        <w:t>Também</w:t>
      </w:r>
      <w:r w:rsidR="0073778F">
        <w:t xml:space="preserve"> surgiram as redes sociais</w:t>
      </w:r>
      <w:r>
        <w:t>,</w:t>
      </w:r>
      <w:r w:rsidR="008C3586">
        <w:t xml:space="preserve"> </w:t>
      </w:r>
      <w:r>
        <w:t>como</w:t>
      </w:r>
      <w:r w:rsidR="008C3586">
        <w:t xml:space="preserve"> os </w:t>
      </w:r>
      <w:r w:rsidR="008C3586" w:rsidRPr="008C3586">
        <w:rPr>
          <w:i/>
        </w:rPr>
        <w:t>microblogs</w:t>
      </w:r>
      <w:r w:rsidR="00A94879">
        <w:rPr>
          <w:i/>
        </w:rPr>
        <w:t xml:space="preserve"> </w:t>
      </w:r>
      <w:r w:rsidR="00A94879">
        <w:t>(por exemplo o Twitter</w:t>
      </w:r>
      <w:r w:rsidR="000E1851">
        <w:t xml:space="preserve"> Inc.</w:t>
      </w:r>
      <w:r w:rsidR="00A94879">
        <w:t xml:space="preserve">) </w:t>
      </w:r>
      <w:r w:rsidR="008C3586">
        <w:t>e sites de relacionamento</w:t>
      </w:r>
      <w:r w:rsidR="00A94879">
        <w:t xml:space="preserve"> (por exemplo o Facebook</w:t>
      </w:r>
      <w:r w:rsidR="004059DD">
        <w:t xml:space="preserve"> ™</w:t>
      </w:r>
      <w:r w:rsidR="00A94879">
        <w:t>)</w:t>
      </w:r>
      <w:r w:rsidR="008C3586">
        <w:t xml:space="preserve">. </w:t>
      </w:r>
      <w:r w:rsidR="00E030D9">
        <w:t>Ambo</w:t>
      </w:r>
      <w:r w:rsidR="00F20570">
        <w:t>s sã</w:t>
      </w:r>
      <w:r w:rsidR="007B1949">
        <w:t>o comumente utilizado</w:t>
      </w:r>
      <w:r w:rsidR="00F20570">
        <w:t xml:space="preserve">s não somente por </w:t>
      </w:r>
      <w:r w:rsidR="00F76834">
        <w:t>pessoas</w:t>
      </w:r>
      <w:r w:rsidR="00F20570">
        <w:t xml:space="preserve">, mas </w:t>
      </w:r>
      <w:r w:rsidR="002C4E9E">
        <w:t>tê</w:t>
      </w:r>
      <w:r w:rsidR="00F20570">
        <w:t>m sido adotado</w:t>
      </w:r>
      <w:r w:rsidR="008B31CE">
        <w:t>s</w:t>
      </w:r>
      <w:r w:rsidR="00F20570">
        <w:t xml:space="preserve"> por empresas como uma forma de se aproximarem, entenderem e interagirem com seu p</w:t>
      </w:r>
      <w:r w:rsidR="00B629F1">
        <w:t xml:space="preserve">úblico. </w:t>
      </w:r>
      <w:r w:rsidR="00F76834">
        <w:t>Essa adoção não é por acaso</w:t>
      </w:r>
      <w:r w:rsidR="003279EA">
        <w:t xml:space="preserve">. </w:t>
      </w:r>
      <w:r w:rsidR="00316C5E">
        <w:t>No primeiro trimestre</w:t>
      </w:r>
      <w:r w:rsidR="003279EA">
        <w:t xml:space="preserve"> 2011,</w:t>
      </w:r>
      <w:r w:rsidR="00316C5E">
        <w:t xml:space="preserve"> </w:t>
      </w:r>
      <w:r w:rsidR="003279EA">
        <w:t>mais de 500 mil novos usuários se cadastraram no Twitter</w:t>
      </w:r>
      <w:r w:rsidR="00316C5E">
        <w:t xml:space="preserve"> e </w:t>
      </w:r>
      <w:r w:rsidR="005557CF">
        <w:t>foram postados em média mais de 140 milhões de mensagens</w:t>
      </w:r>
      <w:r w:rsidR="00565E3C">
        <w:t xml:space="preserve"> por dia</w:t>
      </w:r>
      <w:r w:rsidR="00316C5E">
        <w:t>, segundo dad</w:t>
      </w:r>
      <w:r w:rsidR="005557CF">
        <w:t xml:space="preserve">os divulgados no blog </w:t>
      </w:r>
      <w:r w:rsidR="00FD2797">
        <w:t>oficial do Twitter (2011)</w:t>
      </w:r>
      <w:r w:rsidR="005557CF">
        <w:t>.</w:t>
      </w:r>
    </w:p>
    <w:p w:rsidR="001C6905" w:rsidRDefault="008227D7" w:rsidP="005049DF">
      <w:r w:rsidRPr="008227D7">
        <w:t>Com as facilidades de criação, publicação e divulgação das novas mídias digitais, a</w:t>
      </w:r>
      <w:r>
        <w:t xml:space="preserve"> </w:t>
      </w:r>
      <w:r w:rsidR="00D76CBC">
        <w:t>massa de dados gerada pelos usuários pode tomar uma proporção enorme. E</w:t>
      </w:r>
      <w:r w:rsidR="00626D07">
        <w:t xml:space="preserve">m dado momento, essa massa </w:t>
      </w:r>
      <w:r w:rsidR="00D76CBC">
        <w:t>pode</w:t>
      </w:r>
      <w:r w:rsidR="00FD6173">
        <w:t xml:space="preserve"> </w:t>
      </w:r>
      <w:r w:rsidR="0012507C">
        <w:t>resultar em</w:t>
      </w:r>
      <w:r w:rsidR="00FD6173">
        <w:t xml:space="preserve"> um ambiente caótico de informações.</w:t>
      </w:r>
      <w:r>
        <w:t xml:space="preserve"> </w:t>
      </w:r>
      <w:r w:rsidRPr="008227D7">
        <w:t xml:space="preserve">Pensando nessa nova mídia </w:t>
      </w:r>
      <w:r>
        <w:lastRenderedPageBreak/>
        <w:t xml:space="preserve">como uma ferramenta </w:t>
      </w:r>
      <w:r w:rsidRPr="008227D7">
        <w:t>de marketing em uma</w:t>
      </w:r>
      <w:r w:rsidR="00FD6173">
        <w:t xml:space="preserve"> empresa ou instituição, esse cenário</w:t>
      </w:r>
      <w:r w:rsidR="00785AB9">
        <w:t xml:space="preserve"> de dados descentralizados e desconectados entre si</w:t>
      </w:r>
      <w:r w:rsidR="00FD6173">
        <w:t xml:space="preserve"> não é apropriado</w:t>
      </w:r>
      <w:r w:rsidR="00785AB9">
        <w:t>, pois</w:t>
      </w:r>
      <w:r w:rsidR="00FD6173">
        <w:t xml:space="preserve"> </w:t>
      </w:r>
      <w:r w:rsidR="006127B1">
        <w:t>do ponto de vista comercial e estratégico</w:t>
      </w:r>
      <w:r w:rsidR="00785AB9">
        <w:t xml:space="preserve"> a mensagem da empresa pode se perder</w:t>
      </w:r>
      <w:r w:rsidR="006127B1">
        <w:t>, ou seja, suas ações na rede podem ser abafadas p</w:t>
      </w:r>
      <w:r w:rsidR="00785AB9">
        <w:t>elo</w:t>
      </w:r>
      <w:r w:rsidR="006127B1">
        <w:t xml:space="preserve"> aglomerado de </w:t>
      </w:r>
      <w:r w:rsidR="0012507C">
        <w:t>dados.</w:t>
      </w:r>
      <w:r w:rsidR="00626D07">
        <w:t xml:space="preserve"> </w:t>
      </w:r>
    </w:p>
    <w:p w:rsidR="005049DF" w:rsidRDefault="005049DF" w:rsidP="005049DF"/>
    <w:p w:rsidR="00E002D6" w:rsidRDefault="00E002D6" w:rsidP="006F3AA5">
      <w:pPr>
        <w:pStyle w:val="Ttulo2"/>
      </w:pPr>
      <w:bookmarkStart w:id="89" w:name="_Toc309505747"/>
      <w:r>
        <w:t>OBJETIVO DO TRABALHO</w:t>
      </w:r>
      <w:bookmarkEnd w:id="89"/>
    </w:p>
    <w:p w:rsidR="001112BE" w:rsidRDefault="005049DF" w:rsidP="005049DF">
      <w:r>
        <w:t xml:space="preserve">O presente trabalho foi desenvolvido com o propósito de se criar uma ferramenta para organizar e categorizar informações vindas do </w:t>
      </w:r>
      <w:r w:rsidRPr="00590ADF">
        <w:rPr>
          <w:i/>
        </w:rPr>
        <w:t>microblog</w:t>
      </w:r>
      <w:r>
        <w:t xml:space="preserve"> Twitter. Desta forma, o resultado do sistema é a disponibilização de uma página na </w:t>
      </w:r>
      <w:r w:rsidR="00F16E31">
        <w:t>I</w:t>
      </w:r>
      <w:r>
        <w:t>nternet com informações em tempo real sobre o t</w:t>
      </w:r>
      <w:r w:rsidR="001112BE">
        <w:t>ema das categorias cadastradas.</w:t>
      </w:r>
    </w:p>
    <w:p w:rsidR="005A12E6" w:rsidRDefault="005049DF" w:rsidP="00AF7480">
      <w:r>
        <w:t xml:space="preserve">Com o intuito de </w:t>
      </w:r>
      <w:r w:rsidR="00AC0892">
        <w:t>demonstrar</w:t>
      </w:r>
      <w:r w:rsidR="00FA7175">
        <w:t xml:space="preserve"> umas das muitas aplicações possíveis</w:t>
      </w:r>
      <w:r>
        <w:t xml:space="preserve">, para este trabalho o tema escolhido foi a </w:t>
      </w:r>
      <w:r w:rsidR="00FA7175">
        <w:t>cobertura</w:t>
      </w:r>
      <w:r>
        <w:t xml:space="preserve"> de feiras e eventos de tecnologia. A organização do evento irá cadastrar no sist</w:t>
      </w:r>
      <w:r w:rsidR="00FA7175">
        <w:t>ema o Twitter dos palestrantes,</w:t>
      </w:r>
      <w:r>
        <w:t xml:space="preserve"> das empresas </w:t>
      </w:r>
      <w:r w:rsidR="00FA7175">
        <w:t>expositoras e por fim irá categorizá-los</w:t>
      </w:r>
      <w:r>
        <w:t>.</w:t>
      </w:r>
      <w:r w:rsidR="00FA7175">
        <w:t xml:space="preserve"> </w:t>
      </w:r>
      <w:r w:rsidR="00FA7175" w:rsidRPr="00FA7175">
        <w:t xml:space="preserve">Com um dispositivo móvel, o visitante acessará o </w:t>
      </w:r>
      <w:r w:rsidR="00FA7175" w:rsidRPr="00FA7175">
        <w:rPr>
          <w:i/>
        </w:rPr>
        <w:t>site</w:t>
      </w:r>
      <w:r w:rsidR="00FA7175" w:rsidRPr="00FA7175">
        <w:t xml:space="preserve"> dinâmico com</w:t>
      </w:r>
      <w:r>
        <w:t xml:space="preserve"> as postagens </w:t>
      </w:r>
      <w:r w:rsidR="009A05D8">
        <w:t>referentes</w:t>
      </w:r>
      <w:r>
        <w:t xml:space="preserve"> àquele evento. </w:t>
      </w:r>
    </w:p>
    <w:p w:rsidR="00B8418D" w:rsidRDefault="00B8418D" w:rsidP="00AF7480"/>
    <w:p w:rsidR="008D60C9" w:rsidRDefault="008D60C9" w:rsidP="006F3AA5">
      <w:pPr>
        <w:pStyle w:val="Ttulo2"/>
      </w:pPr>
      <w:bookmarkStart w:id="90" w:name="_Toc309505748"/>
      <w:r>
        <w:t>JUSTIFICATIVA</w:t>
      </w:r>
      <w:bookmarkEnd w:id="90"/>
    </w:p>
    <w:p w:rsidR="00232013" w:rsidRDefault="00513B6F" w:rsidP="00232013">
      <w:r>
        <w:t>O volume</w:t>
      </w:r>
      <w:r w:rsidR="006D35C9">
        <w:t xml:space="preserve"> de</w:t>
      </w:r>
      <w:r>
        <w:t xml:space="preserve"> um</w:t>
      </w:r>
      <w:r w:rsidR="006D35C9">
        <w:t xml:space="preserve"> conteúdo não </w:t>
      </w:r>
      <w:r>
        <w:t>demonstra</w:t>
      </w:r>
      <w:r w:rsidR="009D782C">
        <w:t xml:space="preserve"> a</w:t>
      </w:r>
      <w:r w:rsidR="006D35C9">
        <w:t xml:space="preserve"> qualidade do mesmo. Dando objetividade na forma de veicular a informaç</w:t>
      </w:r>
      <w:r w:rsidR="00601901">
        <w:t>ão</w:t>
      </w:r>
      <w:r w:rsidR="006D35C9">
        <w:t xml:space="preserve"> é possível tirar melhor proveito </w:t>
      </w:r>
      <w:r w:rsidR="00517EBF">
        <w:t>dela</w:t>
      </w:r>
      <w:r w:rsidR="00A85444">
        <w:t xml:space="preserve">. Inclusive pode-se criar </w:t>
      </w:r>
      <w:r w:rsidR="00901297">
        <w:t xml:space="preserve">um ambiente que posicione </w:t>
      </w:r>
      <w:r w:rsidR="00C126DE">
        <w:t xml:space="preserve">de forma vantajosa </w:t>
      </w:r>
      <w:r w:rsidR="00901297">
        <w:t>uma informação</w:t>
      </w:r>
      <w:r w:rsidR="00C126DE">
        <w:t>, que pode se referir a um produto. Esse posicionamento traz uma “vantagem competitiva duradoura, criando inclusive barreiras à entrada de produtos concorrentes”</w:t>
      </w:r>
      <w:r w:rsidR="003917B0">
        <w:t xml:space="preserve"> </w:t>
      </w:r>
      <w:sdt>
        <w:sdtPr>
          <w:id w:val="19130971"/>
          <w:citation/>
        </w:sdtPr>
        <w:sdtContent>
          <w:fldSimple w:instr=" CITATION Mar05 \l 1046 ">
            <w:r w:rsidR="00016279">
              <w:rPr>
                <w:noProof/>
              </w:rPr>
              <w:t>(COBRA, 2005)</w:t>
            </w:r>
          </w:fldSimple>
        </w:sdtContent>
      </w:sdt>
      <w:r w:rsidR="00C126DE">
        <w:t>.</w:t>
      </w:r>
    </w:p>
    <w:p w:rsidR="00C7403A" w:rsidRDefault="003F282C" w:rsidP="00232013">
      <w:r w:rsidRPr="003F282C">
        <w:t>Com a finalidade de validar a ferramenta proposta, esse trabalho usa</w:t>
      </w:r>
      <w:r>
        <w:t xml:space="preserve"> de um estudo de caso.</w:t>
      </w:r>
      <w:r w:rsidR="00382660">
        <w:t xml:space="preserve"> </w:t>
      </w:r>
      <w:r>
        <w:t>O</w:t>
      </w:r>
      <w:r w:rsidR="00382660">
        <w:t xml:space="preserve"> cenário</w:t>
      </w:r>
      <w:r w:rsidR="000C3CCF">
        <w:t xml:space="preserve"> proposto</w:t>
      </w:r>
      <w:r w:rsidR="00382660">
        <w:t xml:space="preserve"> é o seguinte:</w:t>
      </w:r>
      <w:r w:rsidR="00500EFA">
        <w:t xml:space="preserve"> </w:t>
      </w:r>
      <w:r w:rsidR="00382660">
        <w:t>U</w:t>
      </w:r>
      <w:r w:rsidR="00500EFA">
        <w:t>m evento acontecendo em São Paulo no pavilhão de exposições do Anhembi, aonde a área total chega a 76 mil metros quadrados</w:t>
      </w:r>
      <w:r w:rsidR="00E579B0">
        <w:t xml:space="preserve"> </w:t>
      </w:r>
      <w:sdt>
        <w:sdtPr>
          <w:id w:val="1545066"/>
          <w:citation/>
        </w:sdtPr>
        <w:sdtContent>
          <w:fldSimple w:instr=" CITATION Anh09 \l 1046 ">
            <w:r w:rsidR="00016279">
              <w:rPr>
                <w:noProof/>
              </w:rPr>
              <w:t>(Anhembi, 2009)</w:t>
            </w:r>
          </w:fldSimple>
        </w:sdtContent>
      </w:sdt>
      <w:r w:rsidR="00500EFA">
        <w:t>. Independent</w:t>
      </w:r>
      <w:r w:rsidR="00AD1FDC">
        <w:t>e do valor da entrada e da duração do evento</w:t>
      </w:r>
      <w:r w:rsidR="00F43572">
        <w:t>,</w:t>
      </w:r>
      <w:r w:rsidR="00500EFA">
        <w:t xml:space="preserve"> </w:t>
      </w:r>
      <w:r w:rsidR="00F43572">
        <w:t>o</w:t>
      </w:r>
      <w:r w:rsidR="00500EFA">
        <w:t xml:space="preserve"> comum </w:t>
      </w:r>
      <w:r w:rsidR="00F43572">
        <w:t xml:space="preserve">é </w:t>
      </w:r>
      <w:r w:rsidR="00500EFA">
        <w:t>qualquer visitante quere</w:t>
      </w:r>
      <w:r w:rsidR="00F43572">
        <w:t xml:space="preserve">r participar ou conhecer </w:t>
      </w:r>
      <w:r w:rsidR="00AD1FDC">
        <w:t>o maior número possível de atividades</w:t>
      </w:r>
      <w:r w:rsidR="00C7403A">
        <w:t xml:space="preserve"> e assuntos</w:t>
      </w:r>
      <w:r w:rsidR="00AD1FDC">
        <w:t xml:space="preserve"> de seu interesse. Como decidir por onde começar</w:t>
      </w:r>
      <w:r w:rsidR="00C7403A">
        <w:t>? Qual melhor rota seguir? Aquele palestrante famoso vai estar em qual área?</w:t>
      </w:r>
      <w:r w:rsidR="000F54C6">
        <w:t xml:space="preserve"> Esse cenário é um exemplo com o público presente</w:t>
      </w:r>
      <w:r w:rsidR="00741BC0">
        <w:t xml:space="preserve"> no local</w:t>
      </w:r>
      <w:r w:rsidR="000F54C6">
        <w:t xml:space="preserve">. Outra situação é o </w:t>
      </w:r>
      <w:r w:rsidR="00741BC0">
        <w:t>visitante</w:t>
      </w:r>
      <w:r w:rsidR="000F54C6">
        <w:t xml:space="preserve"> em potencial</w:t>
      </w:r>
      <w:r w:rsidR="00741BC0">
        <w:t xml:space="preserve">, que </w:t>
      </w:r>
      <w:r w:rsidR="000F54C6">
        <w:t>precisa</w:t>
      </w:r>
      <w:r w:rsidR="00741BC0">
        <w:t xml:space="preserve"> de algum motivador </w:t>
      </w:r>
      <w:r w:rsidR="009B3FA6">
        <w:t xml:space="preserve">para participar do </w:t>
      </w:r>
      <w:r w:rsidR="009B3FA6">
        <w:lastRenderedPageBreak/>
        <w:t>evento</w:t>
      </w:r>
      <w:r w:rsidR="00156072">
        <w:t xml:space="preserve"> que já começou</w:t>
      </w:r>
      <w:r w:rsidR="000F54C6">
        <w:t xml:space="preserve">. Como </w:t>
      </w:r>
      <w:r w:rsidR="00741BC0">
        <w:t>atraí-los de forma eficaz? Para a organização, como expandir e inovar na divulgação</w:t>
      </w:r>
      <w:r w:rsidR="009B3FA6">
        <w:t>?</w:t>
      </w:r>
    </w:p>
    <w:p w:rsidR="00B8418D" w:rsidRDefault="00B8418D" w:rsidP="00C7403A"/>
    <w:p w:rsidR="00CB5330" w:rsidRDefault="00E204BC" w:rsidP="00CB5330">
      <w:r>
        <w:t xml:space="preserve">O presente </w:t>
      </w:r>
      <w:r w:rsidR="00CB5330">
        <w:t xml:space="preserve">trabalho foi dividido em 5 (cinco) principais capítulos. O primeiro é a Introdução onde está exposto o objetivo e a justificativa do tema abordado no trabalho. O capítulo 2 (dois) apresenta toda a fundamentação teórica que serviu de base para o desenvolvimento do projeto. Na sequência é demonstrado como de fato foi desenvolvida a parte prática do projeto. Na quarta parte </w:t>
      </w:r>
      <w:r w:rsidR="00E942FC">
        <w:t>são</w:t>
      </w:r>
      <w:r w:rsidR="00CB5330">
        <w:t xml:space="preserve"> apresentado</w:t>
      </w:r>
      <w:r w:rsidR="00E942FC">
        <w:t>s</w:t>
      </w:r>
      <w:r>
        <w:t xml:space="preserve"> os resultados obtidos e por último </w:t>
      </w:r>
      <w:r w:rsidR="00E942FC">
        <w:t>as conclusões finais.</w:t>
      </w:r>
    </w:p>
    <w:p w:rsidR="00B8418D" w:rsidRDefault="00B8418D" w:rsidP="00C7403A"/>
    <w:p w:rsidR="008D60C9" w:rsidRDefault="008D60C9" w:rsidP="007E6AEB"/>
    <w:p w:rsidR="00597A3A" w:rsidRPr="00113FF7" w:rsidRDefault="00CA7229" w:rsidP="006F3AA5">
      <w:pPr>
        <w:pStyle w:val="Ttulo1"/>
      </w:pPr>
      <w:bookmarkStart w:id="91" w:name="_Toc309505749"/>
      <w:r>
        <w:lastRenderedPageBreak/>
        <w:t>FUNDAMENTAÇÃO TE</w:t>
      </w:r>
      <w:r w:rsidR="00D619D0">
        <w:t>Ó</w:t>
      </w:r>
      <w:r>
        <w:t>RICA</w:t>
      </w:r>
      <w:bookmarkEnd w:id="91"/>
    </w:p>
    <w:p w:rsidR="000D3D95" w:rsidRDefault="00C6643C" w:rsidP="000D3D95">
      <w:r>
        <w:t>Es</w:t>
      </w:r>
      <w:r w:rsidR="008137AE">
        <w:t>t</w:t>
      </w:r>
      <w:r>
        <w:t xml:space="preserve">e capítulo abordará os três </w:t>
      </w:r>
      <w:r w:rsidR="004E32EE">
        <w:t xml:space="preserve">principais temas que </w:t>
      </w:r>
      <w:r w:rsidR="008137AE">
        <w:t>servem de base</w:t>
      </w:r>
      <w:r w:rsidR="004E32EE">
        <w:t xml:space="preserve"> </w:t>
      </w:r>
      <w:r w:rsidR="008137AE">
        <w:t>para o</w:t>
      </w:r>
      <w:r w:rsidR="004E32EE">
        <w:t xml:space="preserve"> trabalho. O primeiro, intitulado Internet, aborda </w:t>
      </w:r>
      <w:r w:rsidR="008137AE">
        <w:t>o</w:t>
      </w:r>
      <w:r w:rsidR="004E32EE">
        <w:t xml:space="preserve"> surgimento e </w:t>
      </w:r>
      <w:r w:rsidR="008137AE">
        <w:t>o</w:t>
      </w:r>
      <w:r w:rsidR="004E32EE">
        <w:t xml:space="preserve"> advento</w:t>
      </w:r>
      <w:r w:rsidR="008137AE">
        <w:t xml:space="preserve"> da internet</w:t>
      </w:r>
      <w:r w:rsidR="004E32EE">
        <w:t xml:space="preserve"> no Brasil</w:t>
      </w:r>
      <w:r>
        <w:t>.</w:t>
      </w:r>
      <w:r w:rsidR="004E32EE">
        <w:t xml:space="preserve"> Em seguida é abordado o tema Redes Sociais. É apresentada sua história, abrangência, potencial e </w:t>
      </w:r>
      <w:r w:rsidR="00355F10">
        <w:t>tendências</w:t>
      </w:r>
      <w:r w:rsidR="004E32EE">
        <w:t xml:space="preserve">. O último assunto abordado é </w:t>
      </w:r>
      <w:r w:rsidR="00BC5E31">
        <w:t>Método ágil de Desenvolvimento</w:t>
      </w:r>
      <w:r w:rsidR="000D3D95">
        <w:t xml:space="preserve">, onde é introduzido o </w:t>
      </w:r>
      <w:r w:rsidR="000D3D95" w:rsidRPr="00F20AF1">
        <w:rPr>
          <w:i/>
        </w:rPr>
        <w:t>framework</w:t>
      </w:r>
      <w:r w:rsidR="000D3D95">
        <w:t xml:space="preserve"> </w:t>
      </w:r>
      <w:r w:rsidR="008137AE" w:rsidRPr="00263906">
        <w:rPr>
          <w:i/>
        </w:rPr>
        <w:t xml:space="preserve">Ruby On </w:t>
      </w:r>
      <w:r w:rsidR="000D3D95" w:rsidRPr="00263906">
        <w:rPr>
          <w:i/>
        </w:rPr>
        <w:t>Rails</w:t>
      </w:r>
      <w:r w:rsidR="000D3D95">
        <w:t>, seus objetivos e vantagens para desenvolvimento ágil de sistemas.</w:t>
      </w:r>
    </w:p>
    <w:p w:rsidR="00DF279F" w:rsidRDefault="00DF279F" w:rsidP="00DF279F">
      <w:pPr>
        <w:pStyle w:val="Ttulo2"/>
      </w:pPr>
      <w:bookmarkStart w:id="92" w:name="_Toc309505750"/>
      <w:r>
        <w:t>INTERNET</w:t>
      </w:r>
      <w:bookmarkEnd w:id="92"/>
    </w:p>
    <w:p w:rsidR="00DF279F" w:rsidRDefault="00414BA7" w:rsidP="00DF279F">
      <w:r>
        <w:t>Em 1969 foi desenvolvida uma nova rede de comunicação</w:t>
      </w:r>
      <w:r w:rsidR="0025545D">
        <w:t>, batizada</w:t>
      </w:r>
      <w:r w:rsidR="001A01A2">
        <w:t xml:space="preserve"> com o acrônimo em inglês </w:t>
      </w:r>
      <w:r w:rsidR="001A01A2" w:rsidRPr="001A01A2">
        <w:rPr>
          <w:i/>
        </w:rPr>
        <w:t>Advanced Research Projects Agency Network</w:t>
      </w:r>
      <w:r w:rsidR="001A01A2">
        <w:t xml:space="preserve"> (</w:t>
      </w:r>
      <w:r w:rsidR="004269A8" w:rsidRPr="00C96A0F">
        <w:rPr>
          <w:b/>
        </w:rPr>
        <w:t>ARPANET</w:t>
      </w:r>
      <w:r w:rsidR="001A01A2">
        <w:t>)</w:t>
      </w:r>
      <w:r w:rsidR="004269A8">
        <w:t>,</w:t>
      </w:r>
      <w:r>
        <w:t xml:space="preserve"> com o </w:t>
      </w:r>
      <w:r w:rsidR="007659AC">
        <w:t>objetivo</w:t>
      </w:r>
      <w:r>
        <w:t xml:space="preserve"> de manter conectados os departamentos de pesquisa</w:t>
      </w:r>
      <w:r w:rsidR="007659AC">
        <w:t xml:space="preserve"> às bases militares</w:t>
      </w:r>
      <w:r>
        <w:t xml:space="preserve"> dos Estados Unidos. </w:t>
      </w:r>
      <w:r w:rsidR="007659AC">
        <w:t xml:space="preserve">Em plena guerra fria, essa nova rede vinha para descentralizar </w:t>
      </w:r>
      <w:r w:rsidR="00BF1EEE">
        <w:t>a</w:t>
      </w:r>
      <w:r w:rsidR="007659AC">
        <w:t xml:space="preserve"> rede de comunicação</w:t>
      </w:r>
      <w:r w:rsidR="00BF1EEE">
        <w:t xml:space="preserve"> convencional</w:t>
      </w:r>
      <w:r w:rsidR="007659AC">
        <w:t xml:space="preserve"> americana, que se concentrava no Pentágono. </w:t>
      </w:r>
      <w:r w:rsidR="004269A8">
        <w:t>Assim</w:t>
      </w:r>
      <w:r w:rsidR="007659AC">
        <w:t xml:space="preserve">, se uma base </w:t>
      </w:r>
      <w:r w:rsidR="007659AC">
        <w:tab/>
        <w:t>militar sofresse um bombardeio, os dados armazenados no local não seriam perdidos</w:t>
      </w:r>
      <w:r w:rsidR="00BD68D6">
        <w:t xml:space="preserve"> </w:t>
      </w:r>
      <w:sdt>
        <w:sdtPr>
          <w:id w:val="674660"/>
          <w:citation/>
        </w:sdtPr>
        <w:sdtContent>
          <w:fldSimple w:instr=" CITATION Kel00 \l 1046 ">
            <w:r w:rsidR="00016279">
              <w:rPr>
                <w:noProof/>
              </w:rPr>
              <w:t>(BOGO, 2000)</w:t>
            </w:r>
          </w:fldSimple>
        </w:sdtContent>
      </w:sdt>
      <w:r w:rsidR="007659AC">
        <w:t>.</w:t>
      </w:r>
      <w:r w:rsidR="004269A8">
        <w:t xml:space="preserve"> Nos anos 70, com a diminuição da tensão entre Estados Unidos e antiga União Soviética, </w:t>
      </w:r>
      <w:r w:rsidR="00CB552C">
        <w:t>o governo americano permitiu que pesquisadores de universidades se conectassem à ARPANET. Dessa forma, pesquisadores trocavam informações de pesquisas, descobertas e mensagens através das linhas da nova rede</w:t>
      </w:r>
      <w:r w:rsidR="00BD68D6">
        <w:t xml:space="preserve"> </w:t>
      </w:r>
      <w:sdt>
        <w:sdtPr>
          <w:id w:val="674661"/>
          <w:citation/>
        </w:sdtPr>
        <w:sdtContent>
          <w:fldSimple w:instr=" CITATION Vag08 \l 1046 ">
            <w:r w:rsidR="00016279">
              <w:rPr>
                <w:noProof/>
              </w:rPr>
              <w:t>(LOURENÇO, 2008)</w:t>
            </w:r>
          </w:fldSimple>
        </w:sdtContent>
      </w:sdt>
      <w:r w:rsidR="00FA308A">
        <w:t>.</w:t>
      </w:r>
    </w:p>
    <w:p w:rsidR="003E4618" w:rsidRPr="00DF279F" w:rsidRDefault="003E4618" w:rsidP="00DF279F">
      <w:r>
        <w:t>Foi no ano de 19</w:t>
      </w:r>
      <w:r w:rsidR="00C96A0F">
        <w:t>89</w:t>
      </w:r>
      <w:r>
        <w:t xml:space="preserve"> que o engenheiro inglês Tim Bernes-Lee</w:t>
      </w:r>
      <w:r w:rsidR="00C96A0F">
        <w:t xml:space="preserve"> do </w:t>
      </w:r>
      <w:r w:rsidR="00C96A0F" w:rsidRPr="00C96A0F">
        <w:rPr>
          <w:b/>
        </w:rPr>
        <w:t>CERN</w:t>
      </w:r>
      <w:r w:rsidR="00C96A0F">
        <w:t xml:space="preserve"> (</w:t>
      </w:r>
      <w:r w:rsidR="005F75BE" w:rsidRPr="005F75BE">
        <w:rPr>
          <w:i/>
        </w:rPr>
        <w:t>European Organization for Nuclear Research</w:t>
      </w:r>
      <w:r w:rsidR="005F75BE">
        <w:t xml:space="preserve"> - </w:t>
      </w:r>
      <w:r w:rsidR="00C96A0F">
        <w:t>Organização Européia para Pesquisa</w:t>
      </w:r>
      <w:r w:rsidR="005F75BE">
        <w:t xml:space="preserve"> Nuclear</w:t>
      </w:r>
      <w:r w:rsidR="00C96A0F">
        <w:t>)</w:t>
      </w:r>
      <w:r w:rsidR="00982E2F">
        <w:t xml:space="preserve"> </w:t>
      </w:r>
      <w:r w:rsidR="00C96A0F">
        <w:t>começou a desenvolver</w:t>
      </w:r>
      <w:r w:rsidR="00982E2F">
        <w:t xml:space="preserve"> umas das </w:t>
      </w:r>
      <w:r>
        <w:t xml:space="preserve">maiores criações tecnológicas </w:t>
      </w:r>
      <w:r w:rsidR="00C96A0F">
        <w:t xml:space="preserve">de todos os tempos, chamada </w:t>
      </w:r>
      <w:r w:rsidR="00982E2F" w:rsidRPr="00C96A0F">
        <w:rPr>
          <w:i/>
        </w:rPr>
        <w:t>World Wide Web</w:t>
      </w:r>
      <w:r w:rsidR="00982E2F">
        <w:t xml:space="preserve">, o famoso “www”. </w:t>
      </w:r>
      <w:r w:rsidR="00C96A0F">
        <w:t xml:space="preserve">Ele desenvolveu </w:t>
      </w:r>
      <w:r w:rsidR="00D645BD">
        <w:t>também “[...] uma tecnologia para compartilhar informações via documentos de texto hiperligados. [...] chamou sua invenção de HTML (</w:t>
      </w:r>
      <w:r w:rsidR="00D645BD" w:rsidRPr="00D645BD">
        <w:rPr>
          <w:i/>
        </w:rPr>
        <w:t>Hypertext Markup Language</w:t>
      </w:r>
      <w:r w:rsidR="00D645BD">
        <w:t xml:space="preserve"> – linguagem de marcação de hipertexto)”</w:t>
      </w:r>
      <w:sdt>
        <w:sdtPr>
          <w:id w:val="1210138"/>
          <w:citation/>
        </w:sdtPr>
        <w:sdtContent>
          <w:fldSimple w:instr=" CITATION DEI04 \l 1046 ">
            <w:r w:rsidR="00016279">
              <w:rPr>
                <w:noProof/>
              </w:rPr>
              <w:t>(DEITEL, DEITEL e NIETO, 2004)</w:t>
            </w:r>
          </w:fldSimple>
        </w:sdtContent>
      </w:sdt>
      <w:r w:rsidR="00C96A0F">
        <w:t xml:space="preserve">. </w:t>
      </w:r>
      <w:r w:rsidR="00982E2F">
        <w:t>A partir desse sistema de hipertexto, a navegação na rede ficou mais fácil e atraente, pois possibilitou a utilização de uma interface gráfica e a criação de sites mais dinâmicos</w:t>
      </w:r>
      <w:sdt>
        <w:sdtPr>
          <w:id w:val="1210139"/>
          <w:citation/>
        </w:sdtPr>
        <w:sdtContent>
          <w:fldSimple w:instr=" CITATION DEI04 \l 1046 ">
            <w:r w:rsidR="00016279">
              <w:rPr>
                <w:noProof/>
              </w:rPr>
              <w:t>(DEITEL, DEITEL e NIETO, 2004)</w:t>
            </w:r>
          </w:fldSimple>
        </w:sdtContent>
      </w:sdt>
      <w:r w:rsidR="00982E2F">
        <w:t>.</w:t>
      </w:r>
    </w:p>
    <w:p w:rsidR="00DF279F" w:rsidRDefault="00DF279F" w:rsidP="00DF279F">
      <w:pPr>
        <w:pStyle w:val="Ttulo3"/>
      </w:pPr>
      <w:bookmarkStart w:id="93" w:name="_Toc309505751"/>
      <w:r>
        <w:lastRenderedPageBreak/>
        <w:t>INTERNET NO BRASIL</w:t>
      </w:r>
      <w:bookmarkEnd w:id="93"/>
    </w:p>
    <w:p w:rsidR="00A5528C" w:rsidRDefault="008B48E3" w:rsidP="00A5528C">
      <w:r>
        <w:t>A partir de 1988,</w:t>
      </w:r>
      <w:r w:rsidR="00F04E72">
        <w:t xml:space="preserve"> segundo matéria especial do </w:t>
      </w:r>
      <w:r w:rsidR="00F04E72" w:rsidRPr="00F04E72">
        <w:rPr>
          <w:i/>
        </w:rPr>
        <w:t>site</w:t>
      </w:r>
      <w:r w:rsidR="00C63EF5">
        <w:t xml:space="preserve"> </w:t>
      </w:r>
      <w:r w:rsidR="00F04E72">
        <w:t>Terra</w:t>
      </w:r>
      <w:r>
        <w:t xml:space="preserve"> </w:t>
      </w:r>
      <w:r w:rsidR="00F04E72">
        <w:t xml:space="preserve">(2010), </w:t>
      </w:r>
      <w:r>
        <w:t>universidades e fundações ligadas à pesquisa</w:t>
      </w:r>
      <w:r w:rsidR="007A0C49">
        <w:t>s</w:t>
      </w:r>
      <w:r>
        <w:t xml:space="preserve"> no Brasil, tomaram a iniciativa de começar a se comunicar com instituições de outros países para troca de informações através de uma rede de computadores. </w:t>
      </w:r>
      <w:r w:rsidR="007A0C49">
        <w:t>Isto só foi possível, graças à chegada da rede Bitnet (</w:t>
      </w:r>
      <w:r w:rsidR="007A0C49" w:rsidRPr="007A0C49">
        <w:rPr>
          <w:i/>
        </w:rPr>
        <w:t>Because is Time to Network</w:t>
      </w:r>
      <w:r w:rsidR="007A0C49">
        <w:t>) ao Brasil</w:t>
      </w:r>
      <w:r>
        <w:t>.</w:t>
      </w:r>
      <w:r w:rsidR="007A0C49">
        <w:t xml:space="preserve"> </w:t>
      </w:r>
      <w:r w:rsidR="003924DE">
        <w:t>Um ano depois, foi inaugurada oficialmente a rede que conectava laboratórios de São Paulo a laboratór</w:t>
      </w:r>
      <w:r w:rsidR="00A5528C">
        <w:t>ios em Chicago, Estado</w:t>
      </w:r>
      <w:r w:rsidR="00E80C84">
        <w:t>s Unidos. Mais tarde, o acesso à</w:t>
      </w:r>
      <w:r w:rsidR="00A5528C">
        <w:t xml:space="preserve"> rede foi liberado para órgãos do governo, assim como a diversas instituições educacionais e de pesquisa do país.</w:t>
      </w:r>
    </w:p>
    <w:p w:rsidR="00A5528C" w:rsidRDefault="00A5528C" w:rsidP="00A5528C">
      <w:r>
        <w:t xml:space="preserve">Mesmo sendo restrito a um determinado grupo de pessoas e instituições, as principais atividades na rede, naquela época, variava entre troca de informações, acesso a banco de dados nacionais e internacionais, além de fóruns de debate e acesso a supercomputadores </w:t>
      </w:r>
      <w:r w:rsidR="00EB1489">
        <w:t>localizados fora do país.</w:t>
      </w:r>
    </w:p>
    <w:p w:rsidR="00EB1489" w:rsidRDefault="00512DE0" w:rsidP="00A5528C">
      <w:r>
        <w:t>O ano de 1992 foi marcado pela inauguração da Rede Nacional de Pesquisa (</w:t>
      </w:r>
      <w:r w:rsidRPr="0038767E">
        <w:rPr>
          <w:b/>
        </w:rPr>
        <w:t>RNP</w:t>
      </w:r>
      <w:r>
        <w:t>), que possibilitou diversas conexões entre estados do Brasil e em 1993, a primeira conexão de 64 kbps (</w:t>
      </w:r>
      <w:r w:rsidR="00E80C84">
        <w:t>K</w:t>
      </w:r>
      <w:r>
        <w:t>ilobits por segundo) à longa distância aconteceu entre São Paulo e Porto Alegre</w:t>
      </w:r>
      <w:r w:rsidR="002A7DF2">
        <w:t>.</w:t>
      </w:r>
      <w:r>
        <w:t xml:space="preserve"> No ano seguinte, foram criadas diversas páginas na Internet por alunos da USP (Universidade de São Paulo)</w:t>
      </w:r>
      <w:r w:rsidR="00A601C4">
        <w:t xml:space="preserve"> </w:t>
      </w:r>
      <w:sdt>
        <w:sdtPr>
          <w:id w:val="674659"/>
          <w:citation/>
        </w:sdtPr>
        <w:sdtContent>
          <w:fldSimple w:instr=" CITATION Red11 \l 1046 ">
            <w:r w:rsidR="00016279">
              <w:rPr>
                <w:noProof/>
              </w:rPr>
              <w:t>(TERRA, 2010)</w:t>
            </w:r>
          </w:fldSimple>
        </w:sdtContent>
      </w:sdt>
      <w:r>
        <w:t>.</w:t>
      </w:r>
    </w:p>
    <w:p w:rsidR="00512DE0" w:rsidRDefault="00AF6F74" w:rsidP="00C74848">
      <w:r>
        <w:t>Para o Brasil, os anos de 1995 e 1996 foram um marco, pois “</w:t>
      </w:r>
      <w:r w:rsidRPr="00AF6F74">
        <w:t>Os ministérios das Comunicações e da Ciência e Tecnologia criaram, por portaria, a figura do provedor de acesso privado à Internet e liberaram a operação comercial no Brasil. No ano seguinte, muitos provedores começaram a vender assinaturas de acesso à rede.</w:t>
      </w:r>
      <w:r>
        <w:t>”</w:t>
      </w:r>
      <w:r w:rsidR="00C74848">
        <w:t xml:space="preserve"> </w:t>
      </w:r>
      <w:sdt>
        <w:sdtPr>
          <w:id w:val="1210132"/>
          <w:citation/>
        </w:sdtPr>
        <w:sdtContent>
          <w:fldSimple w:instr=" CITATION Red11 \l 1046 ">
            <w:r w:rsidR="00016279">
              <w:rPr>
                <w:noProof/>
              </w:rPr>
              <w:t>(TERRA, 2010)</w:t>
            </w:r>
          </w:fldSimple>
        </w:sdtContent>
      </w:sdt>
      <w:r w:rsidR="003A572A">
        <w:t>.</w:t>
      </w:r>
    </w:p>
    <w:p w:rsidR="00DF279F" w:rsidRDefault="00DF279F" w:rsidP="00DF279F">
      <w:pPr>
        <w:pStyle w:val="Ttulo2"/>
      </w:pPr>
      <w:bookmarkStart w:id="94" w:name="_Toc309505752"/>
      <w:r>
        <w:t>REDES SOCIAIS</w:t>
      </w:r>
      <w:bookmarkEnd w:id="94"/>
    </w:p>
    <w:p w:rsidR="00DF279F" w:rsidRDefault="00EB59F8" w:rsidP="000D3D95">
      <w:r>
        <w:t xml:space="preserve">O estudo de redes complexas foi iniciado através das ciências exatas, por físicos e matemáticos. </w:t>
      </w:r>
      <w:r w:rsidR="00237341">
        <w:t>Os mesmos contribuíram de forma relevante</w:t>
      </w:r>
      <w:r>
        <w:t xml:space="preserve"> </w:t>
      </w:r>
      <w:r w:rsidR="00237341">
        <w:t>para o tema, que foi absorvido a ciência que estuda o comportamento humano em função do meio</w:t>
      </w:r>
      <w:r w:rsidR="007B2DF7">
        <w:t>, ou seja, a sociologia</w:t>
      </w:r>
      <w:sdt>
        <w:sdtPr>
          <w:id w:val="1210135"/>
          <w:citation/>
        </w:sdtPr>
        <w:sdtContent>
          <w:fldSimple w:instr=" CITATION Raq09 \l 1046 ">
            <w:r w:rsidR="00016279">
              <w:rPr>
                <w:noProof/>
              </w:rPr>
              <w:t>(RECUERO, 2009)</w:t>
            </w:r>
          </w:fldSimple>
        </w:sdtContent>
      </w:sdt>
      <w:r w:rsidR="00237341">
        <w:t>.</w:t>
      </w:r>
    </w:p>
    <w:p w:rsidR="007B2DF7" w:rsidRDefault="00545843" w:rsidP="002B6A7E">
      <w:r>
        <w:t>Segundo Recuero (2009), u</w:t>
      </w:r>
      <w:r w:rsidR="00352427">
        <w:t>ma das bases do estudo das redes sociais para a sociologia é a teo</w:t>
      </w:r>
      <w:r>
        <w:t>ria dos grafos. Em poucas palavras, grafos são nós</w:t>
      </w:r>
      <w:r w:rsidR="0011756C">
        <w:t xml:space="preserve"> </w:t>
      </w:r>
      <w:r w:rsidR="00026C3F">
        <w:t>(ou nodos)</w:t>
      </w:r>
      <w:r>
        <w:t xml:space="preserve"> conectados por arestas e a junção dessas representações formam uma rede. </w:t>
      </w:r>
      <w:r w:rsidR="007818AD">
        <w:t>Sob essa</w:t>
      </w:r>
      <w:r w:rsidR="008C3024">
        <w:t xml:space="preserve"> perspectiva</w:t>
      </w:r>
      <w:r w:rsidR="000355B0">
        <w:t>, se define</w:t>
      </w:r>
      <w:r w:rsidR="008C3024">
        <w:t xml:space="preserve"> redes sociais como uma união d</w:t>
      </w:r>
      <w:r w:rsidR="00026C3F">
        <w:t>os elementos</w:t>
      </w:r>
      <w:r w:rsidR="008C3024">
        <w:t xml:space="preserve"> </w:t>
      </w:r>
      <w:r w:rsidR="008C3024" w:rsidRPr="00026C3F">
        <w:rPr>
          <w:i/>
        </w:rPr>
        <w:t>atores</w:t>
      </w:r>
      <w:r w:rsidR="008C3024">
        <w:t xml:space="preserve"> e </w:t>
      </w:r>
      <w:r w:rsidR="008C3024" w:rsidRPr="00026C3F">
        <w:rPr>
          <w:i/>
        </w:rPr>
        <w:t>conexões</w:t>
      </w:r>
      <w:r w:rsidR="008C3024">
        <w:t xml:space="preserve"> que, respectivamente, representam pessoas</w:t>
      </w:r>
      <w:r w:rsidR="0011756C">
        <w:t xml:space="preserve"> </w:t>
      </w:r>
      <w:r w:rsidR="00C238D7">
        <w:t>(nós)</w:t>
      </w:r>
      <w:r w:rsidR="008C3024">
        <w:t xml:space="preserve"> e interações</w:t>
      </w:r>
      <w:r w:rsidR="0011756C">
        <w:t xml:space="preserve"> </w:t>
      </w:r>
      <w:r w:rsidR="00C238D7">
        <w:t>(arestas)</w:t>
      </w:r>
      <w:r w:rsidR="000355B0">
        <w:t xml:space="preserve"> </w:t>
      </w:r>
      <w:r w:rsidR="000355B0" w:rsidRPr="000355B0">
        <w:t>(Wasserman e Faust, 1994;Degenned e Forse,1999</w:t>
      </w:r>
      <w:r w:rsidR="000355B0">
        <w:t xml:space="preserve"> citado </w:t>
      </w:r>
      <w:r w:rsidR="000355B0">
        <w:lastRenderedPageBreak/>
        <w:t>por Recuero, 2009</w:t>
      </w:r>
      <w:r w:rsidR="000355B0" w:rsidRPr="000355B0">
        <w:t>)</w:t>
      </w:r>
      <w:r w:rsidR="008C3024">
        <w:t>.</w:t>
      </w:r>
      <w:r w:rsidR="005371AD">
        <w:t xml:space="preserve"> </w:t>
      </w:r>
      <w:r w:rsidR="00990BA6">
        <w:t>Complementando</w:t>
      </w:r>
      <w:r w:rsidR="005371AD">
        <w:t xml:space="preserve"> essa definição,</w:t>
      </w:r>
      <w:r w:rsidR="00362A14">
        <w:t xml:space="preserve"> segundo</w:t>
      </w:r>
      <w:r w:rsidR="005371AD">
        <w:t xml:space="preserve"> Marteleto (</w:t>
      </w:r>
      <w:r w:rsidR="00362A14">
        <w:t>2001</w:t>
      </w:r>
      <w:r w:rsidR="005371AD">
        <w:t>)</w:t>
      </w:r>
      <w:r w:rsidR="00362A14">
        <w:t xml:space="preserve">, </w:t>
      </w:r>
      <w:r w:rsidR="004815F7">
        <w:t xml:space="preserve">redes sociais representam </w:t>
      </w:r>
      <w:r w:rsidR="004815F7" w:rsidRPr="004815F7">
        <w:t>“[...] um conjunto de participantes autônomos, unindo idéias e recursos em torno de valores e interesses compartilhados”.</w:t>
      </w:r>
    </w:p>
    <w:p w:rsidR="00DF279F" w:rsidRDefault="00582943" w:rsidP="00DF279F">
      <w:pPr>
        <w:pStyle w:val="Ttulo3"/>
      </w:pPr>
      <w:bookmarkStart w:id="95" w:name="_Toc309505753"/>
      <w:r>
        <w:t>REDES SOCIAIS NA INTERNET</w:t>
      </w:r>
      <w:bookmarkEnd w:id="95"/>
    </w:p>
    <w:p w:rsidR="00B22267" w:rsidRPr="00B22267" w:rsidRDefault="00B22267" w:rsidP="00B22267">
      <w:pPr>
        <w:pStyle w:val="Ttulo4"/>
      </w:pPr>
      <w:bookmarkStart w:id="96" w:name="_Toc309505754"/>
      <w:r>
        <w:t>ESTRUTURA DAS REDES</w:t>
      </w:r>
      <w:bookmarkEnd w:id="96"/>
    </w:p>
    <w:p w:rsidR="00DF279F" w:rsidRDefault="00CF5582" w:rsidP="00DF279F">
      <w:r>
        <w:t>N</w:t>
      </w:r>
      <w:r w:rsidR="0011756C">
        <w:t>o contexto de redes sociais na I</w:t>
      </w:r>
      <w:r>
        <w:t xml:space="preserve">nternet, existe um conceito importante chamado topologia. </w:t>
      </w:r>
      <w:r w:rsidR="005E43B8">
        <w:t xml:space="preserve">As topologias existentes são consequência da forma com </w:t>
      </w:r>
      <w:r w:rsidR="0011756C">
        <w:t xml:space="preserve">que os atores se ligam </w:t>
      </w:r>
      <w:sdt>
        <w:sdtPr>
          <w:id w:val="1210136"/>
          <w:citation/>
        </w:sdtPr>
        <w:sdtContent>
          <w:fldSimple w:instr=" CITATION Raq09 \l 1046 ">
            <w:r w:rsidR="00016279">
              <w:rPr>
                <w:noProof/>
              </w:rPr>
              <w:t>(RECUERO, 2009)</w:t>
            </w:r>
          </w:fldSimple>
        </w:sdtContent>
      </w:sdt>
      <w:r w:rsidR="005E43B8">
        <w:t>. Paul Baran (</w:t>
      </w:r>
      <w:r w:rsidR="00F666C9">
        <w:t>1964</w:t>
      </w:r>
      <w:r w:rsidR="005E43B8">
        <w:t>) aplica três topologias básicas possíveis em redes de comunicaç</w:t>
      </w:r>
      <w:r w:rsidR="00081835">
        <w:t>ão. As topologias são: centralizada, descentralizada e distribuída</w:t>
      </w:r>
      <w:r w:rsidR="00F666C9">
        <w:t xml:space="preserve">, conforme </w:t>
      </w:r>
      <w:r w:rsidR="0078276D">
        <w:fldChar w:fldCharType="begin"/>
      </w:r>
      <w:r w:rsidR="00F666C9">
        <w:instrText xml:space="preserve"> REF _Ref297125170 \h </w:instrText>
      </w:r>
      <w:r w:rsidR="0078276D">
        <w:fldChar w:fldCharType="separate"/>
      </w:r>
      <w:r w:rsidR="00016279">
        <w:t xml:space="preserve">Figura </w:t>
      </w:r>
      <w:r w:rsidR="00016279">
        <w:rPr>
          <w:noProof/>
        </w:rPr>
        <w:t>2</w:t>
      </w:r>
      <w:r w:rsidR="00016279">
        <w:t>.</w:t>
      </w:r>
      <w:r w:rsidR="00016279">
        <w:rPr>
          <w:noProof/>
        </w:rPr>
        <w:t>1</w:t>
      </w:r>
      <w:r w:rsidR="0078276D">
        <w:fldChar w:fldCharType="end"/>
      </w:r>
      <w:r w:rsidR="00081835">
        <w:t>.</w:t>
      </w:r>
      <w:r w:rsidR="005E43B8">
        <w:t xml:space="preserve"> Franco (2008 citado por Recuero, 2009) aplica as mesmas para redes sociais, demonstrando como cada topologia trabalha em relação ao fluxo de comunicação.</w:t>
      </w:r>
      <w:r w:rsidR="008741AE">
        <w:t xml:space="preserve"> Segundo Recuero (2009), essas topologias auxiliam </w:t>
      </w:r>
      <w:r w:rsidR="00624874">
        <w:t>no estudo de</w:t>
      </w:r>
      <w:r w:rsidR="008741AE">
        <w:t xml:space="preserve"> diversas variáveis em uma rede, como </w:t>
      </w:r>
      <w:r w:rsidR="00624874">
        <w:t>por exemplo,</w:t>
      </w:r>
      <w:r w:rsidR="008741AE">
        <w:t xml:space="preserve"> a forma com que é difundida uma informação. A autora atenta também que “</w:t>
      </w:r>
      <w:r w:rsidR="00624874">
        <w:t xml:space="preserve">[...] </w:t>
      </w:r>
      <w:r w:rsidR="008741AE">
        <w:t xml:space="preserve">é preciso ter claro </w:t>
      </w:r>
      <w:r w:rsidR="008741AE">
        <w:tab/>
        <w:t>que se trata de modelos fixos e que uma rede social pode ter característica de vários deles, a partir do momento onde se escolhe limitar a rede”.</w:t>
      </w:r>
      <w:r w:rsidR="00E80F04">
        <w:t xml:space="preserve"> </w:t>
      </w:r>
      <w:r w:rsidR="00EC1D8A">
        <w:t xml:space="preserve">A autora afirma que é possível encontrar redes na Internet com uma das </w:t>
      </w:r>
      <w:r w:rsidR="00C0554E">
        <w:t xml:space="preserve">topologias citadas e que a partir dessas estruturas, surgiu </w:t>
      </w:r>
      <w:r w:rsidR="00EA6CC0">
        <w:t>a chamada “teoria das redes”</w:t>
      </w:r>
      <w:r w:rsidR="00BE5EBA">
        <w:t>. Essa por sua vez, foi inicialmente proposta por Barabási (2003)</w:t>
      </w:r>
      <w:r w:rsidR="00EA6CC0">
        <w:t>.</w:t>
      </w:r>
    </w:p>
    <w:p w:rsidR="00F666C9" w:rsidRDefault="00F666C9" w:rsidP="00F666C9">
      <w:pPr>
        <w:keepNext/>
      </w:pPr>
      <w:r>
        <w:rPr>
          <w:noProof/>
        </w:rPr>
        <w:drawing>
          <wp:inline distT="0" distB="0" distL="0" distR="0">
            <wp:extent cx="4505954" cy="3019847"/>
            <wp:effectExtent l="19050" t="0" r="8896" b="0"/>
            <wp:docPr id="7" name="Imagem 6" descr="diagr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301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6C9" w:rsidRDefault="00F666C9" w:rsidP="00461E71">
      <w:pPr>
        <w:pStyle w:val="Legenda"/>
      </w:pPr>
      <w:bookmarkStart w:id="97" w:name="_Ref297125170"/>
      <w:bookmarkStart w:id="98" w:name="_Toc309505772"/>
      <w:r>
        <w:t xml:space="preserve">Figura </w:t>
      </w:r>
      <w:fldSimple w:instr=" STYLEREF 1 \s ">
        <w:r w:rsidR="00016279">
          <w:rPr>
            <w:noProof/>
          </w:rPr>
          <w:t>2</w:t>
        </w:r>
      </w:fldSimple>
      <w:r w:rsidR="00CF7EA9">
        <w:t>.</w:t>
      </w:r>
      <w:fldSimple w:instr=" SEQ Figura \* ARABIC \s 1 ">
        <w:r w:rsidR="00016279">
          <w:rPr>
            <w:noProof/>
          </w:rPr>
          <w:t>1</w:t>
        </w:r>
      </w:fldSimple>
      <w:bookmarkEnd w:id="97"/>
      <w:r w:rsidR="00C66FA8">
        <w:t xml:space="preserve">. Diagramas das Redes. Fonte: </w:t>
      </w:r>
      <w:r>
        <w:t>Paul Baran</w:t>
      </w:r>
      <w:r w:rsidR="003F1249">
        <w:t xml:space="preserve"> (1964)</w:t>
      </w:r>
      <w:bookmarkEnd w:id="98"/>
    </w:p>
    <w:p w:rsidR="00B22267" w:rsidRDefault="00BE5EBA" w:rsidP="00B22267">
      <w:r>
        <w:lastRenderedPageBreak/>
        <w:t xml:space="preserve">Dentro da teoria das redes, existem novas estruturas que ajudam a entender as diversas redes na Internet. A primeira se chama Redes Igualitárias, no qual, basicamente, </w:t>
      </w:r>
      <w:r w:rsidR="0071193E">
        <w:t xml:space="preserve">é possível que todos os nós tenham o mesmo número de ligações. A segunda, nomeada de “Mundo pequeno” tem como base a hipótese de que duas pessoas aleatórias se conectam/conheçam a partir de uma pequena cadeia de conexões entre elas. Cadeia essa formada a partir de outras pessoas. Por fim, a “Rede Sem </w:t>
      </w:r>
      <w:r w:rsidR="00351973">
        <w:t>E</w:t>
      </w:r>
      <w:r w:rsidR="0071193E">
        <w:t>scala”</w:t>
      </w:r>
      <w:r w:rsidR="00351973">
        <w:t xml:space="preserve"> que </w:t>
      </w:r>
      <w:r w:rsidR="00E73C3B">
        <w:t>tem como característica</w:t>
      </w:r>
      <w:r w:rsidR="00351973">
        <w:t xml:space="preserve"> um número de arestas fora do padr</w:t>
      </w:r>
      <w:r w:rsidR="00E73C3B">
        <w:t>ão, ou seja, certos nodos apresentavam um número maior de conexões que o restante observado. Foi identificado por Barabási e Albert (1999) que 20% dos nós continham 80% das conexões da rede</w:t>
      </w:r>
      <w:r w:rsidR="00502503">
        <w:t>. Esse padrão 80/20 foi estudado em redes como a Internet, redes de citação, entre outros</w:t>
      </w:r>
      <w:sdt>
        <w:sdtPr>
          <w:id w:val="1210137"/>
          <w:citation/>
        </w:sdtPr>
        <w:sdtContent>
          <w:fldSimple w:instr=" CITATION Raq09 \l 1046 ">
            <w:r w:rsidR="00016279">
              <w:rPr>
                <w:noProof/>
              </w:rPr>
              <w:t>(RECUERO, 2009)</w:t>
            </w:r>
          </w:fldSimple>
        </w:sdtContent>
      </w:sdt>
      <w:r w:rsidR="00E73C3B">
        <w:t>.</w:t>
      </w:r>
    </w:p>
    <w:p w:rsidR="00B22267" w:rsidRPr="00B22267" w:rsidRDefault="00216DA5" w:rsidP="00B22267">
      <w:pPr>
        <w:pStyle w:val="Ttulo4"/>
      </w:pPr>
      <w:bookmarkStart w:id="99" w:name="_Toc309505755"/>
      <w:r>
        <w:t>CATEGORIAS</w:t>
      </w:r>
      <w:bookmarkEnd w:id="99"/>
    </w:p>
    <w:p w:rsidR="00B22267" w:rsidRDefault="00132BC8" w:rsidP="00B22267">
      <w:r>
        <w:t xml:space="preserve">Segundo Recuero (2009), </w:t>
      </w:r>
      <w:r w:rsidRPr="00132BC8">
        <w:rPr>
          <w:i/>
        </w:rPr>
        <w:t>sites</w:t>
      </w:r>
      <w:r>
        <w:t xml:space="preserve"> de redes sociais </w:t>
      </w:r>
      <w:r w:rsidR="006C218F">
        <w:t xml:space="preserve">fazem parte de uma categoria chamada </w:t>
      </w:r>
      <w:r w:rsidR="006C218F" w:rsidRPr="006C218F">
        <w:rPr>
          <w:i/>
        </w:rPr>
        <w:t>softwares</w:t>
      </w:r>
      <w:r w:rsidR="006C218F">
        <w:t xml:space="preserve"> sociais, que pode ainda ser subdividida em </w:t>
      </w:r>
      <w:r w:rsidR="006C218F" w:rsidRPr="006C218F">
        <w:rPr>
          <w:i/>
        </w:rPr>
        <w:t>fotologs</w:t>
      </w:r>
      <w:r w:rsidR="006C218F">
        <w:t xml:space="preserve">(como o Flickr® do Yahoo!), </w:t>
      </w:r>
      <w:r w:rsidR="006C218F" w:rsidRPr="006C218F">
        <w:rPr>
          <w:i/>
        </w:rPr>
        <w:t>weblogs</w:t>
      </w:r>
      <w:r w:rsidR="006C218F" w:rsidRPr="006C218F">
        <w:t>(</w:t>
      </w:r>
      <w:r w:rsidR="006C218F">
        <w:t xml:space="preserve">por exemplo o </w:t>
      </w:r>
      <w:r w:rsidR="00972F5B">
        <w:t>Blogger™ do Google</w:t>
      </w:r>
      <w:r w:rsidR="006C218F" w:rsidRPr="006C218F">
        <w:t>)</w:t>
      </w:r>
      <w:r w:rsidR="006C218F">
        <w:t xml:space="preserve">, </w:t>
      </w:r>
      <w:r w:rsidR="00972F5B">
        <w:t>sistemas ou sites de relacionamento (Facebook, Orkut</w:t>
      </w:r>
      <w:r w:rsidR="00FF695F">
        <w:t xml:space="preserve"> do Google™, entre outros</w:t>
      </w:r>
      <w:r w:rsidR="00972F5B">
        <w:t>)</w:t>
      </w:r>
      <w:r w:rsidR="00FF695F">
        <w:t xml:space="preserve"> e ferramentas de </w:t>
      </w:r>
      <w:r w:rsidR="00FF695F" w:rsidRPr="00FF695F">
        <w:rPr>
          <w:i/>
        </w:rPr>
        <w:t>microblog</w:t>
      </w:r>
      <w:r w:rsidR="00FF695F">
        <w:t xml:space="preserve"> (Twitter e Plurk)</w:t>
      </w:r>
      <w:r w:rsidR="00F46875">
        <w:t>.</w:t>
      </w:r>
    </w:p>
    <w:p w:rsidR="00A443A7" w:rsidRPr="00B22267" w:rsidRDefault="00A443A7" w:rsidP="00A443A7">
      <w:pPr>
        <w:pStyle w:val="Ttulo5"/>
      </w:pPr>
      <w:bookmarkStart w:id="100" w:name="_Toc309505756"/>
      <w:r>
        <w:t>MICROBLOG</w:t>
      </w:r>
      <w:bookmarkEnd w:id="100"/>
    </w:p>
    <w:p w:rsidR="00DB2854" w:rsidRDefault="00DB2854" w:rsidP="00DB2854">
      <w:r>
        <w:t xml:space="preserve">Para Schmidt (2007), </w:t>
      </w:r>
      <w:r w:rsidRPr="007C2095">
        <w:rPr>
          <w:i/>
        </w:rPr>
        <w:t>microblogs</w:t>
      </w:r>
      <w:r>
        <w:t xml:space="preserve"> são definidos como sistemas de blogs que sofrem alta frequência de atualização.</w:t>
      </w:r>
      <w:r w:rsidR="00921BAD">
        <w:t xml:space="preserve"> </w:t>
      </w:r>
      <w:r w:rsidR="00023B11">
        <w:t xml:space="preserve">Já Orihuela (2007) amplifica a abordagem dos </w:t>
      </w:r>
      <w:r w:rsidR="00023B11" w:rsidRPr="00023B11">
        <w:rPr>
          <w:i/>
        </w:rPr>
        <w:t>microblogs</w:t>
      </w:r>
      <w:r w:rsidR="00023B11">
        <w:t xml:space="preserve"> dizendo que são uma mescla de redes sociais, blogs e comunicadores instantâneos.</w:t>
      </w:r>
      <w:r>
        <w:t xml:space="preserve"> Uma característica comum é a limitação de caracteres para cada postagem, ou </w:t>
      </w:r>
      <w:r w:rsidRPr="00DB2854">
        <w:rPr>
          <w:i/>
        </w:rPr>
        <w:t>post</w:t>
      </w:r>
      <w:r>
        <w:t>. Como por exemplo o Twitter (</w:t>
      </w:r>
      <w:r w:rsidRPr="00DF2990">
        <w:t>http://twitter.com</w:t>
      </w:r>
      <w:r>
        <w:t xml:space="preserve">), que limita cada </w:t>
      </w:r>
      <w:r w:rsidRPr="00DB2854">
        <w:rPr>
          <w:i/>
        </w:rPr>
        <w:t>tweet</w:t>
      </w:r>
      <w:r>
        <w:t xml:space="preserve"> </w:t>
      </w:r>
      <w:r w:rsidR="00AD7C0D">
        <w:t>(</w:t>
      </w:r>
      <w:r>
        <w:t>atualização</w:t>
      </w:r>
      <w:r w:rsidR="00AD7C0D">
        <w:t>)</w:t>
      </w:r>
      <w:r>
        <w:t xml:space="preserve"> com apenas 140 caracteres </w:t>
      </w:r>
      <w:sdt>
        <w:sdtPr>
          <w:id w:val="9742559"/>
          <w:citation/>
        </w:sdtPr>
        <w:sdtContent>
          <w:fldSimple w:instr=" CITATION Sch07 \l 1046 ">
            <w:r w:rsidR="00016279">
              <w:rPr>
                <w:noProof/>
              </w:rPr>
              <w:t>(SCHMIDT, 2007)</w:t>
            </w:r>
          </w:fldSimple>
        </w:sdtContent>
      </w:sdt>
      <w:r>
        <w:t xml:space="preserve">. </w:t>
      </w:r>
      <w:r w:rsidR="00DF2990">
        <w:t xml:space="preserve">Dando credibilidade ao Twitter, o autor menciona a ferramenta como o exemplo mais relevante e genérico de um serviço de </w:t>
      </w:r>
      <w:r w:rsidR="00DF2990" w:rsidRPr="00DF2990">
        <w:rPr>
          <w:i/>
        </w:rPr>
        <w:t>microblogging</w:t>
      </w:r>
      <w:r w:rsidR="00DF2990">
        <w:t>.</w:t>
      </w:r>
    </w:p>
    <w:p w:rsidR="003D710F" w:rsidRDefault="00350B36" w:rsidP="003D710F">
      <w:r>
        <w:t xml:space="preserve">O </w:t>
      </w:r>
      <w:r w:rsidR="007D4233">
        <w:t>Twitter foi criado em 2006</w:t>
      </w:r>
      <w:r>
        <w:t xml:space="preserve"> pelo americano Jack Dorsey. O serviço </w:t>
      </w:r>
      <w:r w:rsidR="00A863BD">
        <w:t xml:space="preserve">tem como base </w:t>
      </w:r>
      <w:r>
        <w:t>uma simples pergunta: “O que você está fazendo agora?”</w:t>
      </w:r>
      <w:r w:rsidR="00A863BD">
        <w:t xml:space="preserve">. Para responder a questão, o usuário dispõe de apenas 140 caracteres que, segundo o criador da ferramenta, torna as pessoas mais espontâneas em suas respostas </w:t>
      </w:r>
      <w:sdt>
        <w:sdtPr>
          <w:id w:val="5214677"/>
          <w:citation/>
        </w:sdtPr>
        <w:sdtContent>
          <w:fldSimple w:instr=" CITATION Mis09 \l 1046 ">
            <w:r w:rsidR="00016279">
              <w:rPr>
                <w:noProof/>
              </w:rPr>
              <w:t>(CARDOZO, 2009)</w:t>
            </w:r>
          </w:fldSimple>
        </w:sdtContent>
      </w:sdt>
      <w:r w:rsidR="00A863BD">
        <w:t>.</w:t>
      </w:r>
      <w:r w:rsidR="00AE56BE">
        <w:t xml:space="preserve"> </w:t>
      </w:r>
      <w:r w:rsidR="00E6349D">
        <w:t xml:space="preserve">O Twitter se tornou muito mais do que um sistema de atualização pessoal. </w:t>
      </w:r>
      <w:r w:rsidR="00AE56BE">
        <w:t>Como descrito no site oficial</w:t>
      </w:r>
      <w:r w:rsidR="00D96995">
        <w:t xml:space="preserve"> do Twitter (2011),</w:t>
      </w:r>
      <w:r w:rsidR="00AE56BE">
        <w:t xml:space="preserve"> a ferramenta é intitulada como uma rede de informações em tempo real.</w:t>
      </w:r>
    </w:p>
    <w:p w:rsidR="003A5A75" w:rsidRDefault="003D710F" w:rsidP="003A5A75">
      <w:r>
        <w:t xml:space="preserve">Para Recuero (2009), dentre outros autores, o Twitter atingiu tamanha </w:t>
      </w:r>
      <w:r w:rsidR="00921BAD">
        <w:t xml:space="preserve">popularidade </w:t>
      </w:r>
      <w:r>
        <w:t xml:space="preserve">principalmente por disponibilizar </w:t>
      </w:r>
      <w:r w:rsidR="00921BAD">
        <w:t>sua</w:t>
      </w:r>
      <w:r>
        <w:t xml:space="preserve"> API (</w:t>
      </w:r>
      <w:r w:rsidRPr="00921BAD">
        <w:rPr>
          <w:i/>
        </w:rPr>
        <w:t>Application Programming Interface</w:t>
      </w:r>
      <w:r w:rsidR="00921BAD">
        <w:t xml:space="preserve"> - </w:t>
      </w:r>
      <w:r w:rsidR="00921BAD" w:rsidRPr="00921BAD">
        <w:t xml:space="preserve">Interface de </w:t>
      </w:r>
      <w:r w:rsidR="00921BAD" w:rsidRPr="00921BAD">
        <w:lastRenderedPageBreak/>
        <w:t>Programação de Aplicações</w:t>
      </w:r>
      <w:r>
        <w:t>)</w:t>
      </w:r>
      <w:r w:rsidR="00921BAD">
        <w:t xml:space="preserve">, que permite outras aplicações serem construída utilizando recursos e dados </w:t>
      </w:r>
      <w:r w:rsidR="00220386">
        <w:t>do</w:t>
      </w:r>
      <w:r w:rsidR="00921BAD">
        <w:t xml:space="preserve"> </w:t>
      </w:r>
      <w:r w:rsidR="00921BAD" w:rsidRPr="005F5117">
        <w:rPr>
          <w:i/>
        </w:rPr>
        <w:t>microblog</w:t>
      </w:r>
      <w:r w:rsidR="00921BAD">
        <w:t>.</w:t>
      </w:r>
      <w:r w:rsidR="00220386">
        <w:t xml:space="preserve"> </w:t>
      </w:r>
      <w:r w:rsidR="006A3B20">
        <w:t>Essa popularidade pode ser comprovada através dos números divulgados pelo blog oficial do Twitter (201</w:t>
      </w:r>
      <w:r w:rsidR="00E6349D">
        <w:t xml:space="preserve">1), onde afirmam que em cada dia de 2010, em média, foram publicados 50 milhões de </w:t>
      </w:r>
      <w:r w:rsidR="00E6349D" w:rsidRPr="00E6349D">
        <w:rPr>
          <w:i/>
        </w:rPr>
        <w:t>tweets</w:t>
      </w:r>
      <w:r w:rsidR="00E6349D">
        <w:t xml:space="preserve"> e em fevereiro de 2011 essa média foi de 140 milhões. </w:t>
      </w:r>
      <w:r w:rsidR="003A5A75">
        <w:t xml:space="preserve">Em relação </w:t>
      </w:r>
      <w:r w:rsidR="00463287">
        <w:t>a</w:t>
      </w:r>
      <w:r w:rsidR="003A5A75">
        <w:t xml:space="preserve"> novos usuários, ainda segundo números do blog oficial, foram criados 572 mil novas contas, apenas no dia 12 de março de 2011.</w:t>
      </w:r>
    </w:p>
    <w:p w:rsidR="00463287" w:rsidRDefault="001E41A9" w:rsidP="003A5A75">
      <w:r>
        <w:t>Segundo pesquisa feita pela agência Bullet (2009)</w:t>
      </w:r>
      <w:r w:rsidR="00936572">
        <w:t xml:space="preserve"> com pouco mais de 3000 usuários brasileiros do Twitter, 43% dos entrevistados criaram o perfil no 1º semestre de 2009</w:t>
      </w:r>
      <w:r w:rsidR="00085B3C">
        <w:t xml:space="preserve">. Para esse mesmo período, o </w:t>
      </w:r>
      <w:r w:rsidR="00085B3C" w:rsidRPr="00085B3C">
        <w:rPr>
          <w:i/>
        </w:rPr>
        <w:t>microblog</w:t>
      </w:r>
      <w:r w:rsidR="00085B3C">
        <w:t xml:space="preserve"> atingiu um crescimento de 456% de acessos únicos em relação a 2008 </w:t>
      </w:r>
      <w:sdt>
        <w:sdtPr>
          <w:id w:val="5647876"/>
          <w:citation/>
        </w:sdtPr>
        <w:sdtContent>
          <w:fldSimple w:instr=" CITATION Mar09 \l 1046 ">
            <w:r w:rsidR="00016279">
              <w:rPr>
                <w:noProof/>
              </w:rPr>
              <w:t>(LANG, 2009)</w:t>
            </w:r>
          </w:fldSimple>
        </w:sdtContent>
      </w:sdt>
      <w:r w:rsidR="00085B3C">
        <w:t>.</w:t>
      </w:r>
      <w:r w:rsidR="00C0514E">
        <w:t xml:space="preserve"> A pesquisa d</w:t>
      </w:r>
      <w:r w:rsidR="00823988">
        <w:t>a</w:t>
      </w:r>
      <w:r w:rsidR="00C0514E">
        <w:t xml:space="preserve"> Bullet (2009) aponta ainda que aproximadamente 80% dos entrevistados </w:t>
      </w:r>
      <w:r w:rsidR="00823988">
        <w:t xml:space="preserve">usam o Twitter para compartilhar informações e links e apenas 39% respondem a pergunta principal do sistema: “O que está fazendo?”. Dentre </w:t>
      </w:r>
      <w:r w:rsidR="002A501D">
        <w:t>outras formas</w:t>
      </w:r>
      <w:r w:rsidR="00823988">
        <w:t xml:space="preserve"> de utilização, é o que mostra o</w:t>
      </w:r>
      <w:r w:rsidR="004C5D0C">
        <w:t xml:space="preserve"> </w:t>
      </w:r>
      <w:r w:rsidR="0078276D">
        <w:fldChar w:fldCharType="begin"/>
      </w:r>
      <w:r w:rsidR="004C5D0C">
        <w:instrText xml:space="preserve"> REF _Ref304375299 \h </w:instrText>
      </w:r>
      <w:r w:rsidR="0078276D">
        <w:fldChar w:fldCharType="separate"/>
      </w:r>
      <w:r w:rsidR="00016279">
        <w:t xml:space="preserve">Gráfico </w:t>
      </w:r>
      <w:r w:rsidR="00016279">
        <w:rPr>
          <w:noProof/>
        </w:rPr>
        <w:t>2</w:t>
      </w:r>
      <w:r w:rsidR="00016279">
        <w:t>.</w:t>
      </w:r>
      <w:r w:rsidR="00016279">
        <w:rPr>
          <w:noProof/>
        </w:rPr>
        <w:t>1</w:t>
      </w:r>
      <w:r w:rsidR="0078276D">
        <w:fldChar w:fldCharType="end"/>
      </w:r>
      <w:r w:rsidR="00823988">
        <w:t>.</w:t>
      </w:r>
    </w:p>
    <w:p w:rsidR="004C5D0C" w:rsidRDefault="007D38F3" w:rsidP="004C5D0C">
      <w:pPr>
        <w:keepNext/>
      </w:pPr>
      <w:r>
        <w:rPr>
          <w:noProof/>
        </w:rPr>
        <w:drawing>
          <wp:inline distT="0" distB="0" distL="0" distR="0">
            <wp:extent cx="3696216" cy="4563112"/>
            <wp:effectExtent l="19050" t="0" r="0" b="0"/>
            <wp:docPr id="11" name="Imagem 10" descr="Twitter_atividad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witter_atividades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F4A" w:rsidRDefault="004C5D0C" w:rsidP="00461E71">
      <w:pPr>
        <w:pStyle w:val="Legenda"/>
      </w:pPr>
      <w:bookmarkStart w:id="101" w:name="_Ref304375299"/>
      <w:bookmarkStart w:id="102" w:name="_Toc309503669"/>
      <w:bookmarkStart w:id="103" w:name="_Toc309505797"/>
      <w:r>
        <w:t xml:space="preserve">Gráfico </w:t>
      </w:r>
      <w:fldSimple w:instr=" STYLEREF 1 \s ">
        <w:r w:rsidR="00016279">
          <w:rPr>
            <w:noProof/>
          </w:rPr>
          <w:t>2</w:t>
        </w:r>
      </w:fldSimple>
      <w:r>
        <w:t>.</w:t>
      </w:r>
      <w:r w:rsidR="0078276D">
        <w:fldChar w:fldCharType="begin"/>
      </w:r>
      <w:r w:rsidR="00794A98">
        <w:instrText xml:space="preserve"> SEQ Gráfico \* ARABIC \s 1 </w:instrText>
      </w:r>
      <w:r w:rsidR="0078276D">
        <w:fldChar w:fldCharType="separate"/>
      </w:r>
      <w:r w:rsidR="00016279">
        <w:rPr>
          <w:noProof/>
        </w:rPr>
        <w:t>1</w:t>
      </w:r>
      <w:r w:rsidR="0078276D">
        <w:fldChar w:fldCharType="end"/>
      </w:r>
      <w:bookmarkEnd w:id="101"/>
      <w:r>
        <w:t xml:space="preserve">. </w:t>
      </w:r>
      <w:r w:rsidRPr="00293220">
        <w:t xml:space="preserve">Principais atividades dos brasileiros no Twitter. Fonte: Agência Bullet </w:t>
      </w:r>
      <w:r w:rsidR="00F71E89">
        <w:t>(</w:t>
      </w:r>
      <w:r w:rsidRPr="00293220">
        <w:t>2009</w:t>
      </w:r>
      <w:r w:rsidR="00F71E89">
        <w:t>)</w:t>
      </w:r>
      <w:bookmarkEnd w:id="102"/>
      <w:bookmarkEnd w:id="103"/>
    </w:p>
    <w:p w:rsidR="00DF2990" w:rsidRDefault="00DF2990" w:rsidP="007D38F3">
      <w:pPr>
        <w:ind w:firstLine="0"/>
      </w:pPr>
    </w:p>
    <w:p w:rsidR="007D38F3" w:rsidRDefault="007D38F3" w:rsidP="007D38F3"/>
    <w:p w:rsidR="007D38F3" w:rsidRDefault="007D38F3" w:rsidP="007D38F3">
      <w:pPr>
        <w:ind w:firstLine="0"/>
      </w:pPr>
    </w:p>
    <w:p w:rsidR="00DF279F" w:rsidRDefault="00A443A7" w:rsidP="00DF279F">
      <w:pPr>
        <w:pStyle w:val="Ttulo3"/>
      </w:pPr>
      <w:bookmarkStart w:id="104" w:name="_Toc309505757"/>
      <w:r>
        <w:t>MÍDIA SOCIAL</w:t>
      </w:r>
      <w:bookmarkEnd w:id="104"/>
    </w:p>
    <w:p w:rsidR="00852541" w:rsidRDefault="00B519D0" w:rsidP="00C471D1">
      <w:r>
        <w:t>“</w:t>
      </w:r>
      <w:r w:rsidR="0082641C">
        <w:t>Mídias s</w:t>
      </w:r>
      <w:r w:rsidRPr="00B519D0">
        <w:t>ociais são tecnologias e práticas on-line, usadas p</w:t>
      </w:r>
      <w:r>
        <w:t>or pessoas</w:t>
      </w:r>
      <w:r w:rsidR="00FC15F3">
        <w:t xml:space="preserve"> </w:t>
      </w:r>
      <w:r w:rsidR="00AC14D6">
        <w:t>(e também por empresas)</w:t>
      </w:r>
      <w:r w:rsidR="00FC15F3">
        <w:t xml:space="preserve"> </w:t>
      </w:r>
      <w:r w:rsidRPr="00B519D0">
        <w:t>para disseminar conteúdo, provocando o compartilhamento de opiniões, idéias, experiências e perspectivas</w:t>
      </w:r>
      <w:r>
        <w:t xml:space="preserve">” </w:t>
      </w:r>
      <w:sdt>
        <w:sdtPr>
          <w:id w:val="8302311"/>
          <w:citation/>
        </w:sdtPr>
        <w:sdtContent>
          <w:fldSimple w:instr=" CITATION Mar091 \l 1046 ">
            <w:r w:rsidR="00016279">
              <w:rPr>
                <w:noProof/>
              </w:rPr>
              <w:t>(RODRIGUES, 2009)</w:t>
            </w:r>
          </w:fldSimple>
        </w:sdtContent>
      </w:sdt>
      <w:r w:rsidRPr="00B519D0">
        <w:t xml:space="preserve">. </w:t>
      </w:r>
      <w:r>
        <w:t>Segundo a autora,</w:t>
      </w:r>
      <w:r w:rsidR="00326EC4">
        <w:t xml:space="preserve"> várias tecnologias são utilizadas para permitir que</w:t>
      </w:r>
      <w:r w:rsidR="00326EC4" w:rsidRPr="00B519D0">
        <w:t xml:space="preserve"> seus usuários </w:t>
      </w:r>
      <w:r w:rsidR="00326EC4">
        <w:t>interajam</w:t>
      </w:r>
      <w:r w:rsidR="00326EC4" w:rsidRPr="00B519D0">
        <w:t xml:space="preserve"> instantaneamente entre si e</w:t>
      </w:r>
      <w:r w:rsidR="00C471D1">
        <w:t>/ou</w:t>
      </w:r>
      <w:r w:rsidR="00326EC4" w:rsidRPr="00B519D0">
        <w:t xml:space="preserve"> o restante do mundo</w:t>
      </w:r>
      <w:r w:rsidR="00326EC4">
        <w:t>.</w:t>
      </w:r>
      <w:r w:rsidR="00355D6C">
        <w:t xml:space="preserve"> Est</w:t>
      </w:r>
      <w:r w:rsidR="00C471D1">
        <w:t xml:space="preserve">as tecnologias se apresentam nos formatos típicos da Web 2.0, como </w:t>
      </w:r>
      <w:r w:rsidR="00C471D1" w:rsidRPr="00B519D0">
        <w:t>blogs, mensageiros</w:t>
      </w:r>
      <w:r w:rsidR="00EE2E38">
        <w:t xml:space="preserve"> instantâneos</w:t>
      </w:r>
      <w:r w:rsidR="00C471D1" w:rsidRPr="00B519D0">
        <w:t xml:space="preserve">, </w:t>
      </w:r>
      <w:r w:rsidR="00C471D1" w:rsidRPr="00326EC4">
        <w:rPr>
          <w:i/>
        </w:rPr>
        <w:t>podcasts</w:t>
      </w:r>
      <w:r w:rsidR="00C471D1" w:rsidRPr="00B519D0">
        <w:t xml:space="preserve">, wikis, videologs, ou </w:t>
      </w:r>
      <w:r w:rsidR="00C471D1" w:rsidRPr="00326EC4">
        <w:rPr>
          <w:i/>
        </w:rPr>
        <w:t>mashups</w:t>
      </w:r>
      <w:r w:rsidR="00C471D1" w:rsidRPr="00B519D0">
        <w:t xml:space="preserve"> (</w:t>
      </w:r>
      <w:r w:rsidR="00C471D1">
        <w:t>aplicação que agrega conteúdos diversos e forma uma nova aplicação).</w:t>
      </w:r>
    </w:p>
    <w:p w:rsidR="004A660E" w:rsidRDefault="008D5871" w:rsidP="00C471D1">
      <w:r>
        <w:t xml:space="preserve">Segundo </w:t>
      </w:r>
      <w:r w:rsidR="005C7B5B">
        <w:rPr>
          <w:noProof/>
        </w:rPr>
        <w:t>Safko e Brake (</w:t>
      </w:r>
      <w:r>
        <w:rPr>
          <w:noProof/>
        </w:rPr>
        <w:t>2009)</w:t>
      </w:r>
      <w:r>
        <w:t>, para trabalhar com mídias sociais</w:t>
      </w:r>
      <w:r w:rsidR="0082641C">
        <w:t xml:space="preserve"> nos negócios</w:t>
      </w:r>
      <w:r>
        <w:t>, é preciso conhecer algumas regras básicas:</w:t>
      </w:r>
    </w:p>
    <w:p w:rsidR="0082641C" w:rsidRDefault="0082641C" w:rsidP="0082641C">
      <w:pPr>
        <w:pStyle w:val="PargrafodaLista"/>
        <w:numPr>
          <w:ilvl w:val="0"/>
          <w:numId w:val="32"/>
        </w:numPr>
      </w:pPr>
      <w:r>
        <w:t xml:space="preserve">“Mídia social é tudo sobre permitir conversações” </w:t>
      </w:r>
      <w:r w:rsidR="00AF6742">
        <w:t>–</w:t>
      </w:r>
      <w:r>
        <w:t xml:space="preserve"> </w:t>
      </w:r>
      <w:r w:rsidR="00AF6742">
        <w:t xml:space="preserve">O público está falando sobre você, seu negócio e seu produto. </w:t>
      </w:r>
      <w:r w:rsidR="00480338">
        <w:t xml:space="preserve">Para que essas conversações aconteçam, existem inúmeras ferramentas de mídias sociais conectando quem tem acesso </w:t>
      </w:r>
      <w:r w:rsidR="00383AF9">
        <w:t>à internet;</w:t>
      </w:r>
    </w:p>
    <w:p w:rsidR="00AF6742" w:rsidRDefault="00AF6742" w:rsidP="0082641C">
      <w:pPr>
        <w:pStyle w:val="PargrafodaLista"/>
        <w:numPr>
          <w:ilvl w:val="0"/>
          <w:numId w:val="32"/>
        </w:numPr>
      </w:pPr>
      <w:r>
        <w:t xml:space="preserve">“Você não pode controlar conversações, mas você pode influenciá-las” – </w:t>
      </w:r>
      <w:r w:rsidR="000B6E20">
        <w:t>Só é possível tirar vantagens das mídias sociais quando se tem uma estratégia</w:t>
      </w:r>
      <w:r w:rsidR="00383AF9">
        <w:t xml:space="preserve"> e ferramentas próprias. Com isso, pode-se ter uma boa influência sobre as comunicações;</w:t>
      </w:r>
    </w:p>
    <w:p w:rsidR="00AF6742" w:rsidRDefault="00AF6742" w:rsidP="0082641C">
      <w:pPr>
        <w:pStyle w:val="PargrafodaLista"/>
        <w:numPr>
          <w:ilvl w:val="0"/>
          <w:numId w:val="32"/>
        </w:numPr>
      </w:pPr>
      <w:r>
        <w:t>“</w:t>
      </w:r>
      <w:r w:rsidRPr="00AF6742">
        <w:t>Influência é o alicerce sobre o qual todas as relações</w:t>
      </w:r>
      <w:r w:rsidR="003C3F64">
        <w:t xml:space="preserve"> economicamente viáveis </w:t>
      </w:r>
      <w:r w:rsidRPr="00AF6742">
        <w:t>são construídas</w:t>
      </w:r>
      <w:r>
        <w:t>”</w:t>
      </w:r>
      <w:r w:rsidR="003C3F64">
        <w:t>.</w:t>
      </w:r>
    </w:p>
    <w:p w:rsidR="003C3F64" w:rsidRDefault="003C3F64" w:rsidP="003C3F64"/>
    <w:p w:rsidR="008D5871" w:rsidRDefault="008D5871" w:rsidP="00C471D1"/>
    <w:p w:rsidR="00852541" w:rsidRDefault="00BC5E31" w:rsidP="00852541">
      <w:pPr>
        <w:pStyle w:val="Ttulo2"/>
      </w:pPr>
      <w:bookmarkStart w:id="105" w:name="_Toc309505758"/>
      <w:r>
        <w:t>MÉTODO ÁGIL DE DESENVOLVIMENTO</w:t>
      </w:r>
      <w:bookmarkEnd w:id="105"/>
    </w:p>
    <w:p w:rsidR="007A37C7" w:rsidRDefault="00167661" w:rsidP="007A37C7">
      <w:r>
        <w:t xml:space="preserve">O termo “Método Ágil” </w:t>
      </w:r>
      <w:r w:rsidR="00F5513C">
        <w:t>se popularizou</w:t>
      </w:r>
      <w:r>
        <w:t xml:space="preserve"> </w:t>
      </w:r>
      <w:r w:rsidR="00CF1AEB">
        <w:t>em 2001</w:t>
      </w:r>
      <w:r w:rsidR="001418B8">
        <w:t>, em Snowbird, Utah – Estados Unidos da América,</w:t>
      </w:r>
      <w:r w:rsidR="00CF1AEB">
        <w:t xml:space="preserve"> em uma reunião com </w:t>
      </w:r>
      <w:r w:rsidR="001418B8">
        <w:t>17</w:t>
      </w:r>
      <w:r w:rsidR="00F230E6">
        <w:t xml:space="preserve"> </w:t>
      </w:r>
      <w:r w:rsidR="00F5513C">
        <w:t>representantes</w:t>
      </w:r>
      <w:r w:rsidR="00807047">
        <w:t xml:space="preserve"> das diversas metodologias até então</w:t>
      </w:r>
      <w:r w:rsidR="00F230E6">
        <w:t xml:space="preserve"> conhecidas como metodologias “leve”.</w:t>
      </w:r>
      <w:r w:rsidR="007A37C7">
        <w:t xml:space="preserve"> Faziam parte desta metodologia métodos como Scrum, XP (</w:t>
      </w:r>
      <w:r w:rsidR="007A37C7" w:rsidRPr="007A37C7">
        <w:rPr>
          <w:i/>
        </w:rPr>
        <w:t>Extreme Programming</w:t>
      </w:r>
      <w:r w:rsidR="007A37C7">
        <w:t xml:space="preserve"> – Programação Extrema), Desenvolvimento Adaptativo </w:t>
      </w:r>
      <w:r w:rsidR="007A37C7">
        <w:lastRenderedPageBreak/>
        <w:t>de Software,</w:t>
      </w:r>
      <w:r w:rsidR="00F5513C">
        <w:t xml:space="preserve"> DSDM (</w:t>
      </w:r>
      <w:r w:rsidR="00F5513C" w:rsidRPr="00F5513C">
        <w:rPr>
          <w:i/>
        </w:rPr>
        <w:t>Dynamic Systems Development Method</w:t>
      </w:r>
      <w:r w:rsidR="00F5513C">
        <w:t xml:space="preserve"> – Metodologia de Desenvolvimento de Sistemas Dinâmicos),</w:t>
      </w:r>
      <w:r w:rsidR="007A37C7">
        <w:t xml:space="preserve"> entre outros </w:t>
      </w:r>
      <w:sdt>
        <w:sdtPr>
          <w:id w:val="7635383"/>
          <w:citation/>
        </w:sdtPr>
        <w:sdtContent>
          <w:fldSimple w:instr=" CITATION Ala05 \l 1046 ">
            <w:r w:rsidR="00016279">
              <w:rPr>
                <w:noProof/>
              </w:rPr>
              <w:t>(KOCH, 2005)</w:t>
            </w:r>
          </w:fldSimple>
        </w:sdtContent>
      </w:sdt>
      <w:r w:rsidR="00F230E6">
        <w:t>.</w:t>
      </w:r>
    </w:p>
    <w:p w:rsidR="00C6587E" w:rsidRDefault="007A37C7" w:rsidP="00C6587E">
      <w:r>
        <w:t>Conforme relata Koch (2005), e</w:t>
      </w:r>
      <w:r w:rsidR="00F230E6">
        <w:t>ssa reunião rendeu</w:t>
      </w:r>
      <w:r w:rsidR="00C6587E">
        <w:t xml:space="preserve"> então quatros níveis de acordo entre os participantes. Dentre os níveis, dois se destacam:</w:t>
      </w:r>
    </w:p>
    <w:p w:rsidR="00F5513C" w:rsidRDefault="00C6587E" w:rsidP="00C6587E">
      <w:pPr>
        <w:pStyle w:val="PargrafodaLista"/>
        <w:numPr>
          <w:ilvl w:val="0"/>
          <w:numId w:val="28"/>
        </w:numPr>
      </w:pPr>
      <w:r>
        <w:t>Manifesto Ágil</w:t>
      </w:r>
      <w:r w:rsidR="00F96FFD">
        <w:t>;</w:t>
      </w:r>
    </w:p>
    <w:p w:rsidR="00C6587E" w:rsidRDefault="00C6587E" w:rsidP="00C6587E">
      <w:pPr>
        <w:pStyle w:val="PargrafodaLista"/>
        <w:numPr>
          <w:ilvl w:val="0"/>
          <w:numId w:val="28"/>
        </w:numPr>
      </w:pPr>
      <w:r>
        <w:t>12 princípios ágeis.</w:t>
      </w:r>
    </w:p>
    <w:p w:rsidR="007B113A" w:rsidRDefault="007B113A" w:rsidP="007B113A"/>
    <w:p w:rsidR="00C6587E" w:rsidRDefault="00831CE7" w:rsidP="00C6587E">
      <w:r>
        <w:t xml:space="preserve">Segundo o </w:t>
      </w:r>
      <w:r w:rsidRPr="00921DBC">
        <w:rPr>
          <w:i/>
        </w:rPr>
        <w:t>site</w:t>
      </w:r>
      <w:r>
        <w:t xml:space="preserve"> oficial d</w:t>
      </w:r>
      <w:r w:rsidR="00E06D9A">
        <w:t xml:space="preserve">o Manifesto Ágil (2001), </w:t>
      </w:r>
      <w:r w:rsidR="00085A94">
        <w:t xml:space="preserve">a partir do mesmo, </w:t>
      </w:r>
      <w:r w:rsidR="00E15BA8">
        <w:t>passaram a valorizar mais</w:t>
      </w:r>
      <w:r w:rsidR="00D5642D">
        <w:t>:</w:t>
      </w:r>
    </w:p>
    <w:p w:rsidR="00D5642D" w:rsidRDefault="008636CE" w:rsidP="00D5642D">
      <w:pPr>
        <w:pStyle w:val="PargrafodaLista"/>
        <w:numPr>
          <w:ilvl w:val="0"/>
          <w:numId w:val="29"/>
        </w:numPr>
      </w:pPr>
      <w:r>
        <w:t>Indivíduos e interações</w:t>
      </w:r>
      <w:r w:rsidR="00E15BA8">
        <w:t xml:space="preserve"> que processos e ferramentas;</w:t>
      </w:r>
    </w:p>
    <w:p w:rsidR="00E15BA8" w:rsidRDefault="00E15BA8" w:rsidP="00D5642D">
      <w:pPr>
        <w:pStyle w:val="PargrafodaLista"/>
        <w:numPr>
          <w:ilvl w:val="0"/>
          <w:numId w:val="29"/>
        </w:numPr>
      </w:pPr>
      <w:r>
        <w:t>Software em funcionamento que documentação abrangente;</w:t>
      </w:r>
    </w:p>
    <w:p w:rsidR="00E15BA8" w:rsidRDefault="00E15BA8" w:rsidP="00D5642D">
      <w:pPr>
        <w:pStyle w:val="PargrafodaLista"/>
        <w:numPr>
          <w:ilvl w:val="0"/>
          <w:numId w:val="29"/>
        </w:numPr>
      </w:pPr>
      <w:r>
        <w:t>Colaboração com o cliente que neg</w:t>
      </w:r>
      <w:r w:rsidR="00461F21">
        <w:t>ociação de contratos;</w:t>
      </w:r>
    </w:p>
    <w:p w:rsidR="00831CE7" w:rsidRDefault="00831CE7" w:rsidP="007B113A">
      <w:pPr>
        <w:pStyle w:val="PargrafodaLista"/>
        <w:numPr>
          <w:ilvl w:val="0"/>
          <w:numId w:val="29"/>
        </w:numPr>
      </w:pPr>
      <w:r>
        <w:t>Responder a mudanças que seguir um plano.</w:t>
      </w:r>
    </w:p>
    <w:p w:rsidR="007B113A" w:rsidRDefault="007B113A" w:rsidP="007B113A"/>
    <w:p w:rsidR="00075C81" w:rsidRDefault="00702542" w:rsidP="00075C81">
      <w:r>
        <w:t>Para que o manifesto existisse</w:t>
      </w:r>
      <w:r w:rsidR="00921DBC">
        <w:t xml:space="preserve">, </w:t>
      </w:r>
      <w:r>
        <w:t>era</w:t>
      </w:r>
      <w:r w:rsidR="00921DBC">
        <w:t xml:space="preserve"> p</w:t>
      </w:r>
      <w:r>
        <w:t>reciso que o mesmo se fundamentasse</w:t>
      </w:r>
      <w:r w:rsidR="00921DBC">
        <w:t xml:space="preserve"> em princípios. Segundo a página oficial do Manifesto Ágil (2</w:t>
      </w:r>
      <w:r w:rsidR="00F55CD7">
        <w:t>001), alguns exemplos do que o m</w:t>
      </w:r>
      <w:r w:rsidR="00921DBC">
        <w:t xml:space="preserve">anifesto segue </w:t>
      </w:r>
      <w:r w:rsidR="00075C81">
        <w:t>são</w:t>
      </w:r>
      <w:r w:rsidR="00921DBC">
        <w:t>:</w:t>
      </w:r>
    </w:p>
    <w:p w:rsidR="00075C81" w:rsidRDefault="00075C81" w:rsidP="00075C81">
      <w:pPr>
        <w:pStyle w:val="PargrafodaLista"/>
        <w:numPr>
          <w:ilvl w:val="0"/>
          <w:numId w:val="31"/>
        </w:numPr>
      </w:pPr>
      <w:r>
        <w:t>“</w:t>
      </w:r>
      <w:r w:rsidRPr="00075C81">
        <w:t>Nossa maior prioridade é satisfazer o cliente através da entrega contínua e adiantada de software com valor agregado.</w:t>
      </w:r>
      <w:r>
        <w:t>”</w:t>
      </w:r>
    </w:p>
    <w:p w:rsidR="00075C81" w:rsidRDefault="00075C81" w:rsidP="00075C81">
      <w:pPr>
        <w:pStyle w:val="PargrafodaLista"/>
        <w:numPr>
          <w:ilvl w:val="0"/>
          <w:numId w:val="31"/>
        </w:numPr>
      </w:pPr>
      <w:r>
        <w:t>“</w:t>
      </w:r>
      <w:r w:rsidRPr="00075C81">
        <w:t>Mudanças nos requisitos são bem-vindas, mesmo tardiamente no desenvolvimento. Processos ágeis tiram vantagem das mudanças visando vantagem competitiva para o cliente.</w:t>
      </w:r>
      <w:r>
        <w:t>”</w:t>
      </w:r>
    </w:p>
    <w:p w:rsidR="00075C81" w:rsidRDefault="00075C81" w:rsidP="00D77D2B">
      <w:pPr>
        <w:pStyle w:val="PargrafodaLista"/>
        <w:numPr>
          <w:ilvl w:val="0"/>
          <w:numId w:val="31"/>
        </w:numPr>
      </w:pPr>
      <w:r>
        <w:t>“</w:t>
      </w:r>
      <w:r w:rsidRPr="00075C81">
        <w:t>Entregar frequentemente software funcionando, de poucas semanas a poucos meses, com preferência à menor escala de tempo.</w:t>
      </w:r>
      <w:r>
        <w:t>”</w:t>
      </w:r>
    </w:p>
    <w:p w:rsidR="00D77D2B" w:rsidRDefault="00D77D2B" w:rsidP="00D77D2B"/>
    <w:p w:rsidR="00075C81" w:rsidRDefault="00075C81" w:rsidP="00075C81">
      <w:r>
        <w:t>Os doze princípios podem ser lidos na íntegra do site oficial do Manifesto Ágil (</w:t>
      </w:r>
      <w:r w:rsidRPr="00075C81">
        <w:t>http://www.agilemanifesto.org/iso/ptbr/principles.html</w:t>
      </w:r>
      <w:r>
        <w:t>).</w:t>
      </w:r>
    </w:p>
    <w:p w:rsidR="00544EA2" w:rsidRDefault="006568E9" w:rsidP="00702542">
      <w:r>
        <w:t xml:space="preserve">Younker (2008) resume que “Métodos ágeis </w:t>
      </w:r>
      <w:r w:rsidRPr="006568E9">
        <w:t>são um conjunto de diferentes técnicas que podem se</w:t>
      </w:r>
      <w:r w:rsidR="00544EA2">
        <w:t>r usada</w:t>
      </w:r>
      <w:r w:rsidRPr="006568E9">
        <w:t xml:space="preserve">s em conjunto para alcançar uma alta qualidade de software e estimativas precisas de tempo e material com </w:t>
      </w:r>
      <w:r w:rsidR="00544EA2" w:rsidRPr="006568E9">
        <w:t xml:space="preserve">menores ciclos </w:t>
      </w:r>
      <w:r w:rsidR="00544EA2">
        <w:t xml:space="preserve">de </w:t>
      </w:r>
      <w:r w:rsidRPr="006568E9">
        <w:t>desenvolvimento</w:t>
      </w:r>
      <w:r>
        <w:t>”</w:t>
      </w:r>
      <w:r w:rsidR="00544EA2">
        <w:t>.</w:t>
      </w:r>
    </w:p>
    <w:p w:rsidR="00A16509" w:rsidRDefault="00A16509" w:rsidP="00852541">
      <w:pPr>
        <w:pStyle w:val="Ttulo3"/>
        <w:rPr>
          <w:lang w:val="en-US"/>
        </w:rPr>
      </w:pPr>
      <w:bookmarkStart w:id="106" w:name="_Toc309505759"/>
      <w:r>
        <w:rPr>
          <w:lang w:val="en-US"/>
        </w:rPr>
        <w:lastRenderedPageBreak/>
        <w:t>ARQUITETURA MVC</w:t>
      </w:r>
      <w:bookmarkEnd w:id="106"/>
    </w:p>
    <w:p w:rsidR="00A16509" w:rsidRDefault="00A16509" w:rsidP="00A16509">
      <w:r>
        <w:t xml:space="preserve">Proposto por </w:t>
      </w:r>
      <w:r w:rsidRPr="00A16509">
        <w:t>Trygve Reenskaug</w:t>
      </w:r>
      <w:r>
        <w:t xml:space="preserve"> em 1979, a arquitetura </w:t>
      </w:r>
      <w:r w:rsidRPr="00EB2B9B">
        <w:rPr>
          <w:b/>
        </w:rPr>
        <w:t>MVC</w:t>
      </w:r>
      <w:r>
        <w:t xml:space="preserve"> (</w:t>
      </w:r>
      <w:r w:rsidRPr="00EB2B9B">
        <w:rPr>
          <w:i/>
        </w:rPr>
        <w:t>Model-View-Controller</w:t>
      </w:r>
      <w:r>
        <w:t xml:space="preserve"> – Modelo-Visão-Controlador) consiste em dividir uma aplicação em três partes </w:t>
      </w:r>
      <w:sdt>
        <w:sdtPr>
          <w:id w:val="3869060"/>
          <w:citation/>
        </w:sdtPr>
        <w:sdtContent>
          <w:fldSimple w:instr=" CITATION Rub09 \l 1046 ">
            <w:r w:rsidR="00016279">
              <w:rPr>
                <w:noProof/>
              </w:rPr>
              <w:t>(RUBY, THOMAS e HANSSON, 2009)</w:t>
            </w:r>
          </w:fldSimple>
        </w:sdtContent>
      </w:sdt>
      <w:r>
        <w:t>:</w:t>
      </w:r>
    </w:p>
    <w:p w:rsidR="00275C66" w:rsidRDefault="00275C66" w:rsidP="00275C66">
      <w:pPr>
        <w:pStyle w:val="PargrafodaLista"/>
        <w:numPr>
          <w:ilvl w:val="0"/>
          <w:numId w:val="40"/>
        </w:numPr>
      </w:pPr>
      <w:r>
        <w:t>Modelo: Sendo transitório ou permanente, é de responsabilidade do modelo manter o estado da aplicação. Além de armazenar dados, toda regra de negócio é aplicada nessa camada;</w:t>
      </w:r>
    </w:p>
    <w:p w:rsidR="00713EDC" w:rsidRDefault="00275C66" w:rsidP="00275C66">
      <w:pPr>
        <w:pStyle w:val="PargrafodaLista"/>
        <w:numPr>
          <w:ilvl w:val="0"/>
          <w:numId w:val="40"/>
        </w:numPr>
      </w:pPr>
      <w:r>
        <w:t xml:space="preserve">Visão: É a representação visual do Modelo. </w:t>
      </w:r>
      <w:r w:rsidR="00713EDC">
        <w:t>Tem a responsabilidade de tornar acessível os dados do Modelo para o usuário final, que é feita através de interfaces gráficas;</w:t>
      </w:r>
    </w:p>
    <w:p w:rsidR="00594D56" w:rsidRDefault="00713EDC" w:rsidP="001263C0">
      <w:pPr>
        <w:pStyle w:val="PargrafodaLista"/>
        <w:numPr>
          <w:ilvl w:val="0"/>
          <w:numId w:val="40"/>
        </w:numPr>
      </w:pPr>
      <w:r>
        <w:t>Controlador: Responsável por fazer a ligação entrar o Modelo e a Visão.</w:t>
      </w:r>
      <w:r w:rsidR="00275C66">
        <w:t xml:space="preserve"> </w:t>
      </w:r>
      <w:r>
        <w:t>Recebe uma requisição do usuário, interage com o Modelo e retorna uma resposta para o usuário em forma de Visão.</w:t>
      </w:r>
    </w:p>
    <w:p w:rsidR="00594D56" w:rsidRPr="00A16509" w:rsidRDefault="00594D56" w:rsidP="00594D56"/>
    <w:p w:rsidR="00852541" w:rsidRDefault="00852541" w:rsidP="00852541">
      <w:pPr>
        <w:pStyle w:val="Ttulo3"/>
        <w:rPr>
          <w:lang w:val="en-US"/>
        </w:rPr>
      </w:pPr>
      <w:bookmarkStart w:id="107" w:name="_Toc309505760"/>
      <w:r w:rsidRPr="00F5513C">
        <w:rPr>
          <w:lang w:val="en-US"/>
        </w:rPr>
        <w:t>FRAMEWORK RUBY ON RAILS</w:t>
      </w:r>
      <w:bookmarkEnd w:id="107"/>
    </w:p>
    <w:p w:rsidR="00F859F8" w:rsidRDefault="005F4E18" w:rsidP="00F859F8">
      <w:r>
        <w:t>“</w:t>
      </w:r>
      <w:r w:rsidRPr="002C53F5">
        <w:rPr>
          <w:i/>
        </w:rPr>
        <w:t>Ruby on Rails</w:t>
      </w:r>
      <w:r>
        <w:t xml:space="preserve"> é um </w:t>
      </w:r>
      <w:r w:rsidRPr="003A237B">
        <w:rPr>
          <w:i/>
        </w:rPr>
        <w:t>framework</w:t>
      </w:r>
      <w:r>
        <w:t xml:space="preserve"> que torna mais fácil desenvolver, implantar e manter aplicações </w:t>
      </w:r>
      <w:r w:rsidRPr="003A237B">
        <w:rPr>
          <w:i/>
        </w:rPr>
        <w:t>web</w:t>
      </w:r>
      <w:r>
        <w:t>”</w:t>
      </w:r>
      <w:r w:rsidR="0042352A">
        <w:t xml:space="preserve">, criado por </w:t>
      </w:r>
      <w:r w:rsidR="0042352A" w:rsidRPr="0042352A">
        <w:t>David Heinemeier Hansson</w:t>
      </w:r>
      <w:r>
        <w:t xml:space="preserve"> </w:t>
      </w:r>
      <w:sdt>
        <w:sdtPr>
          <w:id w:val="1799925"/>
          <w:citation/>
        </w:sdtPr>
        <w:sdtContent>
          <w:fldSimple w:instr=" CITATION Rub09 \l 1046  ">
            <w:r w:rsidR="00016279">
              <w:rPr>
                <w:noProof/>
              </w:rPr>
              <w:t>(RUBY, THOMAS e HANSSON, 2009)</w:t>
            </w:r>
          </w:fldSimple>
        </w:sdtContent>
      </w:sdt>
      <w:r>
        <w:t>.</w:t>
      </w:r>
      <w:r w:rsidR="006A5636">
        <w:t xml:space="preserve"> Segundo os autores, pouco tempo após seu lan</w:t>
      </w:r>
      <w:r w:rsidR="00BF00E7">
        <w:t xml:space="preserve">çamento, meado de 2004, Rails ganhou notoriedade em toda </w:t>
      </w:r>
      <w:r w:rsidR="005C7B5B">
        <w:t>I</w:t>
      </w:r>
      <w:r w:rsidR="00BF00E7">
        <w:t xml:space="preserve">nternet. </w:t>
      </w:r>
      <w:r w:rsidR="0042352A">
        <w:t>Com isso</w:t>
      </w:r>
      <w:r w:rsidR="00BF00E7">
        <w:t xml:space="preserve">, se tornou um dos frameworks </w:t>
      </w:r>
      <w:r w:rsidR="00FF6EA3">
        <w:t>preferidos</w:t>
      </w:r>
      <w:r w:rsidR="00BF00E7">
        <w:t xml:space="preserve"> para </w:t>
      </w:r>
      <w:r w:rsidR="00FF6EA3">
        <w:t>construir</w:t>
      </w:r>
      <w:r w:rsidR="00BF00E7">
        <w:t xml:space="preserve"> aplicações no formato Web 2.0.</w:t>
      </w:r>
    </w:p>
    <w:p w:rsidR="00F859F8" w:rsidRDefault="00A249A8" w:rsidP="00F859F8">
      <w:r>
        <w:t>“</w:t>
      </w:r>
      <w:r w:rsidR="00F859F8">
        <w:t xml:space="preserve">Aplicações Rails são escritas em Ruby, </w:t>
      </w:r>
      <w:r>
        <w:t xml:space="preserve">uma linguagem de programação moderna e orientada a objetos” </w:t>
      </w:r>
      <w:sdt>
        <w:sdtPr>
          <w:id w:val="5256284"/>
          <w:citation/>
        </w:sdtPr>
        <w:sdtContent>
          <w:fldSimple w:instr=" CITATION Rub09 \l 1046  ">
            <w:r w:rsidR="00016279">
              <w:rPr>
                <w:noProof/>
              </w:rPr>
              <w:t>(RUBY, THOMAS e HANSSON, 2009)</w:t>
            </w:r>
          </w:fldSimple>
        </w:sdtContent>
      </w:sdt>
      <w:r>
        <w:t>.</w:t>
      </w:r>
      <w:r w:rsidR="003B3DFC">
        <w:t xml:space="preserve"> Uma importante parcela do sucesso do Rails </w:t>
      </w:r>
      <w:r w:rsidR="003A62E1">
        <w:t>se deve ao Ruby</w:t>
      </w:r>
      <w:r w:rsidR="000D2784">
        <w:t>.</w:t>
      </w:r>
      <w:r w:rsidR="003A62E1">
        <w:t xml:space="preserve"> </w:t>
      </w:r>
      <w:r w:rsidR="000D2784">
        <w:t>E</w:t>
      </w:r>
      <w:r w:rsidR="003A62E1">
        <w:t>ssa linguagem foi criada para ser mais poderosa</w:t>
      </w:r>
      <w:r w:rsidR="000D2784">
        <w:t xml:space="preserve"> que outras destinadas </w:t>
      </w:r>
      <w:r w:rsidR="00FF4CF1">
        <w:t>a</w:t>
      </w:r>
      <w:r w:rsidR="000D2784">
        <w:t xml:space="preserve"> aplicações </w:t>
      </w:r>
      <w:r w:rsidR="000D2784" w:rsidRPr="000D2784">
        <w:rPr>
          <w:i/>
        </w:rPr>
        <w:t>web</w:t>
      </w:r>
      <w:r w:rsidR="000D2784">
        <w:t>, como o PHP e o ASP</w:t>
      </w:r>
      <w:r w:rsidR="003A62E1">
        <w:t xml:space="preserve"> </w:t>
      </w:r>
      <w:r w:rsidR="000D2784">
        <w:t xml:space="preserve">que dominavam o nicho quando o Ruby foi criado, em 1994 </w:t>
      </w:r>
      <w:sdt>
        <w:sdtPr>
          <w:id w:val="5256285"/>
          <w:citation/>
        </w:sdtPr>
        <w:sdtContent>
          <w:fldSimple w:instr=" CITATION JrC10 \l 1046  ">
            <w:r w:rsidR="00016279">
              <w:rPr>
                <w:noProof/>
              </w:rPr>
              <w:t>(JR. e BARAZI, 2010)</w:t>
            </w:r>
          </w:fldSimple>
        </w:sdtContent>
      </w:sdt>
      <w:r w:rsidR="000D2784">
        <w:t xml:space="preserve">. Os autores concluem ainda que o Rails potencializa a linguagem Ruby e construir uma aplicação com estas tecnologias é como se estivesse usando uma linguagem específica para desenvolvimento </w:t>
      </w:r>
      <w:r w:rsidR="000D2784" w:rsidRPr="000D2784">
        <w:rPr>
          <w:i/>
        </w:rPr>
        <w:t>web</w:t>
      </w:r>
      <w:r w:rsidR="000D2784">
        <w:t xml:space="preserve">. </w:t>
      </w:r>
    </w:p>
    <w:p w:rsidR="002A35A4" w:rsidRDefault="00B20A4B" w:rsidP="002A35A4">
      <w:r>
        <w:t xml:space="preserve">Em se tratando de </w:t>
      </w:r>
      <w:r w:rsidR="00526DE0">
        <w:t>sistemas</w:t>
      </w:r>
      <w:r>
        <w:t xml:space="preserve"> para </w:t>
      </w:r>
      <w:r w:rsidR="005C7B5B">
        <w:t>I</w:t>
      </w:r>
      <w:r>
        <w:t>nternet, houve um momento em que muitos desenvolvedores se sentiam frustrados em relação às linguagens usadas por ele</w:t>
      </w:r>
      <w:r w:rsidR="005C7B5B">
        <w:t>s</w:t>
      </w:r>
      <w:r>
        <w:t>. Independente</w:t>
      </w:r>
      <w:r w:rsidR="005C7B5B">
        <w:t>mente</w:t>
      </w:r>
      <w:r>
        <w:t xml:space="preserve"> se programavam em Java</w:t>
      </w:r>
      <w:r w:rsidR="000F0F2F">
        <w:t>™</w:t>
      </w:r>
      <w:r>
        <w:t xml:space="preserve">, </w:t>
      </w:r>
      <w:r w:rsidR="000F0F2F">
        <w:t xml:space="preserve">Microsoft® </w:t>
      </w:r>
      <w:r>
        <w:t xml:space="preserve">.NET ou PHP, entre outros. O sentimento comum era que despendiam muito esforço </w:t>
      </w:r>
      <w:r w:rsidR="007F02A2">
        <w:t>para desenvolverem seu trabalho</w:t>
      </w:r>
      <w:r w:rsidR="003935C0">
        <w:t xml:space="preserve">. </w:t>
      </w:r>
      <w:r w:rsidR="005C7B5B">
        <w:t xml:space="preserve">Foi </w:t>
      </w:r>
      <w:r w:rsidR="003935C0">
        <w:lastRenderedPageBreak/>
        <w:t>nesse contexto que o Rails se destacou e arrebanhou mais programadores</w:t>
      </w:r>
      <w:r w:rsidR="007F02A2">
        <w:t xml:space="preserve"> </w:t>
      </w:r>
      <w:sdt>
        <w:sdtPr>
          <w:id w:val="5256283"/>
          <w:citation/>
        </w:sdtPr>
        <w:sdtContent>
          <w:fldSimple w:instr=" CITATION Rub09 \l 1046  ">
            <w:r w:rsidR="00016279">
              <w:rPr>
                <w:noProof/>
              </w:rPr>
              <w:t>(RUBY, THOMAS e HANSSON, 2009)</w:t>
            </w:r>
          </w:fldSimple>
        </w:sdtContent>
      </w:sdt>
      <w:r w:rsidR="007F02A2">
        <w:t xml:space="preserve">. De acordo com os autores, a primeira vantagem que o </w:t>
      </w:r>
      <w:r w:rsidR="007F02A2" w:rsidRPr="007F02A2">
        <w:rPr>
          <w:i/>
        </w:rPr>
        <w:t xml:space="preserve">Ruby on Rails </w:t>
      </w:r>
      <w:r w:rsidR="003F1249">
        <w:t>oferece</w:t>
      </w:r>
      <w:r w:rsidR="007F02A2">
        <w:t xml:space="preserve"> é o fato de </w:t>
      </w:r>
      <w:r w:rsidR="007F02A2">
        <w:tab/>
        <w:t>que todas as aplicações são implementadas seguindo a arquitetura MVC (</w:t>
      </w:r>
      <w:r w:rsidR="007F02A2" w:rsidRPr="007F02A2">
        <w:rPr>
          <w:i/>
        </w:rPr>
        <w:t>Model-View-Controller</w:t>
      </w:r>
      <w:r w:rsidR="007F02A2">
        <w:t xml:space="preserve"> – Modelo-Visão-Controlador)</w:t>
      </w:r>
      <w:r w:rsidR="00D618A9">
        <w:t xml:space="preserve"> de forma nativa, ou seja, desde o início do projeto, cada lógica é separada em seu devido lugar. Enquanto isso, desen</w:t>
      </w:r>
      <w:r w:rsidR="00B76918">
        <w:t xml:space="preserve">volvedores de outras linguagens </w:t>
      </w:r>
      <w:r w:rsidR="00D618A9">
        <w:t xml:space="preserve">precisam utilizar </w:t>
      </w:r>
      <w:r w:rsidR="00D618A9" w:rsidRPr="00D618A9">
        <w:rPr>
          <w:i/>
        </w:rPr>
        <w:t>frameworks</w:t>
      </w:r>
      <w:r w:rsidR="00D618A9">
        <w:t xml:space="preserve"> integrados à sua tecnologia para dese</w:t>
      </w:r>
      <w:r w:rsidR="00FF6EA3">
        <w:t>nvolverem seguindo a arquitetura</w:t>
      </w:r>
      <w:r w:rsidR="00D618A9">
        <w:t xml:space="preserve">. </w:t>
      </w:r>
      <w:r w:rsidR="00273C80">
        <w:t xml:space="preserve">Outro ganho, segundo os autores, é que as aplicações em Rails têm suporte a testes. Quando se adiciona uma funcionalidade ao código, automaticamente o framework cria um </w:t>
      </w:r>
      <w:r w:rsidR="003935C0">
        <w:t>espaço</w:t>
      </w:r>
      <w:r w:rsidR="00273C80">
        <w:t xml:space="preserve"> de teste para o novo código</w:t>
      </w:r>
      <w:r w:rsidR="003935C0">
        <w:t xml:space="preserve">, onde </w:t>
      </w:r>
      <w:r w:rsidR="003662FE">
        <w:t>se deve</w:t>
      </w:r>
      <w:r w:rsidR="003935C0">
        <w:t xml:space="preserve"> adicionar a rotina de teste específica da tal funcionalidade</w:t>
      </w:r>
      <w:r w:rsidR="00F859F8">
        <w:t>.</w:t>
      </w:r>
      <w:r w:rsidR="00F41BC3">
        <w:t xml:space="preserve"> Para</w:t>
      </w:r>
      <w:r w:rsidR="005C7B5B">
        <w:t xml:space="preserve"> Williams (2007)</w:t>
      </w:r>
      <w:r w:rsidR="00F41BC3">
        <w:t xml:space="preserve">, </w:t>
      </w:r>
      <w:r w:rsidR="005B7DAE">
        <w:t>outro</w:t>
      </w:r>
      <w:r w:rsidR="00F41BC3">
        <w:t xml:space="preserve"> aspecto importante é que o Rails segue </w:t>
      </w:r>
      <w:r w:rsidR="005B7DAE">
        <w:t>princípios como o DRY (</w:t>
      </w:r>
      <w:r w:rsidR="005B7DAE" w:rsidRPr="005B7DAE">
        <w:rPr>
          <w:i/>
        </w:rPr>
        <w:t>Don’t repeat yourself</w:t>
      </w:r>
      <w:r w:rsidR="005B7DAE">
        <w:t xml:space="preserve"> – Não se repetir), </w:t>
      </w:r>
      <w:r w:rsidR="003557A2">
        <w:t>o que significa</w:t>
      </w:r>
      <w:r w:rsidR="005B7DAE">
        <w:t xml:space="preserve"> que nenhuma parte da aplicação deve ser repetida</w:t>
      </w:r>
      <w:r w:rsidR="00703380">
        <w:t>, pois cada parte deve estar em seu devido lugar. Como resultado, qualquer alteração em um desses trechos será enxergada pela aplicação inteira</w:t>
      </w:r>
      <w:r w:rsidR="005B7DAE">
        <w:t>.</w:t>
      </w:r>
      <w:r w:rsidR="003557A2">
        <w:t xml:space="preserve"> Outro princípio seguido pelo </w:t>
      </w:r>
      <w:r w:rsidR="003557A2" w:rsidRPr="00703380">
        <w:rPr>
          <w:i/>
        </w:rPr>
        <w:t>framework</w:t>
      </w:r>
      <w:r w:rsidR="003557A2">
        <w:t xml:space="preserve"> é o da Convenção sobre Configuração que, ao contrário do Microsoft® .NET, por exemplo, não tem muitas opções configuráveis</w:t>
      </w:r>
      <w:r w:rsidR="002A35A4">
        <w:t xml:space="preserve">, uma vez que são pré-determinadas pela equipe de mantedores do </w:t>
      </w:r>
      <w:r w:rsidR="002A35A4" w:rsidRPr="002A35A4">
        <w:rPr>
          <w:i/>
        </w:rPr>
        <w:t>Ruby On Rails</w:t>
      </w:r>
      <w:r w:rsidR="002A35A4">
        <w:t>. Apesar de contestado</w:t>
      </w:r>
      <w:r w:rsidR="00703380">
        <w:t xml:space="preserve"> por uma parte da comunidade</w:t>
      </w:r>
      <w:r w:rsidR="002A35A4">
        <w:t>, essa convenção faz com que o foco se volte em construir aplicações e</w:t>
      </w:r>
      <w:r w:rsidR="00703380">
        <w:t xml:space="preserve"> a consequência</w:t>
      </w:r>
      <w:r w:rsidR="002A35A4">
        <w:t xml:space="preserve"> </w:t>
      </w:r>
      <w:r w:rsidR="00703380">
        <w:t>é que o</w:t>
      </w:r>
      <w:r w:rsidR="002A35A4">
        <w:t xml:space="preserve"> desenvolvimento se torna mais rápido </w:t>
      </w:r>
      <w:sdt>
        <w:sdtPr>
          <w:id w:val="2571163"/>
          <w:citation/>
        </w:sdtPr>
        <w:sdtContent>
          <w:fldSimple w:instr=" CITATION Jus07 \l 1046  ">
            <w:r w:rsidR="00016279">
              <w:rPr>
                <w:noProof/>
              </w:rPr>
              <w:t>(WILLIAMS, 2007)</w:t>
            </w:r>
          </w:fldSimple>
        </w:sdtContent>
      </w:sdt>
      <w:r w:rsidR="002A35A4">
        <w:t>.</w:t>
      </w:r>
    </w:p>
    <w:p w:rsidR="00036365" w:rsidRDefault="00036365" w:rsidP="002A35A4"/>
    <w:p w:rsidR="00036365" w:rsidRDefault="009A2EA0" w:rsidP="00036365">
      <w:pPr>
        <w:pStyle w:val="Ttulo4"/>
        <w:rPr>
          <w:lang w:val="en-US"/>
        </w:rPr>
      </w:pPr>
      <w:bookmarkStart w:id="108" w:name="_Toc309505761"/>
      <w:r>
        <w:t>GERADORES</w:t>
      </w:r>
      <w:bookmarkEnd w:id="108"/>
    </w:p>
    <w:p w:rsidR="00AC61C7" w:rsidRDefault="00AC61C7" w:rsidP="00AC61C7">
      <w:r>
        <w:t xml:space="preserve">O </w:t>
      </w:r>
      <w:r w:rsidRPr="00AC61C7">
        <w:rPr>
          <w:i/>
        </w:rPr>
        <w:t>framework</w:t>
      </w:r>
      <w:r>
        <w:t xml:space="preserve"> Rails prov</w:t>
      </w:r>
      <w:r w:rsidR="00C83E8D">
        <w:t xml:space="preserve">ê um gerador de telas básicas para interação com o banco de dados, onde executam as funções de criar, ler, alterar e excluir registros em tabelas do banco. Este gerador é chamado de </w:t>
      </w:r>
      <w:r w:rsidR="00C83E8D" w:rsidRPr="00C83E8D">
        <w:rPr>
          <w:i/>
        </w:rPr>
        <w:t>Scaffold</w:t>
      </w:r>
      <w:r w:rsidR="00C83E8D">
        <w:t xml:space="preserve"> (andaime)</w:t>
      </w:r>
      <w:r w:rsidR="002978A7">
        <w:t xml:space="preserve"> e sua idéia</w:t>
      </w:r>
      <w:r w:rsidR="00C83E8D">
        <w:t xml:space="preserve"> é fornecer um protótipo rápido</w:t>
      </w:r>
      <w:r w:rsidR="002978A7">
        <w:t xml:space="preserve">, porém completo, de telas que interajam com o banco de dados e sirvam de suporte para o programador enquanto o código definitivo não for desenvolvido </w:t>
      </w:r>
      <w:sdt>
        <w:sdtPr>
          <w:id w:val="8892291"/>
          <w:citation/>
        </w:sdtPr>
        <w:sdtContent>
          <w:fldSimple w:instr=" CITATION Bru06 \l 1046 ">
            <w:r w:rsidR="00016279">
              <w:rPr>
                <w:noProof/>
              </w:rPr>
              <w:t>(TATE e HIBBS, 2006)</w:t>
            </w:r>
          </w:fldSimple>
        </w:sdtContent>
      </w:sdt>
      <w:r w:rsidR="002978A7">
        <w:t>.</w:t>
      </w:r>
    </w:p>
    <w:p w:rsidR="006A12CE" w:rsidRDefault="006A12CE" w:rsidP="006A12CE"/>
    <w:p w:rsidR="00263906" w:rsidRPr="00AC61C7" w:rsidRDefault="00263906" w:rsidP="00263906">
      <w:pPr>
        <w:pStyle w:val="Ttulo3"/>
      </w:pPr>
      <w:bookmarkStart w:id="109" w:name="_Toc309505762"/>
      <w:r w:rsidRPr="00AC61C7">
        <w:t>JQUERY MOBILE</w:t>
      </w:r>
      <w:bookmarkEnd w:id="109"/>
    </w:p>
    <w:p w:rsidR="00494694" w:rsidRDefault="005E0AAC" w:rsidP="00494694">
      <w:r>
        <w:t xml:space="preserve">jQuery </w:t>
      </w:r>
      <w:r w:rsidRPr="001B4F83">
        <w:rPr>
          <w:i/>
        </w:rPr>
        <w:t>Mobile</w:t>
      </w:r>
      <w:r w:rsidR="001B4F83">
        <w:t xml:space="preserve"> (móvel)</w:t>
      </w:r>
      <w:r>
        <w:t xml:space="preserve"> é um conjunto de </w:t>
      </w:r>
      <w:r w:rsidRPr="00467BA3">
        <w:rPr>
          <w:i/>
        </w:rPr>
        <w:t>plugins</w:t>
      </w:r>
      <w:r>
        <w:t xml:space="preserve"> jQuery que visam prover uma plataforma completa para criação de aplicações móveis para internet</w:t>
      </w:r>
      <w:r w:rsidR="00872C14">
        <w:t xml:space="preserve"> </w:t>
      </w:r>
      <w:sdt>
        <w:sdtPr>
          <w:id w:val="7070762"/>
          <w:citation/>
        </w:sdtPr>
        <w:sdtContent>
          <w:fldSimple w:instr=" CITATION Rei11 \l 1046 ">
            <w:r w:rsidR="00016279">
              <w:rPr>
                <w:noProof/>
              </w:rPr>
              <w:t>(REID, 2011)</w:t>
            </w:r>
          </w:fldSimple>
        </w:sdtContent>
      </w:sdt>
      <w:r>
        <w:t>.</w:t>
      </w:r>
      <w:r w:rsidR="0078732E">
        <w:t xml:space="preserve"> </w:t>
      </w:r>
      <w:r w:rsidR="00757220">
        <w:t xml:space="preserve">Segundo o próprio </w:t>
      </w:r>
      <w:r w:rsidR="00757220" w:rsidRPr="00757220">
        <w:rPr>
          <w:i/>
        </w:rPr>
        <w:t>site</w:t>
      </w:r>
      <w:r w:rsidR="00757220">
        <w:t xml:space="preserve"> do jQuery</w:t>
      </w:r>
      <w:r w:rsidR="00C44407">
        <w:t xml:space="preserve"> </w:t>
      </w:r>
      <w:r w:rsidR="00C44407" w:rsidRPr="00C44407">
        <w:rPr>
          <w:i/>
        </w:rPr>
        <w:t>Mobile</w:t>
      </w:r>
      <w:r w:rsidR="00757220">
        <w:t xml:space="preserve"> (2010), o mesmo é</w:t>
      </w:r>
      <w:r w:rsidR="0078732E">
        <w:t xml:space="preserve"> um projeto de código aberto, onde </w:t>
      </w:r>
      <w:r w:rsidR="0078732E">
        <w:lastRenderedPageBreak/>
        <w:t xml:space="preserve">colaboradores podem ajudar a aprimorar o </w:t>
      </w:r>
      <w:r w:rsidR="0078732E" w:rsidRPr="0078732E">
        <w:rPr>
          <w:i/>
        </w:rPr>
        <w:t>framework</w:t>
      </w:r>
      <w:r w:rsidR="0078732E">
        <w:t xml:space="preserve"> através de idéias e/ou codificação de novas funcionalidades. Para ser um colaborador, basta participar de alguma ferramenta social </w:t>
      </w:r>
      <w:r w:rsidR="003F1249">
        <w:t>onde</w:t>
      </w:r>
      <w:r w:rsidR="00757220">
        <w:t xml:space="preserve"> a comunidade interaja</w:t>
      </w:r>
      <w:r w:rsidR="0078732E">
        <w:t xml:space="preserve">, como o Twitter, blog, fórum </w:t>
      </w:r>
      <w:r w:rsidR="00757220">
        <w:t xml:space="preserve">e principalmente </w:t>
      </w:r>
      <w:r w:rsidR="0078732E">
        <w:t xml:space="preserve">o </w:t>
      </w:r>
      <w:r w:rsidR="0060016B">
        <w:t>GitHub, que é um repositório de código</w:t>
      </w:r>
      <w:r w:rsidR="00757220">
        <w:t>s fonte online,</w:t>
      </w:r>
      <w:r w:rsidR="0060016B">
        <w:t xml:space="preserve"> aberto</w:t>
      </w:r>
      <w:r w:rsidR="00757220">
        <w:t xml:space="preserve"> e gratuito</w:t>
      </w:r>
      <w:r w:rsidR="0060016B">
        <w:t>.</w:t>
      </w:r>
      <w:r w:rsidR="00757220">
        <w:t xml:space="preserve"> Ainda segundo o </w:t>
      </w:r>
      <w:r w:rsidR="00757220" w:rsidRPr="00757220">
        <w:rPr>
          <w:i/>
        </w:rPr>
        <w:t>site</w:t>
      </w:r>
      <w:r w:rsidR="00757220">
        <w:t>, o lema “Escrever menos, fazer mais</w:t>
      </w:r>
      <w:r w:rsidR="006D7A6A">
        <w:t>” é levado a sério porque ao invés de desenvolver um aplicativo móvel</w:t>
      </w:r>
      <w:r w:rsidR="00706226">
        <w:t xml:space="preserve"> nativo em cada sistema operacional, a plataforma para dispositivos móveis do jQuery possibilita que uma única aplicação </w:t>
      </w:r>
      <w:r w:rsidR="00706226" w:rsidRPr="00706226">
        <w:rPr>
          <w:i/>
        </w:rPr>
        <w:t>web</w:t>
      </w:r>
      <w:r w:rsidR="00706226">
        <w:t xml:space="preserve"> seja executada nos  mais populares </w:t>
      </w:r>
      <w:r w:rsidR="00706226" w:rsidRPr="00706226">
        <w:rPr>
          <w:i/>
        </w:rPr>
        <w:t>smartphones</w:t>
      </w:r>
      <w:r w:rsidR="00706226">
        <w:t xml:space="preserve"> (</w:t>
      </w:r>
      <w:r w:rsidR="004D2980">
        <w:t>t</w:t>
      </w:r>
      <w:r w:rsidR="002375FD">
        <w:t>elefones celulares</w:t>
      </w:r>
      <w:r w:rsidR="004D2980">
        <w:t xml:space="preserve"> inteligentes</w:t>
      </w:r>
      <w:r w:rsidR="00706226">
        <w:tab/>
        <w:t>)</w:t>
      </w:r>
      <w:r w:rsidR="002375FD">
        <w:t xml:space="preserve">. </w:t>
      </w:r>
      <w:r w:rsidR="008470E1">
        <w:t xml:space="preserve">Abaixo são listados alguns dos sistemas operacionais onde os </w:t>
      </w:r>
      <w:r w:rsidR="008470E1" w:rsidRPr="008470E1">
        <w:rPr>
          <w:i/>
        </w:rPr>
        <w:t>websites</w:t>
      </w:r>
      <w:r w:rsidR="008470E1">
        <w:t xml:space="preserve"> móveis, desenvolvidos com jQuery </w:t>
      </w:r>
      <w:r w:rsidR="008470E1" w:rsidRPr="008470E1">
        <w:rPr>
          <w:i/>
        </w:rPr>
        <w:t>Mobile</w:t>
      </w:r>
      <w:r w:rsidR="008470E1">
        <w:t>, são executados perfeitamente a partir de seus navegadores padrão</w:t>
      </w:r>
      <w:r w:rsidR="00494694">
        <w:t>:</w:t>
      </w:r>
    </w:p>
    <w:p w:rsidR="00757220" w:rsidRDefault="00494694" w:rsidP="00494694">
      <w:pPr>
        <w:pStyle w:val="PargrafodaLista"/>
        <w:numPr>
          <w:ilvl w:val="0"/>
          <w:numId w:val="24"/>
        </w:numPr>
      </w:pPr>
      <w:r>
        <w:t>iOS da Apple Inc.;</w:t>
      </w:r>
    </w:p>
    <w:p w:rsidR="00494694" w:rsidRDefault="00494694" w:rsidP="00494694">
      <w:pPr>
        <w:pStyle w:val="PargrafodaLista"/>
        <w:numPr>
          <w:ilvl w:val="0"/>
          <w:numId w:val="24"/>
        </w:numPr>
      </w:pPr>
      <w:r>
        <w:t>Android do Google™;</w:t>
      </w:r>
    </w:p>
    <w:p w:rsidR="00494694" w:rsidRDefault="00494694" w:rsidP="00494694">
      <w:pPr>
        <w:pStyle w:val="PargrafodaLista"/>
        <w:numPr>
          <w:ilvl w:val="0"/>
          <w:numId w:val="24"/>
        </w:numPr>
      </w:pPr>
      <w:r>
        <w:t>Windows Phone da Microsoft</w:t>
      </w:r>
      <w:r w:rsidR="00CC1459">
        <w:t>®;</w:t>
      </w:r>
    </w:p>
    <w:p w:rsidR="00CC1459" w:rsidRDefault="00CC1459" w:rsidP="00494694">
      <w:pPr>
        <w:pStyle w:val="PargrafodaLista"/>
        <w:numPr>
          <w:ilvl w:val="0"/>
          <w:numId w:val="24"/>
        </w:numPr>
      </w:pPr>
      <w:r>
        <w:t>Symbian da Nokia Corp.</w:t>
      </w:r>
      <w:r w:rsidR="008B5964">
        <w:t>,</w:t>
      </w:r>
    </w:p>
    <w:p w:rsidR="008B5964" w:rsidRDefault="008B5964" w:rsidP="00494694">
      <w:pPr>
        <w:pStyle w:val="PargrafodaLista"/>
        <w:numPr>
          <w:ilvl w:val="0"/>
          <w:numId w:val="24"/>
        </w:numPr>
      </w:pPr>
      <w:r>
        <w:t>Entre outros.</w:t>
      </w:r>
    </w:p>
    <w:p w:rsidR="00A54146" w:rsidRDefault="00C44407" w:rsidP="00A54146">
      <w:r>
        <w:t>Segundo Stokar (2011),</w:t>
      </w:r>
      <w:r w:rsidR="00A54146">
        <w:t xml:space="preserve"> além da compatibilidade com as principais plataformas móveis, o </w:t>
      </w:r>
      <w:r>
        <w:t xml:space="preserve">jQuery </w:t>
      </w:r>
      <w:r w:rsidRPr="00C44407">
        <w:rPr>
          <w:i/>
        </w:rPr>
        <w:t>Mobile</w:t>
      </w:r>
      <w:r>
        <w:t xml:space="preserve"> apresenta </w:t>
      </w:r>
      <w:r w:rsidR="00A54146">
        <w:t xml:space="preserve">outras </w:t>
      </w:r>
      <w:r>
        <w:t>características</w:t>
      </w:r>
      <w:r w:rsidR="00A54146">
        <w:t xml:space="preserve"> relevantes</w:t>
      </w:r>
      <w:r>
        <w:t>, tais como:</w:t>
      </w:r>
    </w:p>
    <w:p w:rsidR="00C44407" w:rsidRDefault="00C44407" w:rsidP="00C44407">
      <w:pPr>
        <w:pStyle w:val="PargrafodaLista"/>
        <w:numPr>
          <w:ilvl w:val="0"/>
          <w:numId w:val="26"/>
        </w:numPr>
      </w:pPr>
      <w:r>
        <w:t>Curva mínima de aprendizado – Devido a semelhança de sintaxe com o jQuery;</w:t>
      </w:r>
    </w:p>
    <w:p w:rsidR="00C44407" w:rsidRDefault="00D25CBE" w:rsidP="00C44407">
      <w:pPr>
        <w:pStyle w:val="PargrafodaLista"/>
        <w:numPr>
          <w:ilvl w:val="0"/>
          <w:numId w:val="26"/>
        </w:numPr>
      </w:pPr>
      <w:r>
        <w:t>Arquivos com tamanho reduzido e pouca dependência de imagens;</w:t>
      </w:r>
    </w:p>
    <w:p w:rsidR="00D25CBE" w:rsidRDefault="00D25CBE" w:rsidP="00C44407">
      <w:pPr>
        <w:pStyle w:val="PargrafodaLista"/>
        <w:numPr>
          <w:ilvl w:val="0"/>
          <w:numId w:val="26"/>
        </w:numPr>
      </w:pPr>
      <w:r>
        <w:t>Desenvolvimento rápido e requer poucas linha</w:t>
      </w:r>
      <w:r w:rsidR="00C53D13">
        <w:t>s</w:t>
      </w:r>
      <w:r>
        <w:t xml:space="preserve"> de código – Devido à linguagem de marcação HTML5</w:t>
      </w:r>
      <w:r w:rsidR="00C7454A">
        <w:t xml:space="preserve"> (</w:t>
      </w:r>
      <w:r w:rsidR="00C7454A" w:rsidRPr="00B703DC">
        <w:rPr>
          <w:i/>
        </w:rPr>
        <w:t>HyperText Markup Language</w:t>
      </w:r>
      <w:r w:rsidR="00C7454A">
        <w:rPr>
          <w:i/>
        </w:rPr>
        <w:t>, version 5</w:t>
      </w:r>
      <w:r w:rsidR="00C7454A">
        <w:t xml:space="preserve"> – Linguagem de Marcação de Hipertexto, versão 5)</w:t>
      </w:r>
      <w:r>
        <w:t>;</w:t>
      </w:r>
    </w:p>
    <w:p w:rsidR="00D25CBE" w:rsidRDefault="00D25CBE" w:rsidP="00C44407">
      <w:pPr>
        <w:pStyle w:val="PargrafodaLista"/>
        <w:numPr>
          <w:ilvl w:val="0"/>
          <w:numId w:val="26"/>
        </w:numPr>
      </w:pPr>
      <w:r>
        <w:t xml:space="preserve">Inicialização automática de todos componentes  jQuery </w:t>
      </w:r>
      <w:r w:rsidRPr="00D25CBE">
        <w:rPr>
          <w:i/>
        </w:rPr>
        <w:t>Mobile</w:t>
      </w:r>
      <w:r>
        <w:t xml:space="preserve"> disponíveis na p</w:t>
      </w:r>
      <w:r w:rsidR="00C53D13">
        <w:t>ágina,</w:t>
      </w:r>
    </w:p>
    <w:p w:rsidR="00D25CBE" w:rsidRDefault="005834FB" w:rsidP="00C44407">
      <w:pPr>
        <w:pStyle w:val="PargrafodaLista"/>
        <w:numPr>
          <w:ilvl w:val="0"/>
          <w:numId w:val="26"/>
        </w:numPr>
      </w:pPr>
      <w:r>
        <w:t xml:space="preserve">Facilidade em aplicar temas e </w:t>
      </w:r>
      <w:r w:rsidR="00C53D13">
        <w:t>customização em páginas inteiras ou em alguns objetos.</w:t>
      </w:r>
    </w:p>
    <w:p w:rsidR="00226560" w:rsidRDefault="00226560" w:rsidP="0059516C"/>
    <w:p w:rsidR="0059516C" w:rsidRDefault="0059516C" w:rsidP="0059516C">
      <w:r>
        <w:t>Voltando-se para a parte técnica da plataforma, Stokar (2011), apresenta um trecho de código</w:t>
      </w:r>
      <w:r w:rsidR="004708F6">
        <w:t xml:space="preserve"> fonte</w:t>
      </w:r>
      <w:r>
        <w:t xml:space="preserve"> que compõe a estrutura básica de uma página construída com jQuery </w:t>
      </w:r>
      <w:r w:rsidRPr="0059516C">
        <w:rPr>
          <w:i/>
        </w:rPr>
        <w:t>Mobile</w:t>
      </w:r>
      <w:r w:rsidR="00C7454A">
        <w:t xml:space="preserve">. O exemplo é mostrado pela </w:t>
      </w:r>
      <w:r w:rsidR="0078276D">
        <w:fldChar w:fldCharType="begin"/>
      </w:r>
      <w:r w:rsidR="00C7454A">
        <w:instrText xml:space="preserve"> REF _Ref298966957 \h </w:instrText>
      </w:r>
      <w:r w:rsidR="0078276D">
        <w:fldChar w:fldCharType="separate"/>
      </w:r>
      <w:r w:rsidR="00016279">
        <w:t xml:space="preserve">Figura </w:t>
      </w:r>
      <w:r w:rsidR="00016279">
        <w:rPr>
          <w:noProof/>
        </w:rPr>
        <w:t>2</w:t>
      </w:r>
      <w:r w:rsidR="00016279">
        <w:t>.</w:t>
      </w:r>
      <w:r w:rsidR="00016279">
        <w:rPr>
          <w:noProof/>
        </w:rPr>
        <w:t>2</w:t>
      </w:r>
      <w:r w:rsidR="0078276D">
        <w:fldChar w:fldCharType="end"/>
      </w:r>
      <w:r w:rsidR="00C7454A">
        <w:t>.</w:t>
      </w:r>
    </w:p>
    <w:p w:rsidR="00C7454A" w:rsidRDefault="00C7454A" w:rsidP="00C7454A">
      <w:pPr>
        <w:keepNext/>
      </w:pPr>
      <w:r>
        <w:rPr>
          <w:noProof/>
        </w:rPr>
        <w:lastRenderedPageBreak/>
        <w:drawing>
          <wp:inline distT="0" distB="0" distL="0" distR="0">
            <wp:extent cx="4086796" cy="1105054"/>
            <wp:effectExtent l="19050" t="0" r="8954" b="0"/>
            <wp:docPr id="8" name="Imagem 7" descr="jQM_Estru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QM_Estrutura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796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54A" w:rsidRDefault="00C7454A" w:rsidP="00461E71">
      <w:pPr>
        <w:pStyle w:val="Legenda"/>
      </w:pPr>
      <w:bookmarkStart w:id="110" w:name="_Ref298966957"/>
      <w:bookmarkStart w:id="111" w:name="_Toc309505773"/>
      <w:r>
        <w:t xml:space="preserve">Figura </w:t>
      </w:r>
      <w:fldSimple w:instr=" STYLEREF 1 \s ">
        <w:r w:rsidR="00016279">
          <w:rPr>
            <w:noProof/>
          </w:rPr>
          <w:t>2</w:t>
        </w:r>
      </w:fldSimple>
      <w:r w:rsidR="00CF7EA9">
        <w:t>.</w:t>
      </w:r>
      <w:fldSimple w:instr=" SEQ Figura \* ARABIC \s 1 ">
        <w:r w:rsidR="00016279">
          <w:rPr>
            <w:noProof/>
          </w:rPr>
          <w:t>2</w:t>
        </w:r>
      </w:fldSimple>
      <w:bookmarkEnd w:id="110"/>
      <w:r>
        <w:t>. Estrutura básica de página</w:t>
      </w:r>
      <w:r w:rsidR="004708F6">
        <w:t xml:space="preserve"> em</w:t>
      </w:r>
      <w:r>
        <w:t xml:space="preserve"> jQuery Mobile</w:t>
      </w:r>
      <w:r w:rsidR="0031263D">
        <w:t>. Fonte: The Archer Group (2011)</w:t>
      </w:r>
      <w:bookmarkEnd w:id="111"/>
    </w:p>
    <w:p w:rsidR="00C7454A" w:rsidRDefault="00226560" w:rsidP="0059516C">
      <w:r>
        <w:t xml:space="preserve">Cada seção da página é composta por uma </w:t>
      </w:r>
      <w:r w:rsidRPr="00226560">
        <w:rPr>
          <w:i/>
        </w:rPr>
        <w:t>tag</w:t>
      </w:r>
      <w:r>
        <w:rPr>
          <w:i/>
        </w:rPr>
        <w:t xml:space="preserve"> </w:t>
      </w:r>
      <w:r>
        <w:t xml:space="preserve">(identificador) </w:t>
      </w:r>
      <w:r w:rsidRPr="003F1249">
        <w:rPr>
          <w:i/>
        </w:rPr>
        <w:t>div</w:t>
      </w:r>
      <w:r>
        <w:t xml:space="preserve"> e o que diferencia cada seção é o atributo </w:t>
      </w:r>
      <w:r w:rsidRPr="00226560">
        <w:rPr>
          <w:i/>
        </w:rPr>
        <w:t>data-role</w:t>
      </w:r>
      <w:r>
        <w:t xml:space="preserve"> </w:t>
      </w:r>
      <w:r w:rsidR="004851AF">
        <w:t xml:space="preserve">(de forma não literal, quer </w:t>
      </w:r>
      <w:r>
        <w:t>dizer “</w:t>
      </w:r>
      <w:r w:rsidR="009A74BC">
        <w:t>a</w:t>
      </w:r>
      <w:r>
        <w:t xml:space="preserve"> </w:t>
      </w:r>
      <w:r w:rsidR="009A74BC">
        <w:t>função</w:t>
      </w:r>
      <w:r w:rsidR="004851AF">
        <w:t>/comportamento daquela parte da página</w:t>
      </w:r>
      <w:r w:rsidR="003F1249">
        <w:t>”</w:t>
      </w:r>
      <w:r w:rsidR="004851AF">
        <w:t>)</w:t>
      </w:r>
      <w:r>
        <w:t xml:space="preserve">. Os valores possíveis são </w:t>
      </w:r>
      <w:r w:rsidRPr="00226560">
        <w:rPr>
          <w:i/>
        </w:rPr>
        <w:t>page</w:t>
      </w:r>
      <w:r>
        <w:t xml:space="preserve"> (Página), </w:t>
      </w:r>
      <w:r w:rsidRPr="004851AF">
        <w:rPr>
          <w:i/>
        </w:rPr>
        <w:t>header</w:t>
      </w:r>
      <w:r>
        <w:t xml:space="preserve"> (cabeçalho), </w:t>
      </w:r>
      <w:r w:rsidRPr="004851AF">
        <w:rPr>
          <w:i/>
        </w:rPr>
        <w:t>content</w:t>
      </w:r>
      <w:r>
        <w:t xml:space="preserve"> (conteúdo) e </w:t>
      </w:r>
      <w:r w:rsidRPr="004851AF">
        <w:rPr>
          <w:i/>
        </w:rPr>
        <w:t>footer</w:t>
      </w:r>
      <w:r>
        <w:t xml:space="preserve"> (rodapé) </w:t>
      </w:r>
      <w:sdt>
        <w:sdtPr>
          <w:id w:val="1799924"/>
          <w:citation/>
        </w:sdtPr>
        <w:sdtContent>
          <w:fldSimple w:instr=" CITATION Lau11 \l 1046 ">
            <w:r w:rsidR="00016279">
              <w:rPr>
                <w:noProof/>
              </w:rPr>
              <w:t>(STOKAR, 2011)</w:t>
            </w:r>
          </w:fldSimple>
        </w:sdtContent>
      </w:sdt>
      <w:r>
        <w:t>.</w:t>
      </w:r>
      <w:r w:rsidR="004851AF">
        <w:t xml:space="preserve"> </w:t>
      </w:r>
    </w:p>
    <w:p w:rsidR="00223C6D" w:rsidRDefault="00223C6D" w:rsidP="00223C6D"/>
    <w:p w:rsidR="00223C6D" w:rsidRDefault="00223C6D" w:rsidP="00223C6D"/>
    <w:p w:rsidR="00872C14" w:rsidRDefault="00872C14" w:rsidP="00040484"/>
    <w:p w:rsidR="008063F1" w:rsidRDefault="008063F1" w:rsidP="000D3D95"/>
    <w:p w:rsidR="008063F1" w:rsidRPr="00040484" w:rsidRDefault="008063F1" w:rsidP="00CB050E">
      <w:pPr>
        <w:ind w:firstLine="0"/>
      </w:pPr>
    </w:p>
    <w:p w:rsidR="00284030" w:rsidRPr="00113FF7" w:rsidRDefault="00AF167E" w:rsidP="006F3AA5">
      <w:pPr>
        <w:pStyle w:val="Ttulo1"/>
      </w:pPr>
      <w:bookmarkStart w:id="112" w:name="_Toc309505763"/>
      <w:r>
        <w:lastRenderedPageBreak/>
        <w:t>METODOLOGIA</w:t>
      </w:r>
      <w:bookmarkEnd w:id="112"/>
    </w:p>
    <w:p w:rsidR="0010724C" w:rsidRDefault="0010724C" w:rsidP="007E6AEB">
      <w:r>
        <w:t xml:space="preserve">Conforme descrito no tópico 1.1, o estudo de caso adotado foi o ambiente de uma feira ou evento de tecnologia. </w:t>
      </w:r>
      <w:r w:rsidR="00DF1179">
        <w:t>N</w:t>
      </w:r>
      <w:r w:rsidR="003B1DAE">
        <w:t xml:space="preserve">o decorrer dessa seção, </w:t>
      </w:r>
      <w:r w:rsidR="006A1E56">
        <w:t xml:space="preserve">os exemplos foram </w:t>
      </w:r>
      <w:r w:rsidR="000F4166">
        <w:t>dados</w:t>
      </w:r>
      <w:r w:rsidR="003B1DAE">
        <w:t xml:space="preserve"> considerando o tema</w:t>
      </w:r>
      <w:r w:rsidR="006A1E56">
        <w:t xml:space="preserve">, mas o </w:t>
      </w:r>
      <w:r w:rsidR="009B1052">
        <w:t>projeto</w:t>
      </w:r>
      <w:r w:rsidR="000F4166">
        <w:t xml:space="preserve"> em si</w:t>
      </w:r>
      <w:r w:rsidR="006A1E56">
        <w:t xml:space="preserve"> foi </w:t>
      </w:r>
      <w:r w:rsidR="003B1DAE">
        <w:t>desenvolvido</w:t>
      </w:r>
      <w:r w:rsidR="006A1E56">
        <w:t xml:space="preserve"> </w:t>
      </w:r>
      <w:r w:rsidR="000F4166">
        <w:t>com uma estrutura</w:t>
      </w:r>
      <w:r w:rsidR="00E71153">
        <w:t xml:space="preserve"> generalista</w:t>
      </w:r>
      <w:r w:rsidR="000F4166">
        <w:t xml:space="preserve"> </w:t>
      </w:r>
      <w:r w:rsidR="00E71153">
        <w:t>para atender</w:t>
      </w:r>
      <w:r w:rsidR="003B1DAE">
        <w:t xml:space="preserve"> o maior número possível de assuntos</w:t>
      </w:r>
      <w:r w:rsidR="006A1E56">
        <w:t>.</w:t>
      </w:r>
    </w:p>
    <w:p w:rsidR="000D1C69" w:rsidRDefault="00C12314" w:rsidP="007E6AEB">
      <w:r>
        <w:t>O</w:t>
      </w:r>
      <w:r w:rsidR="004D19AB">
        <w:t xml:space="preserve"> sistema</w:t>
      </w:r>
      <w:r>
        <w:t xml:space="preserve"> proposto neste trabalho </w:t>
      </w:r>
      <w:r w:rsidR="004D19AB">
        <w:t xml:space="preserve">foi desenvolvido em duas </w:t>
      </w:r>
      <w:r w:rsidR="000D1C69">
        <w:t>etapas:</w:t>
      </w:r>
    </w:p>
    <w:p w:rsidR="000D1C69" w:rsidRDefault="000D1C69" w:rsidP="000D1C69">
      <w:pPr>
        <w:pStyle w:val="PargrafodaLista"/>
        <w:numPr>
          <w:ilvl w:val="0"/>
          <w:numId w:val="33"/>
        </w:numPr>
      </w:pPr>
      <w:r>
        <w:t xml:space="preserve">Módulo </w:t>
      </w:r>
      <w:r w:rsidRPr="000D1C69">
        <w:rPr>
          <w:i/>
        </w:rPr>
        <w:t>Web</w:t>
      </w:r>
      <w:r w:rsidR="00992F9A">
        <w:t>;</w:t>
      </w:r>
    </w:p>
    <w:p w:rsidR="000D1C69" w:rsidRDefault="000D1C69" w:rsidP="000D1C69">
      <w:pPr>
        <w:pStyle w:val="PargrafodaLista"/>
        <w:numPr>
          <w:ilvl w:val="0"/>
          <w:numId w:val="33"/>
        </w:numPr>
      </w:pPr>
      <w:r>
        <w:t xml:space="preserve">Módulo </w:t>
      </w:r>
      <w:r w:rsidRPr="000D1C69">
        <w:rPr>
          <w:i/>
        </w:rPr>
        <w:t>Mobile</w:t>
      </w:r>
      <w:r>
        <w:t xml:space="preserve"> (móvel).</w:t>
      </w:r>
    </w:p>
    <w:p w:rsidR="000D1C69" w:rsidRDefault="000D1C69" w:rsidP="000D1C69"/>
    <w:p w:rsidR="004D19AB" w:rsidRDefault="00C12314" w:rsidP="007E6AEB">
      <w:r>
        <w:t xml:space="preserve">A primeira parte corresponde ao módulo do sistema que é acessado pela organização do evento. </w:t>
      </w:r>
      <w:r w:rsidR="000D1C69">
        <w:t>D</w:t>
      </w:r>
      <w:r>
        <w:t xml:space="preserve">esenvolvido para o ambiente </w:t>
      </w:r>
      <w:r w:rsidRPr="00C12314">
        <w:rPr>
          <w:i/>
        </w:rPr>
        <w:t>web</w:t>
      </w:r>
      <w:r w:rsidR="000D1C69">
        <w:t xml:space="preserve">, </w:t>
      </w:r>
      <w:r>
        <w:t xml:space="preserve">sua estrutura permite que os administradores realizem a manutenção das informações referentes ao </w:t>
      </w:r>
      <w:r w:rsidR="00534C3E">
        <w:t>evento</w:t>
      </w:r>
      <w:r w:rsidR="005214C3">
        <w:t xml:space="preserve">, áreas, </w:t>
      </w:r>
      <w:r w:rsidR="000D1C69">
        <w:t xml:space="preserve">categorias e aos perfis dos estandes ou palestrantes. </w:t>
      </w:r>
      <w:r w:rsidR="00AE7078">
        <w:t>O segundo módulo</w:t>
      </w:r>
      <w:r w:rsidR="000D1C69">
        <w:t xml:space="preserve"> do sistema foi </w:t>
      </w:r>
      <w:r w:rsidR="00AE7078">
        <w:t>desenvolvido</w:t>
      </w:r>
      <w:r w:rsidR="000D1C69">
        <w:t xml:space="preserve"> para a plataforma </w:t>
      </w:r>
      <w:r w:rsidR="000D1C69" w:rsidRPr="00AE7078">
        <w:rPr>
          <w:i/>
        </w:rPr>
        <w:t>web</w:t>
      </w:r>
      <w:r w:rsidR="000D1C69">
        <w:t xml:space="preserve"> </w:t>
      </w:r>
      <w:r w:rsidR="00AD4D43" w:rsidRPr="00AD4D43">
        <w:rPr>
          <w:i/>
        </w:rPr>
        <w:t>mobile</w:t>
      </w:r>
      <w:r w:rsidR="00AE7078">
        <w:t>. É a parte do sistema que o visitante da feira</w:t>
      </w:r>
      <w:r w:rsidR="00C72159">
        <w:t xml:space="preserve"> ou evento</w:t>
      </w:r>
      <w:r w:rsidR="00AE7078">
        <w:t xml:space="preserve"> </w:t>
      </w:r>
      <w:r w:rsidR="00AD4D43">
        <w:t>acessa</w:t>
      </w:r>
      <w:r w:rsidR="00AE7078">
        <w:t xml:space="preserve"> através de seu dispositivo móvel.</w:t>
      </w:r>
    </w:p>
    <w:p w:rsidR="00AE7078" w:rsidRDefault="00AE7078" w:rsidP="007E6AEB">
      <w:r>
        <w:t xml:space="preserve">O cenário descrito acima pode ser verificado graficamente </w:t>
      </w:r>
      <w:r w:rsidR="002A790C">
        <w:t>na</w:t>
      </w:r>
      <w:r w:rsidR="00CA248F">
        <w:t xml:space="preserve"> </w:t>
      </w:r>
      <w:r w:rsidR="0078276D">
        <w:fldChar w:fldCharType="begin"/>
      </w:r>
      <w:r w:rsidR="003E739A">
        <w:instrText xml:space="preserve"> REF _Ref306131481 \h </w:instrText>
      </w:r>
      <w:r w:rsidR="0078276D">
        <w:fldChar w:fldCharType="separate"/>
      </w:r>
      <w:r w:rsidR="00016279">
        <w:t xml:space="preserve">Figura </w:t>
      </w:r>
      <w:r w:rsidR="00016279">
        <w:rPr>
          <w:noProof/>
        </w:rPr>
        <w:t>3</w:t>
      </w:r>
      <w:r w:rsidR="00016279">
        <w:t>.</w:t>
      </w:r>
      <w:r w:rsidR="00016279">
        <w:rPr>
          <w:noProof/>
        </w:rPr>
        <w:t>1</w:t>
      </w:r>
      <w:r w:rsidR="0078276D">
        <w:fldChar w:fldCharType="end"/>
      </w:r>
      <w:r>
        <w:t>:</w:t>
      </w:r>
    </w:p>
    <w:p w:rsidR="00CA248F" w:rsidRDefault="00FB51CF" w:rsidP="00CA248F">
      <w:pPr>
        <w:keepNext/>
        <w:ind w:firstLine="0"/>
      </w:pPr>
      <w:r>
        <w:rPr>
          <w:noProof/>
        </w:rPr>
        <w:lastRenderedPageBreak/>
        <w:drawing>
          <wp:inline distT="0" distB="0" distL="0" distR="0">
            <wp:extent cx="5760720" cy="4320540"/>
            <wp:effectExtent l="19050" t="0" r="0" b="0"/>
            <wp:docPr id="13" name="Imagem 12" descr="visã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são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90C" w:rsidRDefault="00CA248F" w:rsidP="00461E71">
      <w:pPr>
        <w:pStyle w:val="Legenda"/>
      </w:pPr>
      <w:bookmarkStart w:id="113" w:name="_Ref306131481"/>
      <w:bookmarkStart w:id="114" w:name="_Toc309505774"/>
      <w:r>
        <w:t xml:space="preserve">Figura </w:t>
      </w:r>
      <w:fldSimple w:instr=" STYLEREF 1 \s ">
        <w:r w:rsidR="00016279">
          <w:rPr>
            <w:noProof/>
          </w:rPr>
          <w:t>3</w:t>
        </w:r>
      </w:fldSimple>
      <w:r w:rsidR="00CF7EA9">
        <w:t>.</w:t>
      </w:r>
      <w:fldSimple w:instr=" SEQ Figura \* ARABIC \s 1 ">
        <w:r w:rsidR="00016279">
          <w:rPr>
            <w:noProof/>
          </w:rPr>
          <w:t>1</w:t>
        </w:r>
      </w:fldSimple>
      <w:bookmarkEnd w:id="113"/>
      <w:r>
        <w:t>. Visão geral do projeto</w:t>
      </w:r>
      <w:r w:rsidR="004C4246">
        <w:t>.</w:t>
      </w:r>
      <w:bookmarkEnd w:id="114"/>
    </w:p>
    <w:p w:rsidR="002A790C" w:rsidRDefault="002A790C" w:rsidP="00AD4D43">
      <w:pPr>
        <w:ind w:firstLine="0"/>
      </w:pPr>
    </w:p>
    <w:p w:rsidR="008D60C9" w:rsidRDefault="00AD4D43" w:rsidP="006F3AA5">
      <w:pPr>
        <w:pStyle w:val="Ttulo2"/>
      </w:pPr>
      <w:bookmarkStart w:id="115" w:name="_Toc309505764"/>
      <w:r>
        <w:t>S</w:t>
      </w:r>
      <w:r w:rsidR="008D60C9">
        <w:t>I</w:t>
      </w:r>
      <w:r>
        <w:t>STEMA WEB</w:t>
      </w:r>
      <w:bookmarkEnd w:id="115"/>
    </w:p>
    <w:p w:rsidR="007D4EC8" w:rsidRDefault="007D4EC8" w:rsidP="00FC0CBD">
      <w:r>
        <w:t xml:space="preserve">A principal função dessa parte do sistema é prover </w:t>
      </w:r>
      <w:r w:rsidR="00953364">
        <w:t>aos organizadores do evento</w:t>
      </w:r>
      <w:r w:rsidR="00D85463">
        <w:t xml:space="preserve"> o acesso à manutenção dos dados </w:t>
      </w:r>
      <w:r w:rsidR="00D30659">
        <w:t>que serão utilizados n</w:t>
      </w:r>
      <w:r w:rsidR="00D85463">
        <w:t>o módulo m</w:t>
      </w:r>
      <w:r w:rsidR="008A436C">
        <w:t xml:space="preserve">óvel. </w:t>
      </w:r>
      <w:r w:rsidR="005B2B72">
        <w:t xml:space="preserve">Os administradores podem acessar os cadastros pela </w:t>
      </w:r>
      <w:r w:rsidR="00AD2ECA">
        <w:t>I</w:t>
      </w:r>
      <w:r w:rsidR="005B2B72">
        <w:t>nternet através de computadores pessoais.</w:t>
      </w:r>
      <w:r w:rsidR="00D00860">
        <w:t xml:space="preserve"> </w:t>
      </w:r>
      <w:r w:rsidR="00D00860" w:rsidRPr="00D00860">
        <w:t>Os dados são protegidos por um método que garante o acesso somente a indivíduos previamente cadastrados no banco de dados, autenticados com usuário e senha</w:t>
      </w:r>
      <w:r w:rsidR="00442EF4">
        <w:t>.</w:t>
      </w:r>
    </w:p>
    <w:p w:rsidR="00FC0CBD" w:rsidRDefault="00E11A37" w:rsidP="00FC0CBD">
      <w:r>
        <w:t>Todas as</w:t>
      </w:r>
      <w:r w:rsidR="000805A0">
        <w:t xml:space="preserve"> </w:t>
      </w:r>
      <w:r w:rsidR="00092483">
        <w:t xml:space="preserve">interfaces </w:t>
      </w:r>
      <w:r w:rsidR="00785B8A">
        <w:t>gráficas</w:t>
      </w:r>
      <w:r w:rsidR="00092483">
        <w:t xml:space="preserve"> e classes relacionadas</w:t>
      </w:r>
      <w:r w:rsidR="00B93AE0">
        <w:t xml:space="preserve"> com o banco de dados d</w:t>
      </w:r>
      <w:r>
        <w:t>este módulo foram</w:t>
      </w:r>
      <w:r w:rsidR="00FC0CBD">
        <w:t xml:space="preserve"> geradas usando o</w:t>
      </w:r>
      <w:r w:rsidR="00B63F05">
        <w:t xml:space="preserve"> </w:t>
      </w:r>
      <w:r w:rsidR="00FC0CBD" w:rsidRPr="00FC0CBD">
        <w:rPr>
          <w:i/>
        </w:rPr>
        <w:t>Scaffold</w:t>
      </w:r>
      <w:r w:rsidR="00075741">
        <w:t>.</w:t>
      </w:r>
      <w:r w:rsidR="00B52C01">
        <w:t xml:space="preserve"> </w:t>
      </w:r>
      <w:r w:rsidR="005337E0">
        <w:t xml:space="preserve">As classes </w:t>
      </w:r>
      <w:r>
        <w:t>são</w:t>
      </w:r>
      <w:r w:rsidR="005337E0">
        <w:t xml:space="preserve">: </w:t>
      </w:r>
      <w:r w:rsidR="00EF4EB4">
        <w:t>Assunto</w:t>
      </w:r>
      <w:r w:rsidR="005337E0">
        <w:t>, Área, Categoria</w:t>
      </w:r>
      <w:r>
        <w:t xml:space="preserve"> e Perfil.</w:t>
      </w:r>
      <w:r w:rsidR="004E6E63">
        <w:t xml:space="preserve"> Assim, cada estrutura contém uma tela de lista, inclusão, exclusão e alteração</w:t>
      </w:r>
      <w:r w:rsidR="00B93AE0">
        <w:t xml:space="preserve"> de dados</w:t>
      </w:r>
      <w:r w:rsidR="004E6E63">
        <w:t>.</w:t>
      </w:r>
      <w:r w:rsidR="00FC05A2">
        <w:t xml:space="preserve"> No entanto, o relacionamento entre as classes </w:t>
      </w:r>
      <w:r w:rsidR="00B63F05">
        <w:t>fo</w:t>
      </w:r>
      <w:r w:rsidR="00953771">
        <w:t>i definido</w:t>
      </w:r>
      <w:r w:rsidR="00FC05A2">
        <w:t xml:space="preserve"> </w:t>
      </w:r>
      <w:r w:rsidR="00953771">
        <w:t>por</w:t>
      </w:r>
      <w:r w:rsidR="00FC05A2">
        <w:t xml:space="preserve"> programação, pois o gerador não se encarrega d</w:t>
      </w:r>
      <w:r w:rsidR="004A580D">
        <w:t>essa tarefa</w:t>
      </w:r>
      <w:r w:rsidR="00FC05A2">
        <w:t xml:space="preserve">. A </w:t>
      </w:r>
      <w:r w:rsidR="00E83E47">
        <w:t>hierarquia</w:t>
      </w:r>
      <w:r w:rsidR="00FC05A2">
        <w:t xml:space="preserve"> de relacionamento é</w:t>
      </w:r>
      <w:r w:rsidR="00E83E47">
        <w:t xml:space="preserve"> ilustrada na </w:t>
      </w:r>
      <w:r w:rsidR="0078276D">
        <w:fldChar w:fldCharType="begin"/>
      </w:r>
      <w:r w:rsidR="00E83E47">
        <w:instrText xml:space="preserve"> REF _Ref309201727 \h </w:instrText>
      </w:r>
      <w:r w:rsidR="0078276D">
        <w:fldChar w:fldCharType="separate"/>
      </w:r>
      <w:r w:rsidR="00016279">
        <w:t xml:space="preserve">Figura </w:t>
      </w:r>
      <w:r w:rsidR="00016279">
        <w:rPr>
          <w:noProof/>
        </w:rPr>
        <w:t>3</w:t>
      </w:r>
      <w:r w:rsidR="00016279">
        <w:t>.</w:t>
      </w:r>
      <w:r w:rsidR="00016279">
        <w:rPr>
          <w:noProof/>
        </w:rPr>
        <w:t>2</w:t>
      </w:r>
      <w:r w:rsidR="0078276D">
        <w:fldChar w:fldCharType="end"/>
      </w:r>
      <w:r w:rsidR="00FC05A2">
        <w:t>:</w:t>
      </w:r>
    </w:p>
    <w:p w:rsidR="00E83E47" w:rsidRDefault="006829C5" w:rsidP="00E83E47">
      <w:pPr>
        <w:keepNext/>
      </w:pPr>
      <w:r>
        <w:rPr>
          <w:noProof/>
        </w:rPr>
        <w:lastRenderedPageBreak/>
        <w:drawing>
          <wp:inline distT="0" distB="0" distL="0" distR="0">
            <wp:extent cx="4913349" cy="2190750"/>
            <wp:effectExtent l="19050" t="0" r="1551" b="0"/>
            <wp:docPr id="16" name="Imagem 15" descr="organograma_clas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ganograma_classes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7782" cy="219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E47" w:rsidRDefault="00E83E47" w:rsidP="00E83E47">
      <w:pPr>
        <w:pStyle w:val="Legenda"/>
      </w:pPr>
      <w:bookmarkStart w:id="116" w:name="_Ref309201727"/>
      <w:bookmarkStart w:id="117" w:name="_Toc309505775"/>
      <w:r>
        <w:t xml:space="preserve">Figura </w:t>
      </w:r>
      <w:fldSimple w:instr=" STYLEREF 1 \s ">
        <w:r w:rsidR="00016279">
          <w:rPr>
            <w:noProof/>
          </w:rPr>
          <w:t>3</w:t>
        </w:r>
      </w:fldSimple>
      <w:r w:rsidR="00CF7EA9">
        <w:t>.</w:t>
      </w:r>
      <w:fldSimple w:instr=" SEQ Figura \* ARABIC \s 1 ">
        <w:r w:rsidR="00016279">
          <w:rPr>
            <w:noProof/>
          </w:rPr>
          <w:t>2</w:t>
        </w:r>
      </w:fldSimple>
      <w:bookmarkEnd w:id="116"/>
      <w:r>
        <w:t>. Hierarquia de relacionamento entre as classes principais</w:t>
      </w:r>
      <w:r w:rsidR="004C4246">
        <w:t>.</w:t>
      </w:r>
      <w:bookmarkEnd w:id="117"/>
    </w:p>
    <w:p w:rsidR="00E83E47" w:rsidRDefault="00E83E47" w:rsidP="00E83E47">
      <w:r>
        <w:t>Onde:</w:t>
      </w:r>
    </w:p>
    <w:p w:rsidR="00E83E47" w:rsidRDefault="00084A84" w:rsidP="00084A84">
      <w:pPr>
        <w:pStyle w:val="PargrafodaLista"/>
        <w:numPr>
          <w:ilvl w:val="0"/>
          <w:numId w:val="36"/>
        </w:numPr>
      </w:pPr>
      <w:r>
        <w:t xml:space="preserve">Assunto: Representa o </w:t>
      </w:r>
      <w:r w:rsidR="007C62D4">
        <w:t xml:space="preserve">tema ou nome do que a ferramenta vai </w:t>
      </w:r>
      <w:r w:rsidR="00743E0C">
        <w:t>categorizar</w:t>
      </w:r>
      <w:r w:rsidR="007C62D4">
        <w:t>. No estudo de caso armazenaria o nome de um evento</w:t>
      </w:r>
      <w:r w:rsidR="00743E0C">
        <w:t xml:space="preserve">. </w:t>
      </w:r>
      <w:r w:rsidR="00A01DBD">
        <w:t>Um</w:t>
      </w:r>
      <w:r w:rsidR="00D3472B">
        <w:t xml:space="preserve"> assunto contém diversas </w:t>
      </w:r>
      <w:r w:rsidR="00F05926">
        <w:t>á</w:t>
      </w:r>
      <w:r w:rsidR="00D3472B">
        <w:t>reas;</w:t>
      </w:r>
    </w:p>
    <w:p w:rsidR="00743E0C" w:rsidRDefault="00743E0C" w:rsidP="00084A84">
      <w:pPr>
        <w:pStyle w:val="PargrafodaLista"/>
        <w:numPr>
          <w:ilvl w:val="0"/>
          <w:numId w:val="36"/>
        </w:numPr>
      </w:pPr>
      <w:r>
        <w:t>Área</w:t>
      </w:r>
      <w:r w:rsidR="00D3472B">
        <w:t xml:space="preserve">s: São as macro-divisões do tema escolhido. É a primeira categorização que o administrador irá fazer. </w:t>
      </w:r>
      <w:r w:rsidR="007E35FF">
        <w:t>Para cada</w:t>
      </w:r>
      <w:r w:rsidR="00D3472B">
        <w:t xml:space="preserve"> área </w:t>
      </w:r>
      <w:r w:rsidR="007E35FF">
        <w:t>há diversas</w:t>
      </w:r>
      <w:r w:rsidR="00D3472B">
        <w:t xml:space="preserve"> categorias;</w:t>
      </w:r>
    </w:p>
    <w:p w:rsidR="00D3472B" w:rsidRDefault="00D3472B" w:rsidP="00084A84">
      <w:pPr>
        <w:pStyle w:val="PargrafodaLista"/>
        <w:numPr>
          <w:ilvl w:val="0"/>
          <w:numId w:val="36"/>
        </w:numPr>
      </w:pPr>
      <w:r>
        <w:t xml:space="preserve">Categorias: </w:t>
      </w:r>
      <w:r w:rsidR="00530367">
        <w:t xml:space="preserve">São as divisões principais </w:t>
      </w:r>
      <w:r w:rsidR="00A01DBD">
        <w:t>feitas pelo administrador</w:t>
      </w:r>
      <w:r w:rsidR="00530367">
        <w:t>, dentro de cada área. Através da</w:t>
      </w:r>
      <w:r w:rsidR="00F04B4D">
        <w:t>s</w:t>
      </w:r>
      <w:r w:rsidR="00530367">
        <w:t xml:space="preserve"> categoria</w:t>
      </w:r>
      <w:r w:rsidR="00F04B4D">
        <w:t>s,</w:t>
      </w:r>
      <w:r w:rsidR="00530367">
        <w:t xml:space="preserve"> o usuário encontra os perfis;</w:t>
      </w:r>
    </w:p>
    <w:p w:rsidR="000805A0" w:rsidRDefault="00530367" w:rsidP="00EC4E29">
      <w:pPr>
        <w:pStyle w:val="PargrafodaLista"/>
        <w:numPr>
          <w:ilvl w:val="0"/>
          <w:numId w:val="36"/>
        </w:numPr>
      </w:pPr>
      <w:r>
        <w:t>Perfis:</w:t>
      </w:r>
      <w:r w:rsidR="00A01DBD">
        <w:t xml:space="preserve"> Responsável por armazenar os perfis </w:t>
      </w:r>
      <w:r w:rsidR="00B6085E">
        <w:t>do Twitter</w:t>
      </w:r>
      <w:r w:rsidR="00AC7728">
        <w:t>. No estudo de caso,</w:t>
      </w:r>
      <w:r w:rsidR="00B6085E">
        <w:t xml:space="preserve"> </w:t>
      </w:r>
      <w:r w:rsidR="00AC7728">
        <w:t xml:space="preserve">os perfis seriam de </w:t>
      </w:r>
      <w:r w:rsidR="00B6085E">
        <w:t>palestrantes e estandes de um evento</w:t>
      </w:r>
      <w:r w:rsidR="00A01DBD">
        <w:t>.</w:t>
      </w:r>
    </w:p>
    <w:p w:rsidR="00EC4E29" w:rsidRDefault="00EC4E29" w:rsidP="00EC4E29"/>
    <w:p w:rsidR="00A30DBA" w:rsidRDefault="00A30DBA" w:rsidP="00EC4E29">
      <w:r>
        <w:t>Essa mesma estrutura de classes é utilizada como base para os dois módulos que dividem o projeto</w:t>
      </w:r>
      <w:r w:rsidR="002A1FFD">
        <w:t xml:space="preserve"> – </w:t>
      </w:r>
      <w:r w:rsidR="002A1FFD" w:rsidRPr="002A1FFD">
        <w:rPr>
          <w:i/>
        </w:rPr>
        <w:t>Web</w:t>
      </w:r>
      <w:r w:rsidR="002A1FFD">
        <w:t xml:space="preserve"> e Móvel</w:t>
      </w:r>
      <w:r>
        <w:t>. Para cada m</w:t>
      </w:r>
      <w:r w:rsidR="003C50B1">
        <w:t xml:space="preserve">ódulo as classes </w:t>
      </w:r>
      <w:r w:rsidR="00216875">
        <w:t>são utilizadas de forma diferente</w:t>
      </w:r>
      <w:r w:rsidR="003C50B1">
        <w:t xml:space="preserve">, conforme demonstrado a seguir na </w:t>
      </w:r>
      <w:r w:rsidR="0078276D">
        <w:fldChar w:fldCharType="begin"/>
      </w:r>
      <w:r w:rsidR="003C50B1">
        <w:instrText xml:space="preserve"> REF _Ref309339228 \h </w:instrText>
      </w:r>
      <w:r w:rsidR="0078276D">
        <w:fldChar w:fldCharType="separate"/>
      </w:r>
      <w:r w:rsidR="00016279">
        <w:t xml:space="preserve">Figura </w:t>
      </w:r>
      <w:r w:rsidR="00016279">
        <w:rPr>
          <w:noProof/>
        </w:rPr>
        <w:t>3</w:t>
      </w:r>
      <w:r w:rsidR="00016279">
        <w:t>.</w:t>
      </w:r>
      <w:r w:rsidR="00016279">
        <w:rPr>
          <w:noProof/>
        </w:rPr>
        <w:t>3</w:t>
      </w:r>
      <w:r w:rsidR="0078276D">
        <w:fldChar w:fldCharType="end"/>
      </w:r>
      <w:r w:rsidR="003C50B1">
        <w:t>:</w:t>
      </w:r>
    </w:p>
    <w:p w:rsidR="003C50B1" w:rsidRDefault="003C50B1" w:rsidP="00016279">
      <w:pPr>
        <w:keepNext/>
        <w:ind w:firstLine="0"/>
      </w:pPr>
      <w:r>
        <w:rPr>
          <w:noProof/>
        </w:rPr>
        <w:lastRenderedPageBreak/>
        <w:drawing>
          <wp:inline distT="0" distB="0" distL="0" distR="0">
            <wp:extent cx="5295900" cy="3971925"/>
            <wp:effectExtent l="19050" t="0" r="0" b="0"/>
            <wp:docPr id="15" name="Imagem 14" descr="classe_x_responsabilid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e_x_responsabilidade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4149" cy="397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294" w:rsidRDefault="003C50B1" w:rsidP="00952294">
      <w:pPr>
        <w:pStyle w:val="Legenda"/>
      </w:pPr>
      <w:bookmarkStart w:id="118" w:name="_Ref309339228"/>
      <w:bookmarkStart w:id="119" w:name="_Toc309505776"/>
      <w:r>
        <w:t xml:space="preserve">Figura </w:t>
      </w:r>
      <w:fldSimple w:instr=" STYLEREF 1 \s ">
        <w:r w:rsidR="00016279">
          <w:rPr>
            <w:noProof/>
          </w:rPr>
          <w:t>3</w:t>
        </w:r>
      </w:fldSimple>
      <w:r w:rsidR="00CF7EA9">
        <w:t>.</w:t>
      </w:r>
      <w:fldSimple w:instr=" SEQ Figura \* ARABIC \s 1 ">
        <w:r w:rsidR="00016279">
          <w:rPr>
            <w:noProof/>
          </w:rPr>
          <w:t>3</w:t>
        </w:r>
      </w:fldSimple>
      <w:bookmarkEnd w:id="118"/>
      <w:r>
        <w:t xml:space="preserve">. </w:t>
      </w:r>
      <w:r w:rsidRPr="00BC3CAB">
        <w:t>Responsabilidade da classe por módulo</w:t>
      </w:r>
      <w:r w:rsidR="004C4246">
        <w:t>.</w:t>
      </w:r>
      <w:bookmarkEnd w:id="119"/>
    </w:p>
    <w:p w:rsidR="00952294" w:rsidRDefault="00952294" w:rsidP="0075798A"/>
    <w:p w:rsidR="00824F3C" w:rsidRDefault="003E7A87" w:rsidP="00824F3C">
      <w:r>
        <w:t xml:space="preserve">Basicamente para o Módulo </w:t>
      </w:r>
      <w:r w:rsidRPr="003E7A87">
        <w:rPr>
          <w:i/>
        </w:rPr>
        <w:t>web</w:t>
      </w:r>
      <w:r>
        <w:t xml:space="preserve"> as classes foram utilizadas como base para manutenção de dados. Já no Módulo </w:t>
      </w:r>
      <w:r w:rsidRPr="003E7A87">
        <w:rPr>
          <w:i/>
        </w:rPr>
        <w:t>mobile</w:t>
      </w:r>
      <w:r>
        <w:t xml:space="preserve"> (móvel), exceto a classe Assunto que é utilizada para a montagem da tela inicial, as demais classes servem de base para a montagem das telas-listas que </w:t>
      </w:r>
      <w:r w:rsidR="00AB4662">
        <w:t>foram</w:t>
      </w:r>
      <w:r>
        <w:t xml:space="preserve"> </w:t>
      </w:r>
      <w:r w:rsidR="00AB4662">
        <w:t>explicada</w:t>
      </w:r>
      <w:r>
        <w:t>s no</w:t>
      </w:r>
      <w:r w:rsidR="00AB4662">
        <w:t xml:space="preserve"> tópico</w:t>
      </w:r>
      <w:r>
        <w:t xml:space="preserve"> 3.2. Em suma, o módulo </w:t>
      </w:r>
      <w:r w:rsidRPr="003E7A87">
        <w:rPr>
          <w:i/>
        </w:rPr>
        <w:t>web</w:t>
      </w:r>
      <w:r>
        <w:t xml:space="preserve"> faz a manutenção dos dados com base nas classes e o móvel faz a leitura dos dados das mesmas, montando as telas de lista.</w:t>
      </w:r>
      <w:r w:rsidR="008254C8">
        <w:t xml:space="preserve"> A </w:t>
      </w:r>
      <w:r w:rsidR="0078276D">
        <w:fldChar w:fldCharType="begin"/>
      </w:r>
      <w:r w:rsidR="008254C8">
        <w:instrText xml:space="preserve"> REF _Ref309386773 \h </w:instrText>
      </w:r>
      <w:r w:rsidR="0078276D">
        <w:fldChar w:fldCharType="separate"/>
      </w:r>
      <w:r w:rsidR="00016279">
        <w:t xml:space="preserve">Figura </w:t>
      </w:r>
      <w:r w:rsidR="00016279">
        <w:rPr>
          <w:noProof/>
        </w:rPr>
        <w:t>3</w:t>
      </w:r>
      <w:r w:rsidR="00016279">
        <w:t>.</w:t>
      </w:r>
      <w:r w:rsidR="00016279">
        <w:rPr>
          <w:noProof/>
        </w:rPr>
        <w:t>4</w:t>
      </w:r>
      <w:r w:rsidR="0078276D">
        <w:fldChar w:fldCharType="end"/>
      </w:r>
      <w:r w:rsidR="008254C8">
        <w:t xml:space="preserve"> representa o diagrama das</w:t>
      </w:r>
      <w:r w:rsidR="003873AD">
        <w:t xml:space="preserve"> classes </w:t>
      </w:r>
      <w:r w:rsidR="008254C8">
        <w:t>citadas</w:t>
      </w:r>
      <w:r w:rsidR="003873AD">
        <w:t>:</w:t>
      </w:r>
    </w:p>
    <w:p w:rsidR="008254C8" w:rsidRDefault="008254C8" w:rsidP="008254C8">
      <w:pPr>
        <w:keepNext/>
        <w:ind w:firstLine="0"/>
      </w:pPr>
      <w:r>
        <w:rPr>
          <w:noProof/>
        </w:rPr>
        <w:lastRenderedPageBreak/>
        <w:drawing>
          <wp:inline distT="0" distB="0" distL="0" distR="0">
            <wp:extent cx="5760720" cy="3864610"/>
            <wp:effectExtent l="0" t="0" r="0" b="0"/>
            <wp:docPr id="2" name="Imagem 1" descr="diagrama_class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_classe_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3AD" w:rsidRDefault="008254C8" w:rsidP="008254C8">
      <w:pPr>
        <w:pStyle w:val="Legenda"/>
      </w:pPr>
      <w:bookmarkStart w:id="120" w:name="_Ref309386773"/>
      <w:bookmarkStart w:id="121" w:name="_Toc309505777"/>
      <w:r>
        <w:t xml:space="preserve">Figura </w:t>
      </w:r>
      <w:fldSimple w:instr=" STYLEREF 1 \s ">
        <w:r w:rsidR="00016279">
          <w:rPr>
            <w:noProof/>
          </w:rPr>
          <w:t>3</w:t>
        </w:r>
      </w:fldSimple>
      <w:r w:rsidR="00CF7EA9">
        <w:t>.</w:t>
      </w:r>
      <w:fldSimple w:instr=" SEQ Figura \* ARABIC \s 1 ">
        <w:r w:rsidR="00016279">
          <w:rPr>
            <w:noProof/>
          </w:rPr>
          <w:t>4</w:t>
        </w:r>
      </w:fldSimple>
      <w:bookmarkEnd w:id="120"/>
      <w:r>
        <w:t>.</w:t>
      </w:r>
      <w:r>
        <w:rPr>
          <w:noProof/>
        </w:rPr>
        <w:t xml:space="preserve"> Diagrama das classes utilizadas pelos módulos </w:t>
      </w:r>
      <w:r w:rsidRPr="008254C8">
        <w:rPr>
          <w:i/>
          <w:noProof/>
        </w:rPr>
        <w:t>web</w:t>
      </w:r>
      <w:r>
        <w:rPr>
          <w:noProof/>
        </w:rPr>
        <w:t xml:space="preserve"> e móvel</w:t>
      </w:r>
      <w:r w:rsidR="004C4246">
        <w:rPr>
          <w:noProof/>
        </w:rPr>
        <w:t>.</w:t>
      </w:r>
      <w:bookmarkEnd w:id="121"/>
    </w:p>
    <w:p w:rsidR="008254C8" w:rsidRDefault="008254C8" w:rsidP="0075798A"/>
    <w:p w:rsidR="008A70F5" w:rsidRDefault="00E11A37" w:rsidP="0075798A">
      <w:r>
        <w:t xml:space="preserve">Para restringir o acesso e proteger os dados cadastrados, foi </w:t>
      </w:r>
      <w:r w:rsidR="004E6E63">
        <w:t>utilizada</w:t>
      </w:r>
      <w:r>
        <w:t xml:space="preserve"> uma </w:t>
      </w:r>
      <w:r w:rsidR="004E6E63">
        <w:t>biblioteca</w:t>
      </w:r>
      <w:r w:rsidR="008A70F5">
        <w:t xml:space="preserve"> de</w:t>
      </w:r>
      <w:r w:rsidR="004E6E63">
        <w:t xml:space="preserve"> autenticação de usuários </w:t>
      </w:r>
      <w:r w:rsidR="00075741">
        <w:t>chamada Devise</w:t>
      </w:r>
      <w:r w:rsidR="008A70F5">
        <w:t xml:space="preserve"> </w:t>
      </w:r>
      <w:r w:rsidR="00DF1CA8">
        <w:t>(</w:t>
      </w:r>
      <w:hyperlink r:id="rId20" w:history="1">
        <w:r w:rsidR="0075798A" w:rsidRPr="00EB497C">
          <w:rPr>
            <w:rStyle w:val="Hyperlink"/>
          </w:rPr>
          <w:t>https://github.com/plataformatec/devise</w:t>
        </w:r>
      </w:hyperlink>
      <w:r w:rsidR="00DF1CA8">
        <w:t>)</w:t>
      </w:r>
      <w:r w:rsidR="00D767F0">
        <w:t xml:space="preserve">, que é </w:t>
      </w:r>
      <w:r w:rsidR="00D767F0" w:rsidRPr="00D767F0">
        <w:rPr>
          <w:i/>
        </w:rPr>
        <w:t>open-source</w:t>
      </w:r>
      <w:r w:rsidR="00D767F0">
        <w:t xml:space="preserve"> (código aberto)</w:t>
      </w:r>
      <w:r w:rsidR="00075741">
        <w:t>.</w:t>
      </w:r>
      <w:r w:rsidR="008A70F5">
        <w:t xml:space="preserve"> A biblioteca </w:t>
      </w:r>
      <w:r w:rsidR="00D767F0">
        <w:t>oferece uma solução completa para autenticação de usuários, inclusive múltiplos usuários logados ao mesmo tempo. Na íntegra é composta por 12 (doze) módulos que disponibilizam funções de encriptação de dados, cadastro de novos perfis, confirmação de cadastro através de email, rastreamento de endereço IP (</w:t>
      </w:r>
      <w:r w:rsidR="00D767F0" w:rsidRPr="00D767F0">
        <w:rPr>
          <w:i/>
        </w:rPr>
        <w:t>Internet Protocol</w:t>
      </w:r>
      <w:r w:rsidR="00D767F0">
        <w:t xml:space="preserve"> –</w:t>
      </w:r>
      <w:r w:rsidR="007D1BF5">
        <w:t xml:space="preserve"> Protocolo de Internet), </w:t>
      </w:r>
      <w:r w:rsidR="00D767F0">
        <w:t>entre outras funções.</w:t>
      </w:r>
      <w:r w:rsidR="009440DD">
        <w:t xml:space="preserve"> Para utilizar as funções, basta habilitar as mesmas no projeto </w:t>
      </w:r>
      <w:r w:rsidR="007D1BF5">
        <w:t>por meio de</w:t>
      </w:r>
      <w:r w:rsidR="009440DD">
        <w:t xml:space="preserve"> programação</w:t>
      </w:r>
      <w:r w:rsidR="00123FCC">
        <w:t xml:space="preserve"> </w:t>
      </w:r>
      <w:sdt>
        <w:sdtPr>
          <w:id w:val="1545156"/>
          <w:citation/>
        </w:sdtPr>
        <w:sdtContent>
          <w:fldSimple w:instr=" CITATION Pla11 \l 1046 ">
            <w:r w:rsidR="00016279">
              <w:rPr>
                <w:noProof/>
              </w:rPr>
              <w:t>(PLATAFORMATEC, 2011)</w:t>
            </w:r>
          </w:fldSimple>
        </w:sdtContent>
      </w:sdt>
      <w:r w:rsidR="009440DD">
        <w:t>.</w:t>
      </w:r>
    </w:p>
    <w:p w:rsidR="00201893" w:rsidRDefault="00D30659" w:rsidP="004A2653">
      <w:r>
        <w:t>Através do componente foi criado um perfil de acesso</w:t>
      </w:r>
      <w:r w:rsidR="005F1088">
        <w:t xml:space="preserve"> ao sistema chamado admin</w:t>
      </w:r>
      <w:r w:rsidR="00B61DB4">
        <w:t xml:space="preserve"> (abreviação de administrador)</w:t>
      </w:r>
      <w:r w:rsidR="008A70F5">
        <w:t>.</w:t>
      </w:r>
      <w:r w:rsidR="007D1BF5">
        <w:t xml:space="preserve"> </w:t>
      </w:r>
      <w:r w:rsidR="00EC57CF">
        <w:t xml:space="preserve">A partir da definição do perfil, o </w:t>
      </w:r>
      <w:r w:rsidR="00C54388">
        <w:t>mecanismo</w:t>
      </w:r>
      <w:r w:rsidR="00EC57CF">
        <w:t xml:space="preserve"> </w:t>
      </w:r>
      <w:r w:rsidR="00C86E47">
        <w:t>criou</w:t>
      </w:r>
      <w:r w:rsidR="00EC57CF">
        <w:t xml:space="preserve"> as interfaces</w:t>
      </w:r>
      <w:r w:rsidR="00785B8A">
        <w:t xml:space="preserve"> gráficas</w:t>
      </w:r>
      <w:r w:rsidR="00EC57CF">
        <w:t xml:space="preserve">, classes e </w:t>
      </w:r>
      <w:r w:rsidR="00CA3FFE">
        <w:t>todos os</w:t>
      </w:r>
      <w:r w:rsidR="00C86E47">
        <w:t xml:space="preserve"> </w:t>
      </w:r>
      <w:r w:rsidR="00244AE7">
        <w:t>arquivos</w:t>
      </w:r>
      <w:r w:rsidR="00C86E47">
        <w:t xml:space="preserve"> necessário</w:t>
      </w:r>
      <w:r w:rsidR="00244AE7">
        <w:t>s</w:t>
      </w:r>
      <w:r w:rsidR="00EC57CF">
        <w:t xml:space="preserve"> </w:t>
      </w:r>
      <w:r w:rsidR="00C86E47">
        <w:t xml:space="preserve">para o gerenciamento </w:t>
      </w:r>
      <w:r w:rsidR="00CA3FFE">
        <w:t xml:space="preserve">dos usuários que serão cadastrados. </w:t>
      </w:r>
      <w:r w:rsidR="00201893">
        <w:t xml:space="preserve">Após esse passo, foi </w:t>
      </w:r>
      <w:r w:rsidR="0002527F">
        <w:t>definido quais controles seriam protegidos de acessos não validados.</w:t>
      </w:r>
      <w:r w:rsidR="00581358">
        <w:t xml:space="preserve"> Para este módulo, </w:t>
      </w:r>
      <w:r w:rsidR="00F043E6">
        <w:t>todas as</w:t>
      </w:r>
      <w:r w:rsidR="00581358">
        <w:t xml:space="preserve"> classes foram protegidas.</w:t>
      </w:r>
    </w:p>
    <w:p w:rsidR="005337E0" w:rsidRDefault="004A2653" w:rsidP="00FA4BE4">
      <w:r>
        <w:t>Depois da geração</w:t>
      </w:r>
      <w:r w:rsidR="00201893">
        <w:t xml:space="preserve"> e configuração</w:t>
      </w:r>
      <w:r>
        <w:t xml:space="preserve"> dos arquivos, foi preciso atualizar o banco de dados conforme as necessidades</w:t>
      </w:r>
      <w:r w:rsidR="00751342">
        <w:t xml:space="preserve"> geradas pela</w:t>
      </w:r>
      <w:r>
        <w:t xml:space="preserve"> </w:t>
      </w:r>
      <w:r w:rsidRPr="004A2653">
        <w:rPr>
          <w:i/>
        </w:rPr>
        <w:t>engine</w:t>
      </w:r>
      <w:r>
        <w:t xml:space="preserve"> (mecanismo) Devise. Nesse passo é criada a </w:t>
      </w:r>
      <w:r>
        <w:lastRenderedPageBreak/>
        <w:t xml:space="preserve">tabela que irá armazenar os usuários e suas senhas criptografadas, </w:t>
      </w:r>
      <w:r w:rsidR="00292BA4">
        <w:t>assim como</w:t>
      </w:r>
      <w:r>
        <w:t xml:space="preserve"> outras informações.</w:t>
      </w:r>
    </w:p>
    <w:p w:rsidR="00052BE3" w:rsidRDefault="00052BE3" w:rsidP="00622A07">
      <w:pPr>
        <w:ind w:firstLine="0"/>
      </w:pPr>
    </w:p>
    <w:p w:rsidR="00052BE3" w:rsidRDefault="00052BE3" w:rsidP="00052BE3">
      <w:pPr>
        <w:pStyle w:val="Ttulo2"/>
      </w:pPr>
      <w:bookmarkStart w:id="122" w:name="_Toc309505765"/>
      <w:r>
        <w:t>SISTEMA WEB MOBILE</w:t>
      </w:r>
      <w:bookmarkEnd w:id="122"/>
    </w:p>
    <w:p w:rsidR="00870CAC" w:rsidRDefault="00486853" w:rsidP="00870CAC">
      <w:r>
        <w:t>O conteúdo principal do sistema será acessado através de dispositivos móveis</w:t>
      </w:r>
      <w:r w:rsidR="000B58B8">
        <w:t xml:space="preserve"> com acesso à Internet</w:t>
      </w:r>
      <w:r>
        <w:t xml:space="preserve">. </w:t>
      </w:r>
      <w:r w:rsidR="00471269">
        <w:t>Os p</w:t>
      </w:r>
      <w:r w:rsidR="000B58B8">
        <w:t>articipantes do evento</w:t>
      </w:r>
      <w:r w:rsidR="00471269">
        <w:t xml:space="preserve"> irão </w:t>
      </w:r>
      <w:r w:rsidR="00497B74">
        <w:t>acessar a</w:t>
      </w:r>
      <w:r w:rsidR="00471269">
        <w:t xml:space="preserve"> página móvel </w:t>
      </w:r>
      <w:r w:rsidR="000B58B8">
        <w:t>para interagir com todo conteúdo c</w:t>
      </w:r>
      <w:r w:rsidR="001A6668">
        <w:t>ompartilhado pelos palestrantes</w:t>
      </w:r>
      <w:r w:rsidR="000B58B8">
        <w:t xml:space="preserve"> </w:t>
      </w:r>
      <w:r w:rsidR="000B74E4">
        <w:t>via</w:t>
      </w:r>
      <w:r w:rsidR="000B58B8">
        <w:t xml:space="preserve"> Twitter</w:t>
      </w:r>
      <w:r>
        <w:t>.</w:t>
      </w:r>
      <w:r w:rsidR="000B58B8">
        <w:t xml:space="preserve"> Para facilitar e organizar a navegação do conteúdo</w:t>
      </w:r>
      <w:r w:rsidR="00973348">
        <w:t>, as páginas foram criadas em forma de lista</w:t>
      </w:r>
      <w:r w:rsidR="008348E0">
        <w:t xml:space="preserve">s que </w:t>
      </w:r>
      <w:r w:rsidR="00C646F5">
        <w:t>apresentam</w:t>
      </w:r>
      <w:r w:rsidR="008348E0">
        <w:t xml:space="preserve"> </w:t>
      </w:r>
      <w:r w:rsidR="008348E0" w:rsidRPr="008348E0">
        <w:rPr>
          <w:i/>
        </w:rPr>
        <w:t>links</w:t>
      </w:r>
      <w:r w:rsidR="008348E0">
        <w:t xml:space="preserve"> para as próximas telas</w:t>
      </w:r>
      <w:r w:rsidR="00C646F5">
        <w:t>-listas</w:t>
      </w:r>
      <w:r w:rsidR="008348E0">
        <w:t xml:space="preserve"> e assim por diante</w:t>
      </w:r>
      <w:r w:rsidR="004B685A">
        <w:t xml:space="preserve"> até chegarem </w:t>
      </w:r>
      <w:r w:rsidR="00190DBB">
        <w:t>à</w:t>
      </w:r>
      <w:r w:rsidR="004B685A">
        <w:t xml:space="preserve"> tela com as postagens dos palestrantes</w:t>
      </w:r>
      <w:r w:rsidR="000B58B8">
        <w:t>.</w:t>
      </w:r>
      <w:r w:rsidR="008348E0">
        <w:t xml:space="preserve"> </w:t>
      </w:r>
      <w:r w:rsidR="00C646F5">
        <w:t>O</w:t>
      </w:r>
      <w:r w:rsidR="008348E0">
        <w:t xml:space="preserve"> modelo foi adotado por ser uma forma clara e ágil de apresentar os dad</w:t>
      </w:r>
      <w:r w:rsidR="002E1080">
        <w:t>os, já que serão acessada</w:t>
      </w:r>
      <w:r w:rsidR="008348E0">
        <w:t>s por dispositivos com l</w:t>
      </w:r>
      <w:r w:rsidR="00190DBB">
        <w:t xml:space="preserve">imitações de tamanho de tela, </w:t>
      </w:r>
      <w:r w:rsidR="008348E0">
        <w:t>processamento e navegabilidade.</w:t>
      </w:r>
    </w:p>
    <w:p w:rsidR="00473B40" w:rsidRDefault="00473B40" w:rsidP="00870CAC">
      <w:r>
        <w:t>Exemplo de tela-lista de áreas:</w:t>
      </w:r>
    </w:p>
    <w:p w:rsidR="00473B40" w:rsidRDefault="00473B40" w:rsidP="00473B40">
      <w:pPr>
        <w:keepNext/>
      </w:pPr>
      <w:r>
        <w:rPr>
          <w:noProof/>
        </w:rPr>
        <w:drawing>
          <wp:inline distT="0" distB="0" distL="0" distR="0">
            <wp:extent cx="4162425" cy="3105150"/>
            <wp:effectExtent l="19050" t="0" r="9525" b="0"/>
            <wp:docPr id="17" name="Imagem 16" descr="are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eas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B40" w:rsidRDefault="00473B40" w:rsidP="00473B40">
      <w:pPr>
        <w:pStyle w:val="Legenda"/>
      </w:pPr>
      <w:bookmarkStart w:id="123" w:name="_Toc309505778"/>
      <w:r>
        <w:t xml:space="preserve">Figura </w:t>
      </w:r>
      <w:fldSimple w:instr=" STYLEREF 1 \s ">
        <w:r w:rsidR="00016279">
          <w:rPr>
            <w:noProof/>
          </w:rPr>
          <w:t>3</w:t>
        </w:r>
      </w:fldSimple>
      <w:r w:rsidR="00CF7EA9">
        <w:t>.</w:t>
      </w:r>
      <w:fldSimple w:instr=" SEQ Figura \* ARABIC \s 1 ">
        <w:r w:rsidR="00016279">
          <w:rPr>
            <w:noProof/>
          </w:rPr>
          <w:t>5</w:t>
        </w:r>
      </w:fldSimple>
      <w:r>
        <w:t>. Exemplo de tela-lista de áreas</w:t>
      </w:r>
      <w:r w:rsidR="004C4246">
        <w:t>.</w:t>
      </w:r>
      <w:bookmarkEnd w:id="123"/>
    </w:p>
    <w:p w:rsidR="00E629A3" w:rsidRDefault="00473B40" w:rsidP="00870CAC">
      <w:r>
        <w:t xml:space="preserve">Supondo que a área “Ciência” do exemplo foi escolhida. Então o usuário é direcionado para a próxima tela, lista de categorias, onde </w:t>
      </w:r>
      <w:r w:rsidR="008C0672">
        <w:t>são</w:t>
      </w:r>
      <w:r>
        <w:t xml:space="preserve"> listada</w:t>
      </w:r>
      <w:r w:rsidR="008C0672">
        <w:t>s</w:t>
      </w:r>
      <w:r>
        <w:t xml:space="preserve"> as categorias pertencentes àquela área selecionada. Exemplificado na </w:t>
      </w:r>
      <w:r w:rsidR="0078276D">
        <w:fldChar w:fldCharType="begin"/>
      </w:r>
      <w:r>
        <w:instrText xml:space="preserve"> REF _Ref309341321 \h </w:instrText>
      </w:r>
      <w:r w:rsidR="0078276D">
        <w:fldChar w:fldCharType="separate"/>
      </w:r>
      <w:r w:rsidR="00016279">
        <w:t xml:space="preserve">Figura </w:t>
      </w:r>
      <w:r w:rsidR="00016279">
        <w:rPr>
          <w:noProof/>
        </w:rPr>
        <w:t>3</w:t>
      </w:r>
      <w:r w:rsidR="00016279">
        <w:t>.</w:t>
      </w:r>
      <w:r w:rsidR="00016279">
        <w:rPr>
          <w:noProof/>
        </w:rPr>
        <w:t>6</w:t>
      </w:r>
      <w:r w:rsidR="0078276D">
        <w:fldChar w:fldCharType="end"/>
      </w:r>
      <w:r>
        <w:t>:</w:t>
      </w:r>
    </w:p>
    <w:p w:rsidR="00473B40" w:rsidRDefault="00473B40" w:rsidP="00473B40">
      <w:pPr>
        <w:keepNext/>
      </w:pPr>
      <w:r>
        <w:rPr>
          <w:noProof/>
        </w:rPr>
        <w:lastRenderedPageBreak/>
        <w:drawing>
          <wp:inline distT="0" distB="0" distL="0" distR="0">
            <wp:extent cx="4162425" cy="3095625"/>
            <wp:effectExtent l="19050" t="0" r="9525" b="0"/>
            <wp:docPr id="18" name="Imagem 17" descr="categori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tegorias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B40" w:rsidRDefault="00473B40" w:rsidP="00473B40">
      <w:pPr>
        <w:pStyle w:val="Legenda"/>
      </w:pPr>
      <w:bookmarkStart w:id="124" w:name="_Ref309341321"/>
      <w:bookmarkStart w:id="125" w:name="_Toc309505779"/>
      <w:r>
        <w:t xml:space="preserve">Figura </w:t>
      </w:r>
      <w:fldSimple w:instr=" STYLEREF 1 \s ">
        <w:r w:rsidR="00016279">
          <w:rPr>
            <w:noProof/>
          </w:rPr>
          <w:t>3</w:t>
        </w:r>
      </w:fldSimple>
      <w:r w:rsidR="00CF7EA9">
        <w:t>.</w:t>
      </w:r>
      <w:fldSimple w:instr=" SEQ Figura \* ARABIC \s 1 ">
        <w:r w:rsidR="00016279">
          <w:rPr>
            <w:noProof/>
          </w:rPr>
          <w:t>6</w:t>
        </w:r>
      </w:fldSimple>
      <w:bookmarkEnd w:id="124"/>
      <w:r>
        <w:t>. Exemplo de tela-lista de categorias</w:t>
      </w:r>
      <w:r w:rsidR="004C4246">
        <w:t>.</w:t>
      </w:r>
      <w:bookmarkEnd w:id="125"/>
    </w:p>
    <w:p w:rsidR="00473B40" w:rsidRDefault="00473B40" w:rsidP="00870CAC"/>
    <w:p w:rsidR="00870CAC" w:rsidRDefault="00870CAC" w:rsidP="00870CAC">
      <w:pPr>
        <w:pStyle w:val="Ttulo3"/>
      </w:pPr>
      <w:bookmarkStart w:id="126" w:name="_Toc309505766"/>
      <w:r>
        <w:t>jQUERY MOBILE</w:t>
      </w:r>
      <w:bookmarkEnd w:id="126"/>
    </w:p>
    <w:p w:rsidR="00A43273" w:rsidRDefault="002E1080" w:rsidP="00903D03">
      <w:r>
        <w:t>Com a tarefa de</w:t>
      </w:r>
      <w:r w:rsidR="00486853">
        <w:t xml:space="preserve"> prover uma interface acessível, atrav</w:t>
      </w:r>
      <w:r w:rsidR="000B58B8">
        <w:t>és da I</w:t>
      </w:r>
      <w:r w:rsidR="00486853">
        <w:t>nternet, para a maior gama de dispositivos</w:t>
      </w:r>
      <w:r w:rsidR="00C54055">
        <w:t xml:space="preserve"> móveis</w:t>
      </w:r>
      <w:r w:rsidR="00002792">
        <w:t xml:space="preserve"> possível</w:t>
      </w:r>
      <w:r>
        <w:t xml:space="preserve">, este módulo foi desenvolvido com a tecnologia jQuery </w:t>
      </w:r>
      <w:r w:rsidRPr="00BC34A5">
        <w:rPr>
          <w:i/>
        </w:rPr>
        <w:t>Mobile</w:t>
      </w:r>
      <w:r w:rsidR="00A6626E">
        <w:t xml:space="preserve">. </w:t>
      </w:r>
      <w:r w:rsidR="005F3960">
        <w:t>Devido</w:t>
      </w:r>
      <w:r w:rsidR="00A6626E">
        <w:t xml:space="preserve"> s</w:t>
      </w:r>
      <w:r w:rsidR="00AE178F">
        <w:t>u</w:t>
      </w:r>
      <w:r w:rsidR="001B5B1E">
        <w:t>a</w:t>
      </w:r>
      <w:r w:rsidR="00A6626E">
        <w:t xml:space="preserve"> adoção por parte de grandes fabricantes de </w:t>
      </w:r>
      <w:r w:rsidR="00A6626E" w:rsidRPr="00A6626E">
        <w:rPr>
          <w:i/>
        </w:rPr>
        <w:t>smartphones</w:t>
      </w:r>
      <w:r w:rsidR="009C01E7" w:rsidRPr="009C01E7">
        <w:t xml:space="preserve"> </w:t>
      </w:r>
      <w:r w:rsidR="009C01E7">
        <w:t>(celulares inteligentes)</w:t>
      </w:r>
      <w:r w:rsidR="005F4856">
        <w:t xml:space="preserve"> e </w:t>
      </w:r>
      <w:r w:rsidR="005F4856" w:rsidRPr="005F4856">
        <w:rPr>
          <w:i/>
        </w:rPr>
        <w:t>tablets</w:t>
      </w:r>
      <w:r w:rsidR="00AE178F">
        <w:t>,</w:t>
      </w:r>
      <w:r w:rsidR="00A6626E">
        <w:t xml:space="preserve"> uma</w:t>
      </w:r>
      <w:r w:rsidR="005F4856">
        <w:t xml:space="preserve"> única</w:t>
      </w:r>
      <w:r w:rsidR="00A6626E">
        <w:t xml:space="preserve"> aplicação </w:t>
      </w:r>
      <w:r w:rsidR="00A6626E" w:rsidRPr="00A6626E">
        <w:rPr>
          <w:i/>
        </w:rPr>
        <w:t>web</w:t>
      </w:r>
      <w:r w:rsidR="00A6626E">
        <w:t xml:space="preserve"> </w:t>
      </w:r>
      <w:r w:rsidR="009C01E7">
        <w:t>desenvolvida</w:t>
      </w:r>
      <w:r w:rsidR="00A6626E">
        <w:t xml:space="preserve"> com </w:t>
      </w:r>
      <w:r w:rsidR="009C01E7">
        <w:t xml:space="preserve">o </w:t>
      </w:r>
      <w:r w:rsidR="009C01E7" w:rsidRPr="009C01E7">
        <w:rPr>
          <w:i/>
        </w:rPr>
        <w:t>framework</w:t>
      </w:r>
      <w:r w:rsidR="009C01E7">
        <w:t xml:space="preserve"> pode ser </w:t>
      </w:r>
      <w:r w:rsidR="00BE260F">
        <w:t>acessada</w:t>
      </w:r>
      <w:r w:rsidR="009C01E7">
        <w:t xml:space="preserve"> através de </w:t>
      </w:r>
      <w:r w:rsidR="005F4856">
        <w:t>diferentes plataformas móveis</w:t>
      </w:r>
      <w:r w:rsidR="00805DD4">
        <w:t>.</w:t>
      </w:r>
    </w:p>
    <w:p w:rsidR="006879F4" w:rsidRDefault="006F0E61" w:rsidP="00903D03">
      <w:r>
        <w:t>Conforme</w:t>
      </w:r>
      <w:r w:rsidR="006879F4">
        <w:t xml:space="preserve"> descrito no tópico 3.2,</w:t>
      </w:r>
      <w:r w:rsidR="00324124">
        <w:t xml:space="preserve"> </w:t>
      </w:r>
      <w:r w:rsidR="00324124" w:rsidRPr="00324124">
        <w:t>a navegação está ordenada em níveis de telas-listas</w:t>
      </w:r>
      <w:r w:rsidR="006879F4">
        <w:t>.</w:t>
      </w:r>
      <w:r w:rsidR="004F1FEE" w:rsidRPr="004F1FEE">
        <w:t xml:space="preserve"> A cada tela, o código numérico do item selecionado é transmitido via parâmetro para o próximo nível</w:t>
      </w:r>
      <w:r w:rsidR="00C71FDE">
        <w:t>. Por exemplo: Na tela onde estão listadas as áreas em que o evento se divide, ao selecionar uma área, o item passará o código</w:t>
      </w:r>
      <w:r w:rsidR="005E6B9A">
        <w:t xml:space="preserve"> da mesma para a próxima tela e assim serão listadas todas as categorias que pertencem àquela área vinda de parâmetro.</w:t>
      </w:r>
      <w:r w:rsidR="005A2F37">
        <w:t xml:space="preserve"> É </w:t>
      </w:r>
      <w:r w:rsidR="005F7BFF">
        <w:t>importante</w:t>
      </w:r>
      <w:r w:rsidR="005A2F37">
        <w:t xml:space="preserve"> lembrar a sequência de telas que o usuário pode navegar:</w:t>
      </w:r>
    </w:p>
    <w:p w:rsidR="005A2F37" w:rsidRDefault="005A2F37" w:rsidP="005A2F37">
      <w:pPr>
        <w:pStyle w:val="PargrafodaLista"/>
        <w:numPr>
          <w:ilvl w:val="0"/>
          <w:numId w:val="35"/>
        </w:numPr>
      </w:pPr>
      <w:r>
        <w:t xml:space="preserve">Tela inicial com </w:t>
      </w:r>
      <w:r w:rsidRPr="005A2F37">
        <w:rPr>
          <w:i/>
        </w:rPr>
        <w:t>link</w:t>
      </w:r>
      <w:r>
        <w:t xml:space="preserve"> para</w:t>
      </w:r>
      <w:r w:rsidR="00B614B7">
        <w:t xml:space="preserve"> tela de</w:t>
      </w:r>
      <w:r>
        <w:t xml:space="preserve"> Áreas</w:t>
      </w:r>
      <w:r w:rsidR="00127437">
        <w:t>;</w:t>
      </w:r>
    </w:p>
    <w:p w:rsidR="00127437" w:rsidRDefault="00127437" w:rsidP="005A2F37">
      <w:pPr>
        <w:pStyle w:val="PargrafodaLista"/>
        <w:numPr>
          <w:ilvl w:val="0"/>
          <w:numId w:val="35"/>
        </w:numPr>
      </w:pPr>
      <w:r>
        <w:t>Tela de lista das áreas que o evento é dividido</w:t>
      </w:r>
      <w:r w:rsidR="00C71069">
        <w:t>: Seleciona-se</w:t>
      </w:r>
      <w:r>
        <w:t xml:space="preserve"> uma área de interesse;</w:t>
      </w:r>
    </w:p>
    <w:p w:rsidR="005A2F37" w:rsidRDefault="00127437" w:rsidP="005A2F37">
      <w:pPr>
        <w:pStyle w:val="PargrafodaLista"/>
        <w:numPr>
          <w:ilvl w:val="0"/>
          <w:numId w:val="35"/>
        </w:numPr>
      </w:pPr>
      <w:r>
        <w:lastRenderedPageBreak/>
        <w:t xml:space="preserve">Tela de lista das categorias dentro da área escolhida anteriormente. </w:t>
      </w:r>
      <w:r w:rsidR="00C71069">
        <w:t>Seleciona-se</w:t>
      </w:r>
      <w:r>
        <w:t xml:space="preserve"> uma categoria;</w:t>
      </w:r>
    </w:p>
    <w:p w:rsidR="00127437" w:rsidRDefault="00127437" w:rsidP="005A2F37">
      <w:pPr>
        <w:pStyle w:val="PargrafodaLista"/>
        <w:numPr>
          <w:ilvl w:val="0"/>
          <w:numId w:val="35"/>
        </w:numPr>
      </w:pPr>
      <w:r>
        <w:t>Tela de lista com os palestrantes e/ou estandes participantes da feira/evento para a categoria escolhida anteriormente. Seleciona</w:t>
      </w:r>
      <w:r w:rsidR="00C71069">
        <w:t>-se</w:t>
      </w:r>
      <w:r>
        <w:t xml:space="preserve"> um palestrante/estande;</w:t>
      </w:r>
    </w:p>
    <w:p w:rsidR="00127437" w:rsidRDefault="00127437" w:rsidP="005A2F37">
      <w:pPr>
        <w:pStyle w:val="PargrafodaLista"/>
        <w:numPr>
          <w:ilvl w:val="0"/>
          <w:numId w:val="35"/>
        </w:numPr>
      </w:pPr>
      <w:r>
        <w:t xml:space="preserve">Tela de lista com </w:t>
      </w:r>
      <w:r w:rsidRPr="00127437">
        <w:rPr>
          <w:i/>
        </w:rPr>
        <w:t>posts</w:t>
      </w:r>
      <w:r>
        <w:t xml:space="preserve"> recuperados do Twitter do palestrante/estandes selecionado anteriormente;</w:t>
      </w:r>
    </w:p>
    <w:p w:rsidR="005A2F37" w:rsidRDefault="005A2F37" w:rsidP="00903D03"/>
    <w:p w:rsidR="00F83E6E" w:rsidRDefault="00A844E4" w:rsidP="00F83E6E">
      <w:r>
        <w:t>Na criação das telas, o jQuery Mobile</w:t>
      </w:r>
      <w:r w:rsidR="00422CCE">
        <w:t xml:space="preserve"> foi util</w:t>
      </w:r>
      <w:r>
        <w:t>izado</w:t>
      </w:r>
      <w:r w:rsidR="00422CCE">
        <w:t xml:space="preserve"> na camada </w:t>
      </w:r>
      <w:r w:rsidR="00422CCE" w:rsidRPr="00422CCE">
        <w:rPr>
          <w:i/>
        </w:rPr>
        <w:t>View</w:t>
      </w:r>
      <w:r w:rsidR="00422CCE">
        <w:t xml:space="preserve"> (visualização)</w:t>
      </w:r>
      <w:r w:rsidR="003E2018">
        <w:t>,</w:t>
      </w:r>
      <w:r w:rsidR="00422CCE">
        <w:t xml:space="preserve"> </w:t>
      </w:r>
      <w:r w:rsidR="003E2018">
        <w:t>seguindo a</w:t>
      </w:r>
      <w:r w:rsidR="00422CCE">
        <w:t xml:space="preserve"> estrutura MVC</w:t>
      </w:r>
      <w:r w:rsidR="00D873FA">
        <w:t xml:space="preserve"> </w:t>
      </w:r>
      <w:r w:rsidR="003E2018">
        <w:t xml:space="preserve">dentro do </w:t>
      </w:r>
      <w:r w:rsidR="004A24E3" w:rsidRPr="00B74B41">
        <w:rPr>
          <w:i/>
        </w:rPr>
        <w:t xml:space="preserve">Ruby On </w:t>
      </w:r>
      <w:r w:rsidR="003E2018" w:rsidRPr="00B74B41">
        <w:rPr>
          <w:i/>
        </w:rPr>
        <w:t>Rails</w:t>
      </w:r>
      <w:r w:rsidR="00422CCE">
        <w:t>.</w:t>
      </w:r>
      <w:r>
        <w:t xml:space="preserve"> Assim, cada tela é representada por um arquivo de extensão HTML. </w:t>
      </w:r>
      <w:r w:rsidR="007A6462">
        <w:t>Nesses arquivos foram programada</w:t>
      </w:r>
      <w:r>
        <w:t xml:space="preserve">s apenas as características visuais da tela, utilizando </w:t>
      </w:r>
      <w:r w:rsidR="005A470A">
        <w:t>a</w:t>
      </w:r>
      <w:r>
        <w:t>s</w:t>
      </w:r>
      <w:r w:rsidR="005A470A">
        <w:t xml:space="preserve"> </w:t>
      </w:r>
      <w:r w:rsidR="005A470A" w:rsidRPr="005A470A">
        <w:rPr>
          <w:i/>
        </w:rPr>
        <w:t>tags</w:t>
      </w:r>
      <w:r>
        <w:t xml:space="preserve"> </w:t>
      </w:r>
      <w:r w:rsidR="005A470A">
        <w:t>(</w:t>
      </w:r>
      <w:r>
        <w:t>identificadores</w:t>
      </w:r>
      <w:r w:rsidR="005A470A">
        <w:t>)</w:t>
      </w:r>
      <w:r>
        <w:t xml:space="preserve"> espec</w:t>
      </w:r>
      <w:r w:rsidR="005A470A">
        <w:t>ífica</w:t>
      </w:r>
      <w:r>
        <w:t xml:space="preserve">s do jQuery Mobile para construir os objetos </w:t>
      </w:r>
      <w:r w:rsidR="005A470A">
        <w:t>utilizados</w:t>
      </w:r>
      <w:r>
        <w:t>, como botões, listas</w:t>
      </w:r>
      <w:r w:rsidR="00F83E6E">
        <w:t>, cabeçalhos, entre outros.</w:t>
      </w:r>
      <w:r w:rsidR="00045BC4">
        <w:t xml:space="preserve"> Esta </w:t>
      </w:r>
      <w:r w:rsidR="00071B83">
        <w:t>é</w:t>
      </w:r>
      <w:r w:rsidR="00045BC4">
        <w:t xml:space="preserve"> a estrutura estática da </w:t>
      </w:r>
      <w:r w:rsidR="0048353E">
        <w:t>página</w:t>
      </w:r>
      <w:r w:rsidR="00045BC4">
        <w:t>.</w:t>
      </w:r>
      <w:r w:rsidR="00F83E6E">
        <w:t xml:space="preserve"> </w:t>
      </w:r>
      <w:r w:rsidR="00071B83">
        <w:t>A</w:t>
      </w:r>
      <w:r w:rsidR="00F83E6E">
        <w:t xml:space="preserve"> lógica para recuperar o conteúdo dinâmico</w:t>
      </w:r>
      <w:r w:rsidR="00045BC4">
        <w:t xml:space="preserve"> (</w:t>
      </w:r>
      <w:r w:rsidR="00F83E6E">
        <w:t>dados</w:t>
      </w:r>
      <w:r w:rsidR="00045BC4">
        <w:t>)</w:t>
      </w:r>
      <w:r w:rsidR="00F83E6E">
        <w:t xml:space="preserve"> </w:t>
      </w:r>
      <w:r w:rsidR="005A470A">
        <w:t>foi programada</w:t>
      </w:r>
      <w:r w:rsidR="00F83E6E">
        <w:t xml:space="preserve"> em outra camada</w:t>
      </w:r>
      <w:r w:rsidR="00885E08">
        <w:t xml:space="preserve"> (Controle), mas o resultado gerado por essa lógica pode ser manipulado pelas </w:t>
      </w:r>
      <w:r w:rsidR="00885E08" w:rsidRPr="00885E08">
        <w:rPr>
          <w:i/>
        </w:rPr>
        <w:t>views</w:t>
      </w:r>
      <w:r w:rsidR="00885E08">
        <w:t xml:space="preserve">, </w:t>
      </w:r>
      <w:r w:rsidR="00071B83">
        <w:t xml:space="preserve">com </w:t>
      </w:r>
      <w:r w:rsidR="00885E08">
        <w:t xml:space="preserve">variáveis globais. Por fim, somando a estrutura estática da página </w:t>
      </w:r>
      <w:r w:rsidR="00071B83">
        <w:t>com</w:t>
      </w:r>
      <w:r w:rsidR="00885E08">
        <w:t xml:space="preserve"> as vari</w:t>
      </w:r>
      <w:r w:rsidR="00071B83">
        <w:t>áveis com os dados desejados, te</w:t>
      </w:r>
      <w:r w:rsidR="00885E08">
        <w:t>m-se a tela completa.</w:t>
      </w:r>
      <w:r w:rsidR="001D6804">
        <w:t xml:space="preserve"> A </w:t>
      </w:r>
      <w:r w:rsidR="0078276D">
        <w:fldChar w:fldCharType="begin"/>
      </w:r>
      <w:r w:rsidR="001D6804">
        <w:instrText xml:space="preserve"> REF _Ref309342269 \h </w:instrText>
      </w:r>
      <w:r w:rsidR="0078276D">
        <w:fldChar w:fldCharType="separate"/>
      </w:r>
      <w:r w:rsidR="00016279">
        <w:t xml:space="preserve">Figura </w:t>
      </w:r>
      <w:r w:rsidR="00016279">
        <w:rPr>
          <w:noProof/>
        </w:rPr>
        <w:t>3</w:t>
      </w:r>
      <w:r w:rsidR="00016279">
        <w:t>.</w:t>
      </w:r>
      <w:r w:rsidR="00016279">
        <w:rPr>
          <w:noProof/>
        </w:rPr>
        <w:t>7</w:t>
      </w:r>
      <w:r w:rsidR="0078276D">
        <w:fldChar w:fldCharType="end"/>
      </w:r>
      <w:r w:rsidR="001D6804">
        <w:t xml:space="preserve"> mostra </w:t>
      </w:r>
      <w:r w:rsidR="002E6BD4">
        <w:t>a programação</w:t>
      </w:r>
      <w:r w:rsidR="00CB0F4D">
        <w:t xml:space="preserve"> na camada </w:t>
      </w:r>
      <w:r w:rsidR="00CB0F4D" w:rsidRPr="00CB0F4D">
        <w:rPr>
          <w:i/>
        </w:rPr>
        <w:t>view</w:t>
      </w:r>
      <w:r w:rsidR="00CB0F4D">
        <w:t xml:space="preserve"> (visão)</w:t>
      </w:r>
      <w:r w:rsidR="001D6804">
        <w:t xml:space="preserve"> para a montagem da tela de lista de </w:t>
      </w:r>
      <w:r w:rsidR="002E6BD4">
        <w:t>perfis</w:t>
      </w:r>
      <w:r w:rsidR="001D6804">
        <w:t>:</w:t>
      </w:r>
    </w:p>
    <w:p w:rsidR="001D6804" w:rsidRDefault="001D6804" w:rsidP="001D6804">
      <w:pPr>
        <w:keepNext/>
        <w:ind w:firstLine="0"/>
      </w:pPr>
      <w:r>
        <w:rPr>
          <w:noProof/>
        </w:rPr>
        <w:drawing>
          <wp:inline distT="0" distB="0" distL="0" distR="0">
            <wp:extent cx="5751845" cy="2333625"/>
            <wp:effectExtent l="19050" t="0" r="1255" b="0"/>
            <wp:docPr id="20" name="Imagem 19" descr="codigo_lista_perf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igo_lista_perfil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804" w:rsidRDefault="001D6804" w:rsidP="001D6804">
      <w:pPr>
        <w:pStyle w:val="Legenda"/>
      </w:pPr>
      <w:bookmarkStart w:id="127" w:name="_Ref309342269"/>
      <w:bookmarkStart w:id="128" w:name="_Toc309505780"/>
      <w:r>
        <w:t xml:space="preserve">Figura </w:t>
      </w:r>
      <w:fldSimple w:instr=" STYLEREF 1 \s ">
        <w:r w:rsidR="00016279">
          <w:rPr>
            <w:noProof/>
          </w:rPr>
          <w:t>3</w:t>
        </w:r>
      </w:fldSimple>
      <w:r w:rsidR="00CF7EA9">
        <w:t>.</w:t>
      </w:r>
      <w:fldSimple w:instr=" SEQ Figura \* ARABIC \s 1 ">
        <w:r w:rsidR="00016279">
          <w:rPr>
            <w:noProof/>
          </w:rPr>
          <w:t>7</w:t>
        </w:r>
      </w:fldSimple>
      <w:bookmarkEnd w:id="127"/>
      <w:r>
        <w:t>. Código fonte para montagem da tela-lista de perfil</w:t>
      </w:r>
      <w:r w:rsidR="004C4246">
        <w:t>.</w:t>
      </w:r>
      <w:bookmarkEnd w:id="128"/>
    </w:p>
    <w:p w:rsidR="001D6804" w:rsidRDefault="001D6804" w:rsidP="001D6804"/>
    <w:p w:rsidR="001D6804" w:rsidRDefault="001D6804" w:rsidP="001D6804">
      <w:r>
        <w:t xml:space="preserve">Como resultado, a </w:t>
      </w:r>
      <w:r w:rsidR="0078276D">
        <w:fldChar w:fldCharType="begin"/>
      </w:r>
      <w:r w:rsidR="00CB0F4D">
        <w:instrText xml:space="preserve"> REF _Ref309342570 \h </w:instrText>
      </w:r>
      <w:r w:rsidR="0078276D">
        <w:fldChar w:fldCharType="separate"/>
      </w:r>
      <w:r w:rsidR="00016279">
        <w:t xml:space="preserve">Figura </w:t>
      </w:r>
      <w:r w:rsidR="00016279">
        <w:rPr>
          <w:noProof/>
        </w:rPr>
        <w:t>3</w:t>
      </w:r>
      <w:r w:rsidR="00016279">
        <w:t>.</w:t>
      </w:r>
      <w:r w:rsidR="00016279">
        <w:rPr>
          <w:noProof/>
        </w:rPr>
        <w:t>8</w:t>
      </w:r>
      <w:r w:rsidR="0078276D">
        <w:fldChar w:fldCharType="end"/>
      </w:r>
      <w:r w:rsidR="00CB0F4D">
        <w:t xml:space="preserve"> ilustra a lista de perfis em tempo de execução:</w:t>
      </w:r>
    </w:p>
    <w:p w:rsidR="00CB0F4D" w:rsidRDefault="00CB0F4D" w:rsidP="00CB0F4D">
      <w:pPr>
        <w:keepNext/>
      </w:pPr>
      <w:r>
        <w:rPr>
          <w:noProof/>
        </w:rPr>
        <w:lastRenderedPageBreak/>
        <w:drawing>
          <wp:inline distT="0" distB="0" distL="0" distR="0">
            <wp:extent cx="4162425" cy="3095625"/>
            <wp:effectExtent l="19050" t="0" r="9525" b="0"/>
            <wp:docPr id="22" name="Imagem 21" descr="perf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fis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F4D" w:rsidRDefault="00CB0F4D" w:rsidP="00CB0F4D">
      <w:pPr>
        <w:pStyle w:val="Legenda"/>
      </w:pPr>
      <w:bookmarkStart w:id="129" w:name="_Ref309342570"/>
      <w:bookmarkStart w:id="130" w:name="_Toc309505781"/>
      <w:r>
        <w:t xml:space="preserve">Figura </w:t>
      </w:r>
      <w:fldSimple w:instr=" STYLEREF 1 \s ">
        <w:r w:rsidR="00016279">
          <w:rPr>
            <w:noProof/>
          </w:rPr>
          <w:t>3</w:t>
        </w:r>
      </w:fldSimple>
      <w:r w:rsidR="00CF7EA9">
        <w:t>.</w:t>
      </w:r>
      <w:fldSimple w:instr=" SEQ Figura \* ARABIC \s 1 ">
        <w:r w:rsidR="00016279">
          <w:rPr>
            <w:noProof/>
          </w:rPr>
          <w:t>8</w:t>
        </w:r>
      </w:fldSimple>
      <w:bookmarkEnd w:id="129"/>
      <w:r>
        <w:t>. Exemplo de tela-lista de perfil</w:t>
      </w:r>
      <w:r w:rsidR="004C4246">
        <w:rPr>
          <w:noProof/>
        </w:rPr>
        <w:t>.</w:t>
      </w:r>
      <w:bookmarkEnd w:id="130"/>
    </w:p>
    <w:p w:rsidR="001D6804" w:rsidRDefault="001D6804" w:rsidP="00CB0F4D"/>
    <w:p w:rsidR="00870CAC" w:rsidRDefault="00870CAC" w:rsidP="00870CAC">
      <w:pPr>
        <w:pStyle w:val="Ttulo3"/>
      </w:pPr>
      <w:bookmarkStart w:id="131" w:name="_Toc309505767"/>
      <w:r>
        <w:t>API DO TWITTER</w:t>
      </w:r>
      <w:bookmarkEnd w:id="131"/>
    </w:p>
    <w:p w:rsidR="00870CAC" w:rsidRDefault="00870CAC" w:rsidP="00870CAC">
      <w:r>
        <w:t xml:space="preserve">Uma das funções mais importantes deste módulo é a interação com o Twitter. É nessa interação que o sistema, através de alguns parâmetros, </w:t>
      </w:r>
      <w:r w:rsidR="00763C2C">
        <w:t>recupera</w:t>
      </w:r>
      <w:r>
        <w:t xml:space="preserve"> as postagens na base de dados do </w:t>
      </w:r>
      <w:r w:rsidRPr="00566649">
        <w:rPr>
          <w:i/>
        </w:rPr>
        <w:t>microblog</w:t>
      </w:r>
      <w:r>
        <w:t xml:space="preserve">. </w:t>
      </w:r>
      <w:r w:rsidR="00911FF6">
        <w:t>Essa resposta é</w:t>
      </w:r>
      <w:r>
        <w:t xml:space="preserve"> formata</w:t>
      </w:r>
      <w:r w:rsidR="00911FF6">
        <w:t>da</w:t>
      </w:r>
      <w:r>
        <w:t xml:space="preserve"> </w:t>
      </w:r>
      <w:r w:rsidR="00911FF6">
        <w:t>e apresentada para o usuário</w:t>
      </w:r>
      <w:r w:rsidR="00BE0CA5">
        <w:t>.</w:t>
      </w:r>
    </w:p>
    <w:p w:rsidR="003C4BCB" w:rsidRDefault="003C33AB" w:rsidP="003C4BCB">
      <w:r>
        <w:t xml:space="preserve">Foi </w:t>
      </w:r>
      <w:r w:rsidR="00EA3AB4">
        <w:t>utilizada</w:t>
      </w:r>
      <w:r w:rsidR="005C3245">
        <w:t xml:space="preserve"> um</w:t>
      </w:r>
      <w:r w:rsidR="00EA3AB4">
        <w:t>a biblioteca</w:t>
      </w:r>
      <w:r w:rsidR="0064524F">
        <w:t xml:space="preserve"> específica</w:t>
      </w:r>
      <w:r w:rsidR="00EA3AB4">
        <w:t xml:space="preserve"> para </w:t>
      </w:r>
      <w:r>
        <w:t xml:space="preserve">integrar </w:t>
      </w:r>
      <w:r w:rsidR="00746E68">
        <w:t>este módulo do projeto</w:t>
      </w:r>
      <w:r>
        <w:t xml:space="preserve"> com a API</w:t>
      </w:r>
      <w:r w:rsidR="003E338D">
        <w:rPr>
          <w:rStyle w:val="Refdenotaderodap"/>
        </w:rPr>
        <w:footnoteReference w:id="3"/>
      </w:r>
      <w:r>
        <w:t xml:space="preserve"> (</w:t>
      </w:r>
      <w:r w:rsidRPr="00921BAD">
        <w:rPr>
          <w:i/>
        </w:rPr>
        <w:t>Application Programming Interface</w:t>
      </w:r>
      <w:r>
        <w:t xml:space="preserve"> - </w:t>
      </w:r>
      <w:r w:rsidRPr="00921BAD">
        <w:t>Interface de Programação de Aplicações</w:t>
      </w:r>
      <w:r>
        <w:t xml:space="preserve">) do </w:t>
      </w:r>
      <w:r w:rsidRPr="003C33AB">
        <w:rPr>
          <w:i/>
        </w:rPr>
        <w:lastRenderedPageBreak/>
        <w:t>microblog</w:t>
      </w:r>
      <w:r w:rsidR="00EA3AB4">
        <w:t xml:space="preserve">. </w:t>
      </w:r>
      <w:r>
        <w:t>Ess</w:t>
      </w:r>
      <w:r w:rsidR="00B3016A">
        <w:t>a biblioteca encapsula</w:t>
      </w:r>
      <w:r w:rsidR="00863EEF">
        <w:t xml:space="preserve"> os</w:t>
      </w:r>
      <w:r w:rsidR="00B3016A">
        <w:t xml:space="preserve"> </w:t>
      </w:r>
      <w:r w:rsidR="0064524F">
        <w:t xml:space="preserve">métodos </w:t>
      </w:r>
      <w:r w:rsidR="00CE1E42">
        <w:t>da API</w:t>
      </w:r>
      <w:r w:rsidR="00C331AE">
        <w:t>,</w:t>
      </w:r>
      <w:r w:rsidR="0064524F">
        <w:t xml:space="preserve"> </w:t>
      </w:r>
      <w:r w:rsidR="00CE1E42">
        <w:t>tornando mais simples a interação com a mesma</w:t>
      </w:r>
      <w:r w:rsidR="0064524F">
        <w:t>.</w:t>
      </w:r>
      <w:r>
        <w:t xml:space="preserve"> </w:t>
      </w:r>
      <w:r w:rsidR="00746E68">
        <w:t>Basta</w:t>
      </w:r>
      <w:r>
        <w:t xml:space="preserve"> ent</w:t>
      </w:r>
      <w:r w:rsidR="00746E68">
        <w:t xml:space="preserve">ão </w:t>
      </w:r>
      <w:r>
        <w:t xml:space="preserve">o desenvolvedor </w:t>
      </w:r>
      <w:r w:rsidR="009E7A6E">
        <w:t>decidir</w:t>
      </w:r>
      <w:r>
        <w:t xml:space="preserve"> qual método da API </w:t>
      </w:r>
      <w:r w:rsidR="009E7A6E">
        <w:t>precisa trabalhar</w:t>
      </w:r>
      <w:r>
        <w:t xml:space="preserve"> e a </w:t>
      </w:r>
      <w:r w:rsidRPr="003C33AB">
        <w:rPr>
          <w:i/>
        </w:rPr>
        <w:t>gem</w:t>
      </w:r>
      <w:r>
        <w:t xml:space="preserve"> (biblioteca)</w:t>
      </w:r>
      <w:r w:rsidR="00746E68">
        <w:t xml:space="preserve"> se encarrega internamente de fazer o necessário para conectar, enviar a requisição, </w:t>
      </w:r>
      <w:r w:rsidR="00763C2C">
        <w:t>capturar o retorno</w:t>
      </w:r>
      <w:r w:rsidR="00746E68">
        <w:t xml:space="preserve"> e devolver</w:t>
      </w:r>
      <w:r w:rsidR="009E7A6E">
        <w:t xml:space="preserve"> essa resposta</w:t>
      </w:r>
      <w:r w:rsidR="00746E68">
        <w:t xml:space="preserve"> para o sistema que invocou o método.</w:t>
      </w:r>
      <w:r w:rsidR="003C4BCB">
        <w:t xml:space="preserve"> Esse caminho foi ilustrado na </w:t>
      </w:r>
      <w:r w:rsidR="0078276D">
        <w:fldChar w:fldCharType="begin"/>
      </w:r>
      <w:r w:rsidR="00005F28">
        <w:instrText xml:space="preserve"> REF _Ref306663385 \h </w:instrText>
      </w:r>
      <w:r w:rsidR="0078276D">
        <w:fldChar w:fldCharType="separate"/>
      </w:r>
      <w:r w:rsidR="00016279">
        <w:t xml:space="preserve">Figura </w:t>
      </w:r>
      <w:r w:rsidR="00016279">
        <w:rPr>
          <w:noProof/>
        </w:rPr>
        <w:t>3</w:t>
      </w:r>
      <w:r w:rsidR="00016279">
        <w:t>.</w:t>
      </w:r>
      <w:r w:rsidR="00016279">
        <w:rPr>
          <w:noProof/>
        </w:rPr>
        <w:t>9</w:t>
      </w:r>
      <w:r w:rsidR="0078276D">
        <w:fldChar w:fldCharType="end"/>
      </w:r>
      <w:r w:rsidR="003C4BCB">
        <w:t>:</w:t>
      </w:r>
    </w:p>
    <w:p w:rsidR="003C4BCB" w:rsidRDefault="003C4BCB" w:rsidP="003C4BCB">
      <w:pPr>
        <w:keepNext/>
        <w:ind w:firstLine="0"/>
      </w:pPr>
      <w:r>
        <w:rPr>
          <w:noProof/>
        </w:rPr>
        <w:drawing>
          <wp:inline distT="0" distB="0" distL="0" distR="0">
            <wp:extent cx="5760720" cy="4320540"/>
            <wp:effectExtent l="19050" t="0" r="0" b="0"/>
            <wp:docPr id="14" name="Imagem 13" descr="API_Trafe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I_Trafego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BCB" w:rsidRDefault="003C4BCB" w:rsidP="003C4BCB">
      <w:pPr>
        <w:pStyle w:val="Legenda"/>
      </w:pPr>
      <w:bookmarkStart w:id="132" w:name="_Ref306663385"/>
      <w:bookmarkStart w:id="133" w:name="_Toc309505782"/>
      <w:r>
        <w:t xml:space="preserve">Figura </w:t>
      </w:r>
      <w:fldSimple w:instr=" STYLEREF 1 \s ">
        <w:r w:rsidR="00016279">
          <w:rPr>
            <w:noProof/>
          </w:rPr>
          <w:t>3</w:t>
        </w:r>
      </w:fldSimple>
      <w:r w:rsidR="00CF7EA9">
        <w:t>.</w:t>
      </w:r>
      <w:fldSimple w:instr=" SEQ Figura \* ARABIC \s 1 ">
        <w:r w:rsidR="00016279">
          <w:rPr>
            <w:noProof/>
          </w:rPr>
          <w:t>9</w:t>
        </w:r>
      </w:fldSimple>
      <w:bookmarkEnd w:id="132"/>
      <w:r>
        <w:t>. Sistema se comunicando com a API do Twitter</w:t>
      </w:r>
      <w:r w:rsidR="004C4246">
        <w:t>.</w:t>
      </w:r>
      <w:bookmarkEnd w:id="133"/>
    </w:p>
    <w:p w:rsidR="003C4BCB" w:rsidRPr="003C4BCB" w:rsidRDefault="003C4BCB" w:rsidP="003C4BCB">
      <w:pPr>
        <w:ind w:firstLine="0"/>
      </w:pPr>
    </w:p>
    <w:p w:rsidR="00C17C88" w:rsidRDefault="009E7A6E" w:rsidP="00413903">
      <w:r>
        <w:t xml:space="preserve">Dentro do projeto, na camada </w:t>
      </w:r>
      <w:r w:rsidRPr="009E7A6E">
        <w:rPr>
          <w:i/>
        </w:rPr>
        <w:t>Controller</w:t>
      </w:r>
      <w:r>
        <w:t xml:space="preserve"> (Controle), foi criado um</w:t>
      </w:r>
      <w:r w:rsidR="00F372F3">
        <w:t>a função</w:t>
      </w:r>
      <w:r>
        <w:t xml:space="preserve"> que</w:t>
      </w:r>
      <w:r w:rsidR="00F372F3">
        <w:t xml:space="preserve"> tem o objetivo de</w:t>
      </w:r>
      <w:r>
        <w:t xml:space="preserve"> retornar os </w:t>
      </w:r>
      <w:r w:rsidRPr="009E7A6E">
        <w:rPr>
          <w:i/>
        </w:rPr>
        <w:t>posts</w:t>
      </w:r>
      <w:r>
        <w:t xml:space="preserve"> feitos no Twitter de um determinado usuário. V</w:t>
      </w:r>
      <w:r w:rsidR="00F372F3">
        <w:t>indo da tela de lista de perfil</w:t>
      </w:r>
      <w:r>
        <w:t>, o código do perfil cadastrado no sistema é passado de parâmetro</w:t>
      </w:r>
      <w:r w:rsidR="00F372F3">
        <w:t xml:space="preserve"> para essa função, que então recupera no </w:t>
      </w:r>
      <w:r w:rsidR="00BE0CA5">
        <w:t xml:space="preserve">próprio </w:t>
      </w:r>
      <w:r w:rsidR="00F372F3">
        <w:t xml:space="preserve">cadastro o nome de usuário usado no </w:t>
      </w:r>
      <w:r w:rsidR="00F372F3" w:rsidRPr="00F372F3">
        <w:rPr>
          <w:i/>
        </w:rPr>
        <w:t>microblog</w:t>
      </w:r>
      <w:r w:rsidR="00F372F3">
        <w:t xml:space="preserve"> e finalmente faz a requisição para recuperar os </w:t>
      </w:r>
      <w:r w:rsidR="00F372F3" w:rsidRPr="00F372F3">
        <w:rPr>
          <w:i/>
        </w:rPr>
        <w:t>twitt</w:t>
      </w:r>
      <w:r w:rsidR="00F372F3">
        <w:rPr>
          <w:i/>
        </w:rPr>
        <w:t>s</w:t>
      </w:r>
      <w:r w:rsidR="00F372F3">
        <w:t xml:space="preserve"> (postagens) na base </w:t>
      </w:r>
      <w:r w:rsidR="00BE0CA5">
        <w:t xml:space="preserve">de dados </w:t>
      </w:r>
      <w:r w:rsidR="00F372F3">
        <w:t>do Twitter.</w:t>
      </w:r>
      <w:r w:rsidR="00BE0CA5">
        <w:t xml:space="preserve"> Esses dados são enviados </w:t>
      </w:r>
      <w:r w:rsidR="004C2558">
        <w:t>a</w:t>
      </w:r>
      <w:r w:rsidR="00BE0CA5">
        <w:t xml:space="preserve"> uma nova tela para serem exibidos junto ao perfil escolhido.</w:t>
      </w:r>
    </w:p>
    <w:p w:rsidR="00DE43FE" w:rsidRDefault="005C61B9" w:rsidP="006F3AA5">
      <w:pPr>
        <w:pStyle w:val="Ttulo1"/>
      </w:pPr>
      <w:bookmarkStart w:id="134" w:name="_Toc309505768"/>
      <w:r>
        <w:lastRenderedPageBreak/>
        <w:t>RESULTADOS</w:t>
      </w:r>
      <w:bookmarkStart w:id="135" w:name="_Toc144288083"/>
      <w:bookmarkStart w:id="136" w:name="_Toc144614336"/>
      <w:bookmarkStart w:id="137" w:name="_Toc144614584"/>
      <w:bookmarkStart w:id="138" w:name="_Toc144627063"/>
      <w:bookmarkStart w:id="139" w:name="_Toc144630242"/>
      <w:bookmarkStart w:id="140" w:name="_Toc144691039"/>
      <w:bookmarkStart w:id="141" w:name="_Toc144691510"/>
      <w:bookmarkStart w:id="142" w:name="_Toc144692261"/>
      <w:bookmarkEnd w:id="134"/>
    </w:p>
    <w:p w:rsidR="002E7DEA" w:rsidRDefault="0070222B" w:rsidP="007E6AEB">
      <w:r>
        <w:t xml:space="preserve">Para demonstrar o funcionamento do projeto, uma sequência de imagens será apresentada a seguir. Primeiro será mostrado as telas do módulo </w:t>
      </w:r>
      <w:r w:rsidRPr="0070222B">
        <w:rPr>
          <w:i/>
        </w:rPr>
        <w:t>web</w:t>
      </w:r>
      <w:r>
        <w:t xml:space="preserve"> e na </w:t>
      </w:r>
      <w:r w:rsidR="000A3CAE">
        <w:t>depois</w:t>
      </w:r>
      <w:r>
        <w:t xml:space="preserve"> o móvel.</w:t>
      </w:r>
    </w:p>
    <w:p w:rsidR="00A12C63" w:rsidRDefault="00A12C63" w:rsidP="00A12C63">
      <w:pPr>
        <w:pStyle w:val="PargrafodaLista"/>
        <w:numPr>
          <w:ilvl w:val="0"/>
          <w:numId w:val="42"/>
        </w:numPr>
      </w:pPr>
      <w:r>
        <w:t xml:space="preserve">Tela inicial: Informações sobre o este trabalho e </w:t>
      </w:r>
      <w:r w:rsidRPr="00A12C63">
        <w:rPr>
          <w:i/>
        </w:rPr>
        <w:t>link</w:t>
      </w:r>
      <w:r>
        <w:t xml:space="preserve"> (ligação) para ingressar no sistema como administrador.</w:t>
      </w:r>
    </w:p>
    <w:p w:rsidR="00434B47" w:rsidRDefault="00434B47" w:rsidP="00434B47">
      <w:pPr>
        <w:keepNext/>
        <w:ind w:firstLine="0"/>
      </w:pPr>
      <w:r>
        <w:rPr>
          <w:noProof/>
        </w:rPr>
        <w:drawing>
          <wp:inline distT="0" distB="0" distL="0" distR="0">
            <wp:extent cx="5760720" cy="3096260"/>
            <wp:effectExtent l="19050" t="0" r="0" b="0"/>
            <wp:docPr id="12" name="Imagem 11" descr="1_inic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inicial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B47" w:rsidRDefault="00434B47" w:rsidP="00434B47">
      <w:pPr>
        <w:pStyle w:val="Legenda"/>
      </w:pPr>
      <w:bookmarkStart w:id="143" w:name="_Toc309505783"/>
      <w:r>
        <w:t xml:space="preserve">Figura </w:t>
      </w:r>
      <w:fldSimple w:instr=" STYLEREF 1 \s ">
        <w:r w:rsidR="00016279">
          <w:rPr>
            <w:noProof/>
          </w:rPr>
          <w:t>4</w:t>
        </w:r>
      </w:fldSimple>
      <w:r w:rsidR="00CF7EA9">
        <w:t>.</w:t>
      </w:r>
      <w:fldSimple w:instr=" SEQ Figura \* ARABIC \s 1 ">
        <w:r w:rsidR="00016279">
          <w:rPr>
            <w:noProof/>
          </w:rPr>
          <w:t>1</w:t>
        </w:r>
      </w:fldSimple>
      <w:r>
        <w:t>. Web - Tela inicial</w:t>
      </w:r>
      <w:bookmarkEnd w:id="143"/>
    </w:p>
    <w:p w:rsidR="007814E7" w:rsidRDefault="007814E7" w:rsidP="007814E7"/>
    <w:p w:rsidR="00A12C63" w:rsidRDefault="00A12C63" w:rsidP="00A12C63">
      <w:pPr>
        <w:pStyle w:val="PargrafodaLista"/>
        <w:numPr>
          <w:ilvl w:val="0"/>
          <w:numId w:val="42"/>
        </w:numPr>
      </w:pPr>
      <w:r>
        <w:t>Tela de ingresso</w:t>
      </w:r>
      <w:r w:rsidR="000B4A31">
        <w:t xml:space="preserve"> ao sistema</w:t>
      </w:r>
      <w:r>
        <w:t>: Entrar no sistema atrav</w:t>
      </w:r>
      <w:r w:rsidR="00434B47">
        <w:t>és da autenticação de usu</w:t>
      </w:r>
      <w:r w:rsidR="000B4A31">
        <w:t>ário e senha;</w:t>
      </w:r>
    </w:p>
    <w:p w:rsidR="00434B47" w:rsidRDefault="00434B47" w:rsidP="00434B47">
      <w:pPr>
        <w:keepNext/>
        <w:ind w:firstLine="0"/>
      </w:pPr>
      <w:r>
        <w:rPr>
          <w:noProof/>
        </w:rPr>
        <w:lastRenderedPageBreak/>
        <w:drawing>
          <wp:inline distT="0" distB="0" distL="0" distR="0">
            <wp:extent cx="5760720" cy="3096260"/>
            <wp:effectExtent l="19050" t="0" r="0" b="0"/>
            <wp:docPr id="19" name="Imagem 18" descr="2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login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B47" w:rsidRDefault="00434B47" w:rsidP="00434B47">
      <w:pPr>
        <w:pStyle w:val="Legenda"/>
      </w:pPr>
      <w:bookmarkStart w:id="144" w:name="_Toc309505784"/>
      <w:r>
        <w:t xml:space="preserve">Figura </w:t>
      </w:r>
      <w:fldSimple w:instr=" STYLEREF 1 \s ">
        <w:r w:rsidR="00016279">
          <w:rPr>
            <w:noProof/>
          </w:rPr>
          <w:t>4</w:t>
        </w:r>
      </w:fldSimple>
      <w:r w:rsidR="00CF7EA9">
        <w:t>.</w:t>
      </w:r>
      <w:fldSimple w:instr=" SEQ Figura \* ARABIC \s 1 ">
        <w:r w:rsidR="00016279">
          <w:rPr>
            <w:noProof/>
          </w:rPr>
          <w:t>2</w:t>
        </w:r>
      </w:fldSimple>
      <w:r>
        <w:t>. Web - Tela de ingresso no sistema</w:t>
      </w:r>
      <w:bookmarkEnd w:id="144"/>
    </w:p>
    <w:p w:rsidR="00434B47" w:rsidRDefault="00434B47" w:rsidP="007814E7"/>
    <w:p w:rsidR="00434B47" w:rsidRDefault="00434B47" w:rsidP="00434B47">
      <w:pPr>
        <w:pStyle w:val="PargrafodaLista"/>
        <w:numPr>
          <w:ilvl w:val="0"/>
          <w:numId w:val="42"/>
        </w:numPr>
      </w:pPr>
      <w:r>
        <w:t xml:space="preserve">Tela inicial </w:t>
      </w:r>
      <w:r w:rsidR="00E34C91">
        <w:t>para usuário autenticado</w:t>
      </w:r>
      <w:r>
        <w:t>: Primeira página mostrando as opções de funcionalidade</w:t>
      </w:r>
      <w:r w:rsidR="000B4A31">
        <w:t xml:space="preserve"> do sistema;</w:t>
      </w:r>
    </w:p>
    <w:p w:rsidR="00434B47" w:rsidRDefault="00434B47" w:rsidP="00434B47">
      <w:pPr>
        <w:keepNext/>
        <w:ind w:firstLine="0"/>
      </w:pPr>
      <w:r>
        <w:rPr>
          <w:noProof/>
        </w:rPr>
        <w:drawing>
          <wp:inline distT="0" distB="0" distL="0" distR="0">
            <wp:extent cx="5760720" cy="3096260"/>
            <wp:effectExtent l="19050" t="0" r="0" b="0"/>
            <wp:docPr id="21" name="Imagem 20" descr="3_log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_logado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B47" w:rsidRDefault="00434B47" w:rsidP="00434B47">
      <w:pPr>
        <w:pStyle w:val="Legenda"/>
        <w:rPr>
          <w:noProof/>
        </w:rPr>
      </w:pPr>
      <w:bookmarkStart w:id="145" w:name="_Toc309505785"/>
      <w:r>
        <w:t xml:space="preserve">Figura </w:t>
      </w:r>
      <w:fldSimple w:instr=" STYLEREF 1 \s ">
        <w:r w:rsidR="00016279">
          <w:rPr>
            <w:noProof/>
          </w:rPr>
          <w:t>4</w:t>
        </w:r>
      </w:fldSimple>
      <w:r w:rsidR="00CF7EA9">
        <w:t>.</w:t>
      </w:r>
      <w:fldSimple w:instr=" SEQ Figura \* ARABIC \s 1 ">
        <w:r w:rsidR="00016279">
          <w:rPr>
            <w:noProof/>
          </w:rPr>
          <w:t>3</w:t>
        </w:r>
      </w:fldSimple>
      <w:r>
        <w:t>. Web - Tela inicial</w:t>
      </w:r>
      <w:r>
        <w:rPr>
          <w:noProof/>
        </w:rPr>
        <w:t xml:space="preserve"> para usuário autenticado</w:t>
      </w:r>
      <w:bookmarkEnd w:id="145"/>
    </w:p>
    <w:p w:rsidR="00434B47" w:rsidRDefault="00434B47" w:rsidP="00434B47"/>
    <w:p w:rsidR="00434B47" w:rsidRDefault="000A7063" w:rsidP="00434B47">
      <w:pPr>
        <w:pStyle w:val="PargrafodaLista"/>
        <w:numPr>
          <w:ilvl w:val="0"/>
          <w:numId w:val="42"/>
        </w:numPr>
      </w:pPr>
      <w:r>
        <w:lastRenderedPageBreak/>
        <w:t>Manutenção de Assunto: Exibição das informações referente ao tema escolhido pelo administrador, com opções de visualizar, editar e excluir o assunto. Apenas um registro pode ser incluído j</w:t>
      </w:r>
      <w:r w:rsidR="00685265">
        <w:t>á que o sistema</w:t>
      </w:r>
      <w:r w:rsidR="000B4A31">
        <w:t xml:space="preserve"> trabalha apenas com um assunto;</w:t>
      </w:r>
    </w:p>
    <w:p w:rsidR="000A7063" w:rsidRDefault="000A7063" w:rsidP="000A7063">
      <w:pPr>
        <w:keepNext/>
        <w:ind w:firstLine="0"/>
      </w:pPr>
      <w:r>
        <w:rPr>
          <w:noProof/>
        </w:rPr>
        <w:drawing>
          <wp:inline distT="0" distB="0" distL="0" distR="0">
            <wp:extent cx="5760720" cy="3096260"/>
            <wp:effectExtent l="19050" t="0" r="0" b="0"/>
            <wp:docPr id="23" name="Imagem 22" descr="4_assu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_assunto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063" w:rsidRDefault="000A7063" w:rsidP="000A7063">
      <w:pPr>
        <w:pStyle w:val="Legenda"/>
      </w:pPr>
      <w:bookmarkStart w:id="146" w:name="_Toc309505786"/>
      <w:r>
        <w:t xml:space="preserve">Figura </w:t>
      </w:r>
      <w:fldSimple w:instr=" STYLEREF 1 \s ">
        <w:r w:rsidR="00016279">
          <w:rPr>
            <w:noProof/>
          </w:rPr>
          <w:t>4</w:t>
        </w:r>
      </w:fldSimple>
      <w:r w:rsidR="00CF7EA9">
        <w:t>.</w:t>
      </w:r>
      <w:fldSimple w:instr=" SEQ Figura \* ARABIC \s 1 ">
        <w:r w:rsidR="00016279">
          <w:rPr>
            <w:noProof/>
          </w:rPr>
          <w:t>4</w:t>
        </w:r>
      </w:fldSimple>
      <w:r>
        <w:t>. Web - Manutenção de Assunto</w:t>
      </w:r>
      <w:bookmarkEnd w:id="146"/>
    </w:p>
    <w:p w:rsidR="000A7063" w:rsidRDefault="000A7063" w:rsidP="000A7063"/>
    <w:p w:rsidR="000A7063" w:rsidRDefault="000A7063" w:rsidP="000A7063">
      <w:pPr>
        <w:pStyle w:val="PargrafodaLista"/>
        <w:numPr>
          <w:ilvl w:val="0"/>
          <w:numId w:val="42"/>
        </w:numPr>
      </w:pPr>
      <w:r>
        <w:t xml:space="preserve">Manutenção de Áreas: Exibição das áreas cadastradas para o assunto. Contém opções de incluir, visualizar, editar e excluir </w:t>
      </w:r>
      <w:r w:rsidR="000B4A31">
        <w:t>áreas;</w:t>
      </w:r>
    </w:p>
    <w:p w:rsidR="000A7063" w:rsidRDefault="000A7063" w:rsidP="000A7063">
      <w:pPr>
        <w:keepNext/>
        <w:ind w:firstLine="0"/>
      </w:pPr>
      <w:r>
        <w:rPr>
          <w:noProof/>
        </w:rPr>
        <w:lastRenderedPageBreak/>
        <w:drawing>
          <wp:inline distT="0" distB="0" distL="0" distR="0">
            <wp:extent cx="5760720" cy="3096260"/>
            <wp:effectExtent l="19050" t="0" r="0" b="0"/>
            <wp:docPr id="24" name="Imagem 23" descr="5_are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_areas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063" w:rsidRDefault="000A7063" w:rsidP="000A7063">
      <w:pPr>
        <w:pStyle w:val="Legenda"/>
      </w:pPr>
      <w:bookmarkStart w:id="147" w:name="_Toc309505787"/>
      <w:r>
        <w:t xml:space="preserve">Figura </w:t>
      </w:r>
      <w:fldSimple w:instr=" STYLEREF 1 \s ">
        <w:r w:rsidR="00016279">
          <w:rPr>
            <w:noProof/>
          </w:rPr>
          <w:t>4</w:t>
        </w:r>
      </w:fldSimple>
      <w:r w:rsidR="00CF7EA9">
        <w:t>.</w:t>
      </w:r>
      <w:fldSimple w:instr=" SEQ Figura \* ARABIC \s 1 ">
        <w:r w:rsidR="00016279">
          <w:rPr>
            <w:noProof/>
          </w:rPr>
          <w:t>5</w:t>
        </w:r>
      </w:fldSimple>
      <w:r>
        <w:t>. Web - Manutenção de Áreas</w:t>
      </w:r>
      <w:bookmarkEnd w:id="147"/>
    </w:p>
    <w:p w:rsidR="000B4A31" w:rsidRDefault="000B4A31" w:rsidP="000B4A31"/>
    <w:p w:rsidR="000B4A31" w:rsidRDefault="000B4A31" w:rsidP="000B4A31">
      <w:pPr>
        <w:pStyle w:val="PargrafodaLista"/>
        <w:numPr>
          <w:ilvl w:val="0"/>
          <w:numId w:val="42"/>
        </w:numPr>
      </w:pPr>
      <w:r>
        <w:t>Manutenção de Categorias: Exibição das categorias que pertencem a cada área anteriormente incluída. Disponibiliza as opções de incluir, visualizar, editar e excluir categorias;</w:t>
      </w:r>
    </w:p>
    <w:p w:rsidR="000B4A31" w:rsidRDefault="000B4A31" w:rsidP="000B4A31">
      <w:pPr>
        <w:keepNext/>
        <w:ind w:firstLine="0"/>
      </w:pPr>
      <w:r>
        <w:rPr>
          <w:noProof/>
        </w:rPr>
        <w:drawing>
          <wp:inline distT="0" distB="0" distL="0" distR="0">
            <wp:extent cx="5760720" cy="3096260"/>
            <wp:effectExtent l="19050" t="0" r="0" b="0"/>
            <wp:docPr id="25" name="Imagem 24" descr="6_categori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_categorias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A31" w:rsidRDefault="000B4A31" w:rsidP="000B4A31">
      <w:pPr>
        <w:pStyle w:val="Legenda"/>
      </w:pPr>
      <w:bookmarkStart w:id="148" w:name="_Toc309505788"/>
      <w:r>
        <w:t xml:space="preserve">Figura </w:t>
      </w:r>
      <w:fldSimple w:instr=" STYLEREF 1 \s ">
        <w:r w:rsidR="00016279">
          <w:rPr>
            <w:noProof/>
          </w:rPr>
          <w:t>4</w:t>
        </w:r>
      </w:fldSimple>
      <w:r w:rsidR="00CF7EA9">
        <w:t>.</w:t>
      </w:r>
      <w:fldSimple w:instr=" SEQ Figura \* ARABIC \s 1 ">
        <w:r w:rsidR="00016279">
          <w:rPr>
            <w:noProof/>
          </w:rPr>
          <w:t>6</w:t>
        </w:r>
      </w:fldSimple>
      <w:r>
        <w:t>. Web - Manutenção de Categorias</w:t>
      </w:r>
      <w:bookmarkEnd w:id="148"/>
    </w:p>
    <w:p w:rsidR="000B4A31" w:rsidRDefault="000B4A31" w:rsidP="000B4A31"/>
    <w:p w:rsidR="000B4A31" w:rsidRDefault="000B4A31" w:rsidP="000B4A31">
      <w:pPr>
        <w:pStyle w:val="PargrafodaLista"/>
        <w:numPr>
          <w:ilvl w:val="0"/>
          <w:numId w:val="42"/>
        </w:numPr>
      </w:pPr>
      <w:r>
        <w:lastRenderedPageBreak/>
        <w:t>Manutenção de Perfis: Lista de todos os perfis cadastrados por categoria. Disponibiliza as opções padrão de manutenção dos dados</w:t>
      </w:r>
      <w:r w:rsidR="00DF08AC">
        <w:t>.</w:t>
      </w:r>
    </w:p>
    <w:p w:rsidR="000B4A31" w:rsidRDefault="000B4A31" w:rsidP="000B4A31">
      <w:pPr>
        <w:keepNext/>
        <w:ind w:firstLine="0"/>
      </w:pPr>
      <w:r>
        <w:rPr>
          <w:noProof/>
        </w:rPr>
        <w:drawing>
          <wp:inline distT="0" distB="0" distL="0" distR="0">
            <wp:extent cx="5760720" cy="3096260"/>
            <wp:effectExtent l="19050" t="0" r="0" b="0"/>
            <wp:docPr id="26" name="Imagem 25" descr="7_perf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_perfis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A31" w:rsidRDefault="000B4A31" w:rsidP="000B4A31">
      <w:pPr>
        <w:pStyle w:val="Legenda"/>
      </w:pPr>
      <w:bookmarkStart w:id="149" w:name="_Toc309505789"/>
      <w:r>
        <w:t xml:space="preserve">Figura </w:t>
      </w:r>
      <w:fldSimple w:instr=" STYLEREF 1 \s ">
        <w:r w:rsidR="00016279">
          <w:rPr>
            <w:noProof/>
          </w:rPr>
          <w:t>4</w:t>
        </w:r>
      </w:fldSimple>
      <w:r w:rsidR="00CF7EA9">
        <w:t>.</w:t>
      </w:r>
      <w:fldSimple w:instr=" SEQ Figura \* ARABIC \s 1 ">
        <w:r w:rsidR="00016279">
          <w:rPr>
            <w:noProof/>
          </w:rPr>
          <w:t>7</w:t>
        </w:r>
      </w:fldSimple>
      <w:r>
        <w:t>. Web - Manutenção de Perfis</w:t>
      </w:r>
      <w:bookmarkEnd w:id="149"/>
    </w:p>
    <w:p w:rsidR="000B4A31" w:rsidRDefault="000B4A31" w:rsidP="000B4A31"/>
    <w:p w:rsidR="000B4A31" w:rsidRDefault="00460272" w:rsidP="000B4A31">
      <w:r>
        <w:t>Sequência de imagens das telas móveis funcionando:</w:t>
      </w:r>
    </w:p>
    <w:p w:rsidR="00460272" w:rsidRDefault="00460272" w:rsidP="00460272">
      <w:pPr>
        <w:pStyle w:val="PargrafodaLista"/>
        <w:numPr>
          <w:ilvl w:val="0"/>
          <w:numId w:val="42"/>
        </w:numPr>
      </w:pPr>
      <w:r>
        <w:t xml:space="preserve">Tela inicial: Primeira tela a ser acessada pelos usuários. Oferece 3 (três) opções de </w:t>
      </w:r>
      <w:r w:rsidRPr="00460272">
        <w:rPr>
          <w:i/>
        </w:rPr>
        <w:t>links</w:t>
      </w:r>
      <w:r>
        <w:t xml:space="preserve"> (ligações):</w:t>
      </w:r>
    </w:p>
    <w:p w:rsidR="00460272" w:rsidRDefault="00460272" w:rsidP="00460272">
      <w:pPr>
        <w:pStyle w:val="PargrafodaLista"/>
        <w:numPr>
          <w:ilvl w:val="1"/>
          <w:numId w:val="42"/>
        </w:numPr>
      </w:pPr>
      <w:r>
        <w:t>Áreas: Direciona para a tela-lista de áreas;</w:t>
      </w:r>
    </w:p>
    <w:p w:rsidR="00460272" w:rsidRDefault="00460272" w:rsidP="00460272">
      <w:pPr>
        <w:pStyle w:val="PargrafodaLista"/>
        <w:numPr>
          <w:ilvl w:val="1"/>
          <w:numId w:val="42"/>
        </w:numPr>
      </w:pPr>
      <w:r>
        <w:t>Informações: Mostra descrição do assunto feito pelo administrador;</w:t>
      </w:r>
    </w:p>
    <w:p w:rsidR="00460272" w:rsidRDefault="00460272" w:rsidP="00460272">
      <w:pPr>
        <w:pStyle w:val="PargrafodaLista"/>
        <w:numPr>
          <w:ilvl w:val="1"/>
          <w:numId w:val="42"/>
        </w:numPr>
      </w:pPr>
      <w:r>
        <w:t>Nome de usuário do Twitter do assunto: Direciona para a tela do sistema que apresenta as postagens dos perfis cadastrados.</w:t>
      </w:r>
    </w:p>
    <w:p w:rsidR="00E661C0" w:rsidRDefault="00460272" w:rsidP="00E661C0">
      <w:pPr>
        <w:keepNext/>
      </w:pPr>
      <w:r>
        <w:rPr>
          <w:noProof/>
        </w:rPr>
        <w:lastRenderedPageBreak/>
        <w:drawing>
          <wp:inline distT="0" distB="0" distL="0" distR="0">
            <wp:extent cx="4143375" cy="3105150"/>
            <wp:effectExtent l="19050" t="0" r="9525" b="0"/>
            <wp:docPr id="27" name="Imagem 26" descr="inic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icial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272" w:rsidRDefault="00E661C0" w:rsidP="00E661C0">
      <w:pPr>
        <w:pStyle w:val="Legenda"/>
      </w:pPr>
      <w:bookmarkStart w:id="150" w:name="_Toc309505790"/>
      <w:r>
        <w:t xml:space="preserve">Figura </w:t>
      </w:r>
      <w:fldSimple w:instr=" STYLEREF 1 \s ">
        <w:r w:rsidR="00016279">
          <w:rPr>
            <w:noProof/>
          </w:rPr>
          <w:t>4</w:t>
        </w:r>
      </w:fldSimple>
      <w:r w:rsidR="00CF7EA9">
        <w:t>.</w:t>
      </w:r>
      <w:fldSimple w:instr=" SEQ Figura \* ARABIC \s 1 ">
        <w:r w:rsidR="00016279">
          <w:rPr>
            <w:noProof/>
          </w:rPr>
          <w:t>8</w:t>
        </w:r>
      </w:fldSimple>
      <w:r>
        <w:t>. Mobile - Tela inicial</w:t>
      </w:r>
      <w:bookmarkEnd w:id="150"/>
    </w:p>
    <w:p w:rsidR="00E661C0" w:rsidRDefault="00E661C0" w:rsidP="00E661C0"/>
    <w:p w:rsidR="00E661C0" w:rsidRDefault="00E661C0" w:rsidP="00E661C0">
      <w:pPr>
        <w:pStyle w:val="PargrafodaLista"/>
        <w:numPr>
          <w:ilvl w:val="0"/>
          <w:numId w:val="42"/>
        </w:numPr>
      </w:pPr>
      <w:r>
        <w:t>Tela de Informações: Breve descrição do assunto feito pelo administrador</w:t>
      </w:r>
      <w:r w:rsidR="00DF08AC">
        <w:t>. O texto é livre e serve para descreve, informar e apresentar o assunto abordado;</w:t>
      </w:r>
    </w:p>
    <w:p w:rsidR="00DF08AC" w:rsidRDefault="00DF08AC" w:rsidP="00DF08AC">
      <w:pPr>
        <w:keepNext/>
      </w:pPr>
      <w:r>
        <w:rPr>
          <w:noProof/>
        </w:rPr>
        <w:drawing>
          <wp:inline distT="0" distB="0" distL="0" distR="0">
            <wp:extent cx="4172533" cy="3096057"/>
            <wp:effectExtent l="19050" t="0" r="0" b="0"/>
            <wp:docPr id="29" name="Imagem 28" descr="informaco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formacoes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2533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8AC" w:rsidRDefault="00DF08AC" w:rsidP="00DF08AC">
      <w:pPr>
        <w:pStyle w:val="Legenda"/>
      </w:pPr>
      <w:bookmarkStart w:id="151" w:name="_Toc309505791"/>
      <w:r>
        <w:t xml:space="preserve">Figura </w:t>
      </w:r>
      <w:fldSimple w:instr=" STYLEREF 1 \s ">
        <w:r w:rsidR="00016279">
          <w:rPr>
            <w:noProof/>
          </w:rPr>
          <w:t>4</w:t>
        </w:r>
      </w:fldSimple>
      <w:r w:rsidR="00CF7EA9">
        <w:t>.</w:t>
      </w:r>
      <w:fldSimple w:instr=" SEQ Figura \* ARABIC \s 1 ">
        <w:r w:rsidR="00016279">
          <w:rPr>
            <w:noProof/>
          </w:rPr>
          <w:t>9</w:t>
        </w:r>
      </w:fldSimple>
      <w:r>
        <w:t>. Mobile -Tela de Informações</w:t>
      </w:r>
      <w:bookmarkEnd w:id="151"/>
    </w:p>
    <w:p w:rsidR="00DF08AC" w:rsidRDefault="00DF08AC" w:rsidP="00DF08AC"/>
    <w:p w:rsidR="00DF08AC" w:rsidRDefault="00DF08AC" w:rsidP="00DF08AC">
      <w:pPr>
        <w:pStyle w:val="PargrafodaLista"/>
        <w:numPr>
          <w:ilvl w:val="0"/>
          <w:numId w:val="42"/>
        </w:numPr>
      </w:pPr>
      <w:r>
        <w:t>Tela-lista de Áreas: Exibe todas as áreas cadastradas para o assunto;</w:t>
      </w:r>
    </w:p>
    <w:p w:rsidR="00DF08AC" w:rsidRDefault="00DF08AC" w:rsidP="00DF08AC">
      <w:pPr>
        <w:keepNext/>
      </w:pPr>
      <w:r>
        <w:rPr>
          <w:noProof/>
        </w:rPr>
        <w:lastRenderedPageBreak/>
        <w:drawing>
          <wp:inline distT="0" distB="0" distL="0" distR="0">
            <wp:extent cx="4162425" cy="3105150"/>
            <wp:effectExtent l="19050" t="0" r="9525" b="0"/>
            <wp:docPr id="30" name="Imagem 29" descr="are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eas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8AC" w:rsidRDefault="00DF08AC" w:rsidP="00DF08AC">
      <w:pPr>
        <w:pStyle w:val="Legenda"/>
      </w:pPr>
      <w:bookmarkStart w:id="152" w:name="_Toc309505792"/>
      <w:r>
        <w:t xml:space="preserve">Figura </w:t>
      </w:r>
      <w:fldSimple w:instr=" STYLEREF 1 \s ">
        <w:r w:rsidR="00016279">
          <w:rPr>
            <w:noProof/>
          </w:rPr>
          <w:t>4</w:t>
        </w:r>
      </w:fldSimple>
      <w:r w:rsidR="00CF7EA9">
        <w:t>.</w:t>
      </w:r>
      <w:fldSimple w:instr=" SEQ Figura \* ARABIC \s 1 ">
        <w:r w:rsidR="00016279">
          <w:rPr>
            <w:noProof/>
          </w:rPr>
          <w:t>10</w:t>
        </w:r>
      </w:fldSimple>
      <w:r>
        <w:t>. Mobile - Tela-lista de Áreas</w:t>
      </w:r>
      <w:bookmarkEnd w:id="152"/>
    </w:p>
    <w:p w:rsidR="00DF08AC" w:rsidRDefault="00DF08AC" w:rsidP="00DF08AC"/>
    <w:p w:rsidR="00DF08AC" w:rsidRDefault="000C1750" w:rsidP="00DF08AC">
      <w:pPr>
        <w:pStyle w:val="PargrafodaLista"/>
        <w:numPr>
          <w:ilvl w:val="0"/>
          <w:numId w:val="42"/>
        </w:numPr>
      </w:pPr>
      <w:r>
        <w:t xml:space="preserve">Tela-lista de Categorias: A partir da escolha de uma área na tela anterior, </w:t>
      </w:r>
      <w:r w:rsidR="00991365">
        <w:t>são</w:t>
      </w:r>
      <w:r>
        <w:t xml:space="preserve"> listada</w:t>
      </w:r>
      <w:r w:rsidR="00991365">
        <w:t>s</w:t>
      </w:r>
      <w:r>
        <w:t xml:space="preserve"> todas as categorias cadastradas </w:t>
      </w:r>
      <w:r w:rsidR="00991365">
        <w:t>na mesma. O nome da área é colocado no título da página para facilitar a navegação do usuário</w:t>
      </w:r>
      <w:r>
        <w:t>. Para exemplificar, a área “Ciência” foi escolhida;</w:t>
      </w:r>
    </w:p>
    <w:p w:rsidR="000C1750" w:rsidRDefault="000C1750" w:rsidP="000C1750">
      <w:pPr>
        <w:keepNext/>
      </w:pPr>
      <w:r>
        <w:rPr>
          <w:noProof/>
        </w:rPr>
        <w:drawing>
          <wp:inline distT="0" distB="0" distL="0" distR="0">
            <wp:extent cx="4162425" cy="3095625"/>
            <wp:effectExtent l="19050" t="0" r="9525" b="0"/>
            <wp:docPr id="31" name="Imagem 30" descr="categori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tegorias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750" w:rsidRDefault="000C1750" w:rsidP="000C1750">
      <w:pPr>
        <w:pStyle w:val="Legenda"/>
      </w:pPr>
      <w:bookmarkStart w:id="153" w:name="_Toc309505793"/>
      <w:r>
        <w:t xml:space="preserve">Figura </w:t>
      </w:r>
      <w:fldSimple w:instr=" STYLEREF 1 \s ">
        <w:r w:rsidR="00016279">
          <w:rPr>
            <w:noProof/>
          </w:rPr>
          <w:t>4</w:t>
        </w:r>
      </w:fldSimple>
      <w:r w:rsidR="00CF7EA9">
        <w:t>.</w:t>
      </w:r>
      <w:fldSimple w:instr=" SEQ Figura \* ARABIC \s 1 ">
        <w:r w:rsidR="00016279">
          <w:rPr>
            <w:noProof/>
          </w:rPr>
          <w:t>11</w:t>
        </w:r>
      </w:fldSimple>
      <w:r>
        <w:t xml:space="preserve">. </w:t>
      </w:r>
      <w:r w:rsidR="0048397F">
        <w:t xml:space="preserve">Mobile - </w:t>
      </w:r>
      <w:r>
        <w:t>Tela-lista de Categorias</w:t>
      </w:r>
      <w:bookmarkEnd w:id="153"/>
    </w:p>
    <w:p w:rsidR="000C1750" w:rsidRDefault="000C1750" w:rsidP="000C1750"/>
    <w:p w:rsidR="000C1750" w:rsidRDefault="000C1750" w:rsidP="000C1750">
      <w:pPr>
        <w:pStyle w:val="PargrafodaLista"/>
        <w:numPr>
          <w:ilvl w:val="0"/>
          <w:numId w:val="42"/>
        </w:numPr>
      </w:pPr>
      <w:r>
        <w:t xml:space="preserve">Tela-lista de Perfis: </w:t>
      </w:r>
      <w:r w:rsidR="00991365">
        <w:t>Base</w:t>
      </w:r>
      <w:r w:rsidR="008A7985">
        <w:t>ado na escolha prévia de uma categoria é apresentado os perfis cadastrados nela</w:t>
      </w:r>
      <w:r w:rsidR="00991365">
        <w:t>. Para facilitar a navegação do usu</w:t>
      </w:r>
      <w:r w:rsidR="008A7985">
        <w:t>ário, o nome da categoria fica no título da página;</w:t>
      </w:r>
    </w:p>
    <w:p w:rsidR="008A7985" w:rsidRDefault="008A7985" w:rsidP="008A7985">
      <w:pPr>
        <w:keepNext/>
      </w:pPr>
      <w:r>
        <w:rPr>
          <w:noProof/>
        </w:rPr>
        <w:drawing>
          <wp:inline distT="0" distB="0" distL="0" distR="0">
            <wp:extent cx="4162425" cy="3095625"/>
            <wp:effectExtent l="19050" t="0" r="9525" b="0"/>
            <wp:docPr id="32" name="Imagem 31" descr="perf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fis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985" w:rsidRDefault="008A7985" w:rsidP="008A7985">
      <w:pPr>
        <w:pStyle w:val="Legenda"/>
      </w:pPr>
      <w:bookmarkStart w:id="154" w:name="_Toc309505794"/>
      <w:r>
        <w:t xml:space="preserve">Figura </w:t>
      </w:r>
      <w:fldSimple w:instr=" STYLEREF 1 \s ">
        <w:r w:rsidR="00016279">
          <w:rPr>
            <w:noProof/>
          </w:rPr>
          <w:t>4</w:t>
        </w:r>
      </w:fldSimple>
      <w:r w:rsidR="00CF7EA9">
        <w:t>.</w:t>
      </w:r>
      <w:fldSimple w:instr=" SEQ Figura \* ARABIC \s 1 ">
        <w:r w:rsidR="00016279">
          <w:rPr>
            <w:noProof/>
          </w:rPr>
          <w:t>12</w:t>
        </w:r>
      </w:fldSimple>
      <w:r>
        <w:t>. Mobile - Tela-lista de Perfis</w:t>
      </w:r>
      <w:bookmarkEnd w:id="154"/>
    </w:p>
    <w:p w:rsidR="008A7985" w:rsidRDefault="008A7985" w:rsidP="008A7985"/>
    <w:p w:rsidR="008A7985" w:rsidRDefault="00131C32" w:rsidP="00131C32">
      <w:pPr>
        <w:pStyle w:val="PargrafodaLista"/>
        <w:numPr>
          <w:ilvl w:val="0"/>
          <w:numId w:val="42"/>
        </w:numPr>
      </w:pPr>
      <w:r>
        <w:t xml:space="preserve">Tela-lista de Postagens: Ao selecionar um perfil, a tela-lista de postagens mostra os 20 (vinte) últimos feito pelo mesmo. Ao fim dessa lista é oferecido um </w:t>
      </w:r>
      <w:r w:rsidRPr="00131C32">
        <w:rPr>
          <w:i/>
        </w:rPr>
        <w:t>link</w:t>
      </w:r>
      <w:r>
        <w:t xml:space="preserve"> (ligação) para o Twitter do perfil que está sendo visualizado. Esse botão abre o Twitter em uma nova aba, não interferindo na navegação do sistema. Exemplificando, foi escolhido o perfil da NASA.</w:t>
      </w:r>
    </w:p>
    <w:p w:rsidR="00CF7EA9" w:rsidRDefault="00746B22" w:rsidP="00CF7EA9">
      <w:pPr>
        <w:keepNext/>
      </w:pPr>
      <w:r>
        <w:rPr>
          <w:noProof/>
        </w:rPr>
        <w:lastRenderedPageBreak/>
        <w:drawing>
          <wp:inline distT="0" distB="0" distL="0" distR="0">
            <wp:extent cx="3895238" cy="6095239"/>
            <wp:effectExtent l="19050" t="0" r="0" b="0"/>
            <wp:docPr id="33" name="Imagem 32" descr="posts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s_4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609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C32" w:rsidRDefault="00CF7EA9" w:rsidP="00CF7EA9">
      <w:pPr>
        <w:pStyle w:val="Legenda"/>
      </w:pPr>
      <w:bookmarkStart w:id="155" w:name="_Toc309505795"/>
      <w:r>
        <w:t xml:space="preserve">Figura </w:t>
      </w:r>
      <w:fldSimple w:instr=" STYLEREF 1 \s ">
        <w:r w:rsidR="00016279">
          <w:rPr>
            <w:noProof/>
          </w:rPr>
          <w:t>4</w:t>
        </w:r>
      </w:fldSimple>
      <w:r>
        <w:t>.</w:t>
      </w:r>
      <w:fldSimple w:instr=" SEQ Figura \* ARABIC \s 1 ">
        <w:r w:rsidR="00016279">
          <w:rPr>
            <w:noProof/>
          </w:rPr>
          <w:t>13</w:t>
        </w:r>
      </w:fldSimple>
      <w:r>
        <w:t>. Mobile - Tela-lista de Postagens</w:t>
      </w:r>
      <w:bookmarkEnd w:id="155"/>
    </w:p>
    <w:p w:rsidR="00CF7EA9" w:rsidRPr="00CF7EA9" w:rsidRDefault="00CF7EA9" w:rsidP="00CF7EA9"/>
    <w:p w:rsidR="00E30950" w:rsidRDefault="00E30950" w:rsidP="007E6AEB">
      <w:r>
        <w:t>A fim de obter resultados e</w:t>
      </w:r>
      <w:r w:rsidR="00994231">
        <w:t xml:space="preserve"> avaliações reais sobre a ferramenta</w:t>
      </w:r>
      <w:r>
        <w:t xml:space="preserve">, </w:t>
      </w:r>
      <w:r w:rsidR="00994231">
        <w:t>foi selecionado</w:t>
      </w:r>
      <w:r>
        <w:t xml:space="preserve"> um grupo de </w:t>
      </w:r>
      <w:r w:rsidR="009D36DA">
        <w:t xml:space="preserve">5 (cinco) </w:t>
      </w:r>
      <w:r>
        <w:t xml:space="preserve">pessoas </w:t>
      </w:r>
      <w:r w:rsidR="00994231">
        <w:t xml:space="preserve">que testaram o sistema móvel através de seus próprios dispositivos e então o avaliaram segundo os critérios </w:t>
      </w:r>
      <w:r w:rsidR="003E032B">
        <w:t>de uma ficha de avaliação (</w:t>
      </w:r>
      <w:r w:rsidR="0078276D">
        <w:fldChar w:fldCharType="begin"/>
      </w:r>
      <w:r w:rsidR="003E032B">
        <w:instrText xml:space="preserve"> REF _Ref309495570 \h </w:instrText>
      </w:r>
      <w:r w:rsidR="0078276D">
        <w:fldChar w:fldCharType="separate"/>
      </w:r>
      <w:r w:rsidR="00016279">
        <w:t xml:space="preserve">Figura </w:t>
      </w:r>
      <w:r w:rsidR="00016279">
        <w:rPr>
          <w:noProof/>
        </w:rPr>
        <w:t>4</w:t>
      </w:r>
      <w:r w:rsidR="00016279">
        <w:t>.</w:t>
      </w:r>
      <w:r w:rsidR="00016279">
        <w:rPr>
          <w:noProof/>
        </w:rPr>
        <w:t>14</w:t>
      </w:r>
      <w:r w:rsidR="0078276D">
        <w:fldChar w:fldCharType="end"/>
      </w:r>
      <w:r w:rsidR="003E032B">
        <w:t xml:space="preserve">). </w:t>
      </w:r>
      <w:r w:rsidR="00994231">
        <w:t xml:space="preserve">Esta avaliação abrange apenas o módulo </w:t>
      </w:r>
      <w:r w:rsidR="00994231" w:rsidRPr="00994231">
        <w:rPr>
          <w:i/>
        </w:rPr>
        <w:t>mobile</w:t>
      </w:r>
      <w:r w:rsidR="00994231">
        <w:t xml:space="preserve"> por sua relevância no projeto. Cada usuário selecionado participou de ao menos duas feiras ou eventos de tecnologia entre os</w:t>
      </w:r>
      <w:r w:rsidR="00E91B8E">
        <w:t xml:space="preserve"> anos de </w:t>
      </w:r>
      <w:r w:rsidR="00E91B8E">
        <w:lastRenderedPageBreak/>
        <w:t xml:space="preserve">2010 e </w:t>
      </w:r>
      <w:r w:rsidR="00994231">
        <w:t>2011.</w:t>
      </w:r>
      <w:r w:rsidR="00E91B8E">
        <w:t xml:space="preserve"> Foi explicado o contexto que era preciso imaginar para ser possível testar e avaliar efetivamente o aplicativo </w:t>
      </w:r>
      <w:r w:rsidR="00E91B8E" w:rsidRPr="00E91B8E">
        <w:rPr>
          <w:i/>
        </w:rPr>
        <w:t>web</w:t>
      </w:r>
      <w:r w:rsidR="007E4E0B">
        <w:t xml:space="preserve"> móvel</w:t>
      </w:r>
      <w:r w:rsidR="00E91B8E">
        <w:t>.</w:t>
      </w:r>
      <w:r w:rsidR="00F56DBD">
        <w:t xml:space="preserve"> Os critérios adotados para avaliação foram:</w:t>
      </w:r>
    </w:p>
    <w:p w:rsidR="00F56DBD" w:rsidRDefault="00F56DBD" w:rsidP="00F56DBD">
      <w:pPr>
        <w:pStyle w:val="PargrafodaLista"/>
        <w:numPr>
          <w:ilvl w:val="0"/>
          <w:numId w:val="42"/>
        </w:numPr>
      </w:pPr>
      <w:r>
        <w:t>Utilidade: Dentro do contexto exposto (feiras e eventos de tecnologia), quão útil seria a ferramenta proposta;</w:t>
      </w:r>
    </w:p>
    <w:p w:rsidR="00F56DBD" w:rsidRDefault="00F56DBD" w:rsidP="00F56DBD">
      <w:pPr>
        <w:pStyle w:val="PargrafodaLista"/>
        <w:numPr>
          <w:ilvl w:val="0"/>
          <w:numId w:val="42"/>
        </w:numPr>
      </w:pPr>
      <w:r>
        <w:t xml:space="preserve">Usabilidade: Quão intuitiva é a interface, os </w:t>
      </w:r>
      <w:r w:rsidRPr="00F56DBD">
        <w:rPr>
          <w:i/>
        </w:rPr>
        <w:t>links</w:t>
      </w:r>
      <w:r>
        <w:t xml:space="preserve"> (ligações) e o caminho para chegar às postagens;</w:t>
      </w:r>
    </w:p>
    <w:p w:rsidR="00F56DBD" w:rsidRDefault="00F56DBD" w:rsidP="00F56DBD">
      <w:pPr>
        <w:pStyle w:val="PargrafodaLista"/>
        <w:numPr>
          <w:ilvl w:val="0"/>
          <w:numId w:val="42"/>
        </w:numPr>
      </w:pPr>
      <w:r>
        <w:t>Design: Qualidade gráfica da interface com o usuário;</w:t>
      </w:r>
    </w:p>
    <w:p w:rsidR="00F56DBD" w:rsidRDefault="00F56DBD" w:rsidP="00F56DBD">
      <w:pPr>
        <w:pStyle w:val="PargrafodaLista"/>
        <w:numPr>
          <w:ilvl w:val="0"/>
          <w:numId w:val="42"/>
        </w:numPr>
      </w:pPr>
      <w:r>
        <w:t xml:space="preserve">Resultado geral: </w:t>
      </w:r>
      <w:r w:rsidR="006A74E7">
        <w:t>É uma</w:t>
      </w:r>
      <w:r>
        <w:t xml:space="preserve"> nota média dada pelo próprio avaliador em relação ao </w:t>
      </w:r>
      <w:r w:rsidRPr="00F56DBD">
        <w:rPr>
          <w:i/>
        </w:rPr>
        <w:t>site</w:t>
      </w:r>
      <w:r>
        <w:t xml:space="preserve"> (sítio) móvel</w:t>
      </w:r>
      <w:r w:rsidR="00CF7DBB">
        <w:t xml:space="preserve"> como um todo</w:t>
      </w:r>
      <w:r>
        <w:t>.</w:t>
      </w:r>
    </w:p>
    <w:p w:rsidR="002F2E38" w:rsidRDefault="002F2E38" w:rsidP="002F2E38"/>
    <w:p w:rsidR="00937C44" w:rsidRDefault="00937C44" w:rsidP="00937C44">
      <w:r>
        <w:t>Para cada critério o avaliador deve escolher um dos qualificadores disponíveis, que são: Péssimo, ruim, regular, bom e excelente</w:t>
      </w:r>
      <w:r w:rsidR="002F2E38">
        <w:t>.</w:t>
      </w:r>
      <w:r>
        <w:t xml:space="preserve"> </w:t>
      </w:r>
      <w:r w:rsidR="002F2E38">
        <w:t>Cada um desses representa</w:t>
      </w:r>
      <w:r>
        <w:t xml:space="preserve"> uma nota</w:t>
      </w:r>
      <w:r w:rsidR="002F2E38">
        <w:t xml:space="preserve"> numérica de 1 (um) </w:t>
      </w:r>
      <w:r w:rsidR="003479D6">
        <w:t>a</w:t>
      </w:r>
      <w:r w:rsidR="002F2E38">
        <w:t xml:space="preserve"> 5 (cinco), na ordem apresentada dos critérios</w:t>
      </w:r>
      <w:r>
        <w:t xml:space="preserve">. Com essa atribuição de valor numérico para os qualificadores foi possível calcular uma média simples entre </w:t>
      </w:r>
      <w:r w:rsidR="00C36F04">
        <w:t>todos os</w:t>
      </w:r>
      <w:r>
        <w:t xml:space="preserve"> critérios e então obter um resultado numérico. Esse resultado então foi novamente convertido em qualificador para se obter um</w:t>
      </w:r>
      <w:r w:rsidR="004E419E">
        <w:t>a</w:t>
      </w:r>
      <w:r>
        <w:t xml:space="preserve"> </w:t>
      </w:r>
      <w:r w:rsidR="004E419E">
        <w:t>conclusão acerca das avaliações feitas.</w:t>
      </w:r>
      <w:r w:rsidR="00C36F04">
        <w:t xml:space="preserve"> Além disso, há dois espaços destinados a observações que o avaliador queira fazer. O primeiro é em relação a cada critério: Dando espaço para justificativas, sugestões e críticas. O segundo espaço é para observações sobre o módulo móvel em geral.</w:t>
      </w:r>
    </w:p>
    <w:p w:rsidR="003E032B" w:rsidRDefault="003E032B" w:rsidP="003E032B">
      <w:pPr>
        <w:keepNext/>
        <w:ind w:firstLine="0"/>
      </w:pPr>
      <w:r>
        <w:rPr>
          <w:noProof/>
        </w:rPr>
        <w:lastRenderedPageBreak/>
        <w:drawing>
          <wp:inline distT="0" distB="0" distL="0" distR="0">
            <wp:extent cx="5762625" cy="5248275"/>
            <wp:effectExtent l="19050" t="0" r="9525" b="0"/>
            <wp:docPr id="5" name="Imagem 4" descr="FIC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CHA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4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32B" w:rsidRDefault="003E032B" w:rsidP="003E032B">
      <w:pPr>
        <w:pStyle w:val="Legenda"/>
      </w:pPr>
      <w:bookmarkStart w:id="156" w:name="_Ref309495570"/>
      <w:bookmarkStart w:id="157" w:name="_Ref309495554"/>
      <w:bookmarkStart w:id="158" w:name="_Toc309505796"/>
      <w:r>
        <w:t xml:space="preserve">Figura </w:t>
      </w:r>
      <w:fldSimple w:instr=" STYLEREF 1 \s ">
        <w:r w:rsidR="00016279">
          <w:rPr>
            <w:noProof/>
          </w:rPr>
          <w:t>4</w:t>
        </w:r>
      </w:fldSimple>
      <w:r w:rsidR="00CF7EA9">
        <w:t>.</w:t>
      </w:r>
      <w:fldSimple w:instr=" SEQ Figura \* ARABIC \s 1 ">
        <w:r w:rsidR="00016279">
          <w:rPr>
            <w:noProof/>
          </w:rPr>
          <w:t>14</w:t>
        </w:r>
      </w:fldSimple>
      <w:bookmarkEnd w:id="156"/>
      <w:r>
        <w:t>. Ficha de avaliação</w:t>
      </w:r>
      <w:bookmarkEnd w:id="157"/>
      <w:bookmarkEnd w:id="158"/>
    </w:p>
    <w:p w:rsidR="00067A0D" w:rsidRDefault="006F084F" w:rsidP="00B97CF3">
      <w:r>
        <w:t>Analisando a</w:t>
      </w:r>
      <w:r w:rsidR="007E4E0B">
        <w:t xml:space="preserve"> média</w:t>
      </w:r>
      <w:r w:rsidR="009D36DA">
        <w:t xml:space="preserve"> </w:t>
      </w:r>
      <w:r w:rsidR="007E4E0B">
        <w:t xml:space="preserve">geral </w:t>
      </w:r>
      <w:r w:rsidR="00A81FBD">
        <w:t>das dimensões avaliadas</w:t>
      </w:r>
      <w:r w:rsidR="00BA180D">
        <w:t xml:space="preserve"> (Utilidade, </w:t>
      </w:r>
      <w:r w:rsidR="00014F95">
        <w:t>Usabilidade, Design e Resultado Geral</w:t>
      </w:r>
      <w:r w:rsidR="00BA180D">
        <w:t>)</w:t>
      </w:r>
      <w:r>
        <w:t>, a satisfação alcançada foi próximo à “Excelente”</w:t>
      </w:r>
      <w:r w:rsidR="009D36DA">
        <w:t>, dado que o valor numérico obtido na média</w:t>
      </w:r>
      <w:r w:rsidR="00371C64">
        <w:t xml:space="preserve"> </w:t>
      </w:r>
      <w:r w:rsidR="00371C64" w:rsidRPr="00371C64">
        <w:t>aritmética</w:t>
      </w:r>
      <w:r w:rsidR="009D36DA">
        <w:t xml:space="preserve"> foi 4,45</w:t>
      </w:r>
      <w:r w:rsidR="003479D6">
        <w:t xml:space="preserve"> n</w:t>
      </w:r>
      <w:r w:rsidR="00FE0DEE">
        <w:t>um</w:t>
      </w:r>
      <w:r w:rsidR="003479D6">
        <w:t>a escala de 1 (um) a 5 (cinco)</w:t>
      </w:r>
      <w:r w:rsidR="000E3D75">
        <w:t>, m</w:t>
      </w:r>
      <w:r w:rsidR="00152758">
        <w:t>ostrando assim que o sistema foi efetivo</w:t>
      </w:r>
      <w:r w:rsidR="008E5D42">
        <w:t xml:space="preserve"> para resolver o problema</w:t>
      </w:r>
      <w:r w:rsidR="00152758">
        <w:t xml:space="preserve"> </w:t>
      </w:r>
      <w:r w:rsidR="008E5D42">
        <w:t>exposto n</w:t>
      </w:r>
      <w:r w:rsidR="00152758">
        <w:t>o estudo de caso.</w:t>
      </w:r>
      <w:bookmarkEnd w:id="135"/>
      <w:bookmarkEnd w:id="136"/>
      <w:bookmarkEnd w:id="137"/>
      <w:bookmarkEnd w:id="138"/>
      <w:bookmarkEnd w:id="139"/>
      <w:bookmarkEnd w:id="140"/>
      <w:bookmarkEnd w:id="141"/>
      <w:bookmarkEnd w:id="142"/>
    </w:p>
    <w:p w:rsidR="00B97CF3" w:rsidRPr="00113FF7" w:rsidRDefault="00B97CF3" w:rsidP="00B97CF3"/>
    <w:p w:rsidR="005D0E47" w:rsidRPr="00113FF7" w:rsidRDefault="00550A07" w:rsidP="006F3AA5">
      <w:pPr>
        <w:pStyle w:val="Ttulo1"/>
      </w:pPr>
      <w:bookmarkStart w:id="159" w:name="_Toc144614347"/>
      <w:bookmarkStart w:id="160" w:name="_Toc144614594"/>
      <w:bookmarkStart w:id="161" w:name="_Toc144627073"/>
      <w:bookmarkStart w:id="162" w:name="_Toc144630252"/>
      <w:bookmarkStart w:id="163" w:name="_Toc144691052"/>
      <w:bookmarkStart w:id="164" w:name="_Toc144691520"/>
      <w:bookmarkStart w:id="165" w:name="_Toc144692271"/>
      <w:bookmarkStart w:id="166" w:name="_Toc144805843"/>
      <w:bookmarkStart w:id="167" w:name="_Toc144807464"/>
      <w:bookmarkStart w:id="168" w:name="_Toc144811475"/>
      <w:bookmarkStart w:id="169" w:name="_Toc144812020"/>
      <w:bookmarkStart w:id="170" w:name="_Toc144812363"/>
      <w:bookmarkStart w:id="171" w:name="_Toc149724332"/>
      <w:bookmarkStart w:id="172" w:name="_Toc150052731"/>
      <w:bookmarkStart w:id="173" w:name="_Toc150053222"/>
      <w:bookmarkStart w:id="174" w:name="_Toc150053989"/>
      <w:bookmarkStart w:id="175" w:name="_Toc150054445"/>
      <w:bookmarkStart w:id="176" w:name="_Toc150054648"/>
      <w:bookmarkStart w:id="177" w:name="_Toc150054863"/>
      <w:bookmarkStart w:id="178" w:name="_Toc156710937"/>
      <w:bookmarkStart w:id="179" w:name="_Toc156712246"/>
      <w:bookmarkStart w:id="180" w:name="_Toc167274013"/>
      <w:bookmarkStart w:id="181" w:name="_Toc167274180"/>
      <w:bookmarkStart w:id="182" w:name="_Toc167274308"/>
      <w:bookmarkStart w:id="183" w:name="_Toc198716027"/>
      <w:bookmarkStart w:id="184" w:name="_Toc198716144"/>
      <w:bookmarkStart w:id="185" w:name="_Toc221345537"/>
      <w:bookmarkStart w:id="186" w:name="_Toc222801067"/>
      <w:bookmarkStart w:id="187" w:name="_Toc232224856"/>
      <w:bookmarkStart w:id="188" w:name="_Toc232225035"/>
      <w:bookmarkStart w:id="189" w:name="_Toc309505769"/>
      <w:r w:rsidRPr="00113FF7">
        <w:lastRenderedPageBreak/>
        <w:t>CONCLUSÃO</w:t>
      </w:r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</w:p>
    <w:p w:rsidR="00806B35" w:rsidRDefault="00F0328C" w:rsidP="00A77233">
      <w:r w:rsidRPr="00F0328C">
        <w:t>Mostra-se no trabalho que é possível melhorar a qualidade do conteúdo que atinge o público alvo. A medição quantitativa feita pela ficha de avali</w:t>
      </w:r>
      <w:r>
        <w:t>a</w:t>
      </w:r>
      <w:r w:rsidRPr="00F0328C">
        <w:t xml:space="preserve">ção mostra claramente que o objetivo proposto é possível de ser </w:t>
      </w:r>
      <w:r>
        <w:t>alcançado</w:t>
      </w:r>
      <w:r w:rsidR="00CE55E2">
        <w:t xml:space="preserve">. </w:t>
      </w:r>
      <w:r w:rsidR="00BA180D">
        <w:t>O</w:t>
      </w:r>
      <w:r w:rsidR="00307EBA">
        <w:t xml:space="preserve"> estudo de caso foi válido para demonstrar uma das aplicações que o projeto suporta.</w:t>
      </w:r>
      <w:r w:rsidR="00BA180D">
        <w:t xml:space="preserve"> Com os resultados obtidos, é possível concluir que a estrutura desenvolvida é </w:t>
      </w:r>
      <w:r>
        <w:t>flexível</w:t>
      </w:r>
      <w:r w:rsidR="00BA180D">
        <w:t xml:space="preserve"> o bastante para se</w:t>
      </w:r>
      <w:r w:rsidR="00A77233">
        <w:t xml:space="preserve"> trabalhar com outros temas, limitado apenas à criatividade de quem administrar</w:t>
      </w:r>
      <w:r w:rsidR="006C37B5">
        <w:t>á a ferramenta.</w:t>
      </w:r>
      <w:r w:rsidR="00806B35">
        <w:t xml:space="preserve"> </w:t>
      </w:r>
      <w:r>
        <w:t xml:space="preserve">Uma sugestão de aplicação é </w:t>
      </w:r>
      <w:r w:rsidR="00806B35">
        <w:t>o meio acadêmico, por exemplo, aplica</w:t>
      </w:r>
      <w:r w:rsidR="00855AEE">
        <w:t>n</w:t>
      </w:r>
      <w:r w:rsidR="00806B35">
        <w:t xml:space="preserve">do numa faculdade com o intuito de aproximar instituição, professores e alunos. </w:t>
      </w:r>
      <w:r w:rsidR="00DA61EA">
        <w:t>Outra área poderia ser a</w:t>
      </w:r>
      <w:r w:rsidR="00806B35">
        <w:t xml:space="preserve"> jornalística, reunindo os principais veículos da categoria para se ter uma coletânea de not</w:t>
      </w:r>
      <w:r w:rsidR="00DA61EA">
        <w:t>ícias.</w:t>
      </w:r>
    </w:p>
    <w:p w:rsidR="00D2538E" w:rsidRDefault="00F769DD" w:rsidP="007E6AEB">
      <w:r>
        <w:t>Como trabalho futuro</w:t>
      </w:r>
      <w:r w:rsidR="00952CC0">
        <w:t>,</w:t>
      </w:r>
      <w:r>
        <w:t xml:space="preserve"> pode</w:t>
      </w:r>
      <w:r w:rsidR="00952CC0">
        <w:t xml:space="preserve"> ser feito</w:t>
      </w:r>
      <w:r>
        <w:t xml:space="preserve"> melhorias </w:t>
      </w:r>
      <w:r w:rsidR="0064267B">
        <w:t xml:space="preserve">na lógica de busca de postagens, criando critérios para recuperar </w:t>
      </w:r>
      <w:r w:rsidR="0064267B" w:rsidRPr="0064267B">
        <w:rPr>
          <w:i/>
        </w:rPr>
        <w:t>posts</w:t>
      </w:r>
      <w:r w:rsidR="0064267B">
        <w:t xml:space="preserve"> </w:t>
      </w:r>
      <w:r w:rsidR="00952CC0">
        <w:t xml:space="preserve">(postagens) </w:t>
      </w:r>
      <w:r w:rsidR="0064267B">
        <w:t xml:space="preserve">mais relevantes. É possível também criar uma interação maior com o usuário final, dando a possibilidade </w:t>
      </w:r>
      <w:r w:rsidR="00952CC0">
        <w:t>de ele postar</w:t>
      </w:r>
      <w:r w:rsidR="0064267B">
        <w:t xml:space="preserve"> no Twitter </w:t>
      </w:r>
      <w:r w:rsidR="00952CC0">
        <w:t>através do</w:t>
      </w:r>
      <w:r w:rsidR="0064267B">
        <w:t xml:space="preserve"> sistema móvel.</w:t>
      </w:r>
      <w:r w:rsidR="00952CC0">
        <w:t xml:space="preserve"> Com essas características a proposta </w:t>
      </w:r>
      <w:r w:rsidR="003F57AF">
        <w:t>pode ganhar potencial para</w:t>
      </w:r>
      <w:r w:rsidR="00952CC0">
        <w:t xml:space="preserve"> </w:t>
      </w:r>
      <w:r w:rsidR="003F57AF">
        <w:t>se tornar um</w:t>
      </w:r>
      <w:r w:rsidR="00952CC0">
        <w:t xml:space="preserve"> produto comercial.</w:t>
      </w:r>
    </w:p>
    <w:p w:rsidR="00550A07" w:rsidRPr="00113FF7" w:rsidRDefault="00550A07" w:rsidP="00DA61EA">
      <w:pPr>
        <w:ind w:firstLine="0"/>
      </w:pPr>
    </w:p>
    <w:p w:rsidR="005D0E47" w:rsidRPr="00113FF7" w:rsidRDefault="005D0E47" w:rsidP="007E6AEB"/>
    <w:p w:rsidR="007614B0" w:rsidRPr="00113FF7" w:rsidRDefault="007614B0" w:rsidP="007E6AEB"/>
    <w:p w:rsidR="007614B0" w:rsidRPr="00113FF7" w:rsidRDefault="007614B0" w:rsidP="007E6AEB"/>
    <w:p w:rsidR="007614B0" w:rsidRPr="00113FF7" w:rsidRDefault="007614B0" w:rsidP="007E6AEB"/>
    <w:p w:rsidR="007614B0" w:rsidRPr="00113FF7" w:rsidRDefault="007614B0" w:rsidP="007E6AEB"/>
    <w:p w:rsidR="007614B0" w:rsidRPr="00113FF7" w:rsidRDefault="007614B0" w:rsidP="007E6AEB"/>
    <w:p w:rsidR="007614B0" w:rsidRPr="00113FF7" w:rsidRDefault="007614B0" w:rsidP="007E6AEB"/>
    <w:p w:rsidR="007614B0" w:rsidRPr="00113FF7" w:rsidRDefault="007614B0" w:rsidP="007E6AEB"/>
    <w:p w:rsidR="007614B0" w:rsidRPr="00113FF7" w:rsidRDefault="007614B0" w:rsidP="007E6AEB"/>
    <w:p w:rsidR="00067A0D" w:rsidRPr="00113FF7" w:rsidRDefault="00067A0D" w:rsidP="00346157">
      <w:pPr>
        <w:sectPr w:rsidR="00067A0D" w:rsidRPr="00113FF7" w:rsidSect="00A159CB">
          <w:footerReference w:type="default" r:id="rId37"/>
          <w:pgSz w:w="11907" w:h="16840" w:code="9"/>
          <w:pgMar w:top="1701" w:right="1134" w:bottom="1134" w:left="1701" w:header="709" w:footer="1418" w:gutter="0"/>
          <w:pgNumType w:start="3"/>
          <w:cols w:space="708"/>
          <w:docGrid w:linePitch="360"/>
        </w:sectPr>
      </w:pPr>
      <w:bookmarkStart w:id="190" w:name="_REFERÊNCIAS_BIBLIOGRÁFICAS"/>
      <w:bookmarkStart w:id="191" w:name="_Toc143669284"/>
      <w:bookmarkStart w:id="192" w:name="_Toc144003460"/>
      <w:bookmarkStart w:id="193" w:name="_Toc144004110"/>
      <w:bookmarkStart w:id="194" w:name="_Toc144004164"/>
      <w:bookmarkStart w:id="195" w:name="_Toc144004613"/>
      <w:bookmarkStart w:id="196" w:name="_Toc144288100"/>
      <w:bookmarkStart w:id="197" w:name="_Toc144288597"/>
      <w:bookmarkStart w:id="198" w:name="_Toc144609689"/>
      <w:bookmarkStart w:id="199" w:name="_Toc144614348"/>
      <w:bookmarkStart w:id="200" w:name="_Toc144614595"/>
      <w:bookmarkStart w:id="201" w:name="_Toc144627074"/>
      <w:bookmarkStart w:id="202" w:name="_Toc144630253"/>
      <w:bookmarkStart w:id="203" w:name="_Toc144691053"/>
      <w:bookmarkStart w:id="204" w:name="_Toc144691521"/>
      <w:bookmarkStart w:id="205" w:name="_Toc144692272"/>
      <w:bookmarkStart w:id="206" w:name="_Toc144805844"/>
      <w:bookmarkStart w:id="207" w:name="_Toc149724145"/>
      <w:bookmarkStart w:id="208" w:name="_Toc149724333"/>
      <w:bookmarkStart w:id="209" w:name="_Toc150052732"/>
      <w:bookmarkStart w:id="210" w:name="_Toc150053223"/>
      <w:bookmarkStart w:id="211" w:name="_Toc150053990"/>
      <w:bookmarkStart w:id="212" w:name="_Toc150054446"/>
      <w:bookmarkStart w:id="213" w:name="_Toc150054649"/>
      <w:bookmarkStart w:id="214" w:name="_Toc150054864"/>
      <w:bookmarkStart w:id="215" w:name="_Toc151433549"/>
      <w:bookmarkStart w:id="216" w:name="_Toc151434320"/>
      <w:bookmarkEnd w:id="190"/>
    </w:p>
    <w:p w:rsidR="003354B5" w:rsidRPr="00113FF7" w:rsidRDefault="00B26EA1" w:rsidP="0043393D">
      <w:pPr>
        <w:pStyle w:val="REFERNCIA"/>
      </w:pPr>
      <w:bookmarkStart w:id="217" w:name="_Toc152395091"/>
      <w:bookmarkStart w:id="218" w:name="_Toc156710938"/>
      <w:bookmarkStart w:id="219" w:name="_Toc156712247"/>
      <w:bookmarkStart w:id="220" w:name="_Toc167274014"/>
      <w:bookmarkStart w:id="221" w:name="_Toc167274181"/>
      <w:bookmarkStart w:id="222" w:name="_Toc167274309"/>
      <w:bookmarkStart w:id="223" w:name="_Toc198716028"/>
      <w:bookmarkStart w:id="224" w:name="_Toc198716145"/>
      <w:bookmarkStart w:id="225" w:name="_Toc222801068"/>
      <w:bookmarkStart w:id="226" w:name="_Toc232224857"/>
      <w:bookmarkStart w:id="227" w:name="_Toc232225036"/>
      <w:bookmarkStart w:id="228" w:name="_Toc309505770"/>
      <w:r w:rsidRPr="00113FF7">
        <w:lastRenderedPageBreak/>
        <w:t>R</w:t>
      </w:r>
      <w:r w:rsidR="005D0E47" w:rsidRPr="00113FF7">
        <w:t>EFERÊNCIAS</w:t>
      </w:r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</w:p>
    <w:bookmarkStart w:id="229" w:name="_Toc144630254"/>
    <w:bookmarkStart w:id="230" w:name="_Toc144691054"/>
    <w:bookmarkStart w:id="231" w:name="_Toc144691522"/>
    <w:bookmarkStart w:id="232" w:name="_Toc144692273"/>
    <w:bookmarkStart w:id="233" w:name="_Toc144805848"/>
    <w:bookmarkStart w:id="234" w:name="_Toc149724148"/>
    <w:bookmarkStart w:id="235" w:name="_Toc149724336"/>
    <w:bookmarkStart w:id="236" w:name="_Toc150052735"/>
    <w:bookmarkStart w:id="237" w:name="_Toc150053226"/>
    <w:bookmarkStart w:id="238" w:name="_Toc150053993"/>
    <w:bookmarkStart w:id="239" w:name="_Toc150054449"/>
    <w:bookmarkStart w:id="240" w:name="_Toc150054652"/>
    <w:bookmarkStart w:id="241" w:name="_Toc150054866"/>
    <w:bookmarkStart w:id="242" w:name="_Toc151433551"/>
    <w:bookmarkStart w:id="243" w:name="_Toc151434322"/>
    <w:bookmarkStart w:id="244" w:name="_Toc143669286"/>
    <w:bookmarkStart w:id="245" w:name="_Toc144003462"/>
    <w:bookmarkStart w:id="246" w:name="_Toc144004112"/>
    <w:bookmarkStart w:id="247" w:name="_Toc144004166"/>
    <w:bookmarkStart w:id="248" w:name="_Toc144004615"/>
    <w:bookmarkStart w:id="249" w:name="_Toc144288102"/>
    <w:bookmarkStart w:id="250" w:name="_Toc144288599"/>
    <w:bookmarkStart w:id="251" w:name="_Toc144544687"/>
    <w:bookmarkStart w:id="252" w:name="_Toc144545423"/>
    <w:bookmarkStart w:id="253" w:name="_Toc144609690"/>
    <w:bookmarkStart w:id="254" w:name="_Toc144614349"/>
    <w:bookmarkStart w:id="255" w:name="_Toc144614596"/>
    <w:p w:rsidR="00016279" w:rsidRDefault="0078276D" w:rsidP="00016279">
      <w:pPr>
        <w:pStyle w:val="Bibliografia"/>
        <w:rPr>
          <w:noProof/>
        </w:rPr>
      </w:pPr>
      <w:r>
        <w:fldChar w:fldCharType="begin"/>
      </w:r>
      <w:r w:rsidR="00586264" w:rsidRPr="005B5A4B">
        <w:instrText xml:space="preserve"> BIBLIOGRAPHY  \l 1046 </w:instrText>
      </w:r>
      <w:r>
        <w:fldChar w:fldCharType="separate"/>
      </w:r>
      <w:r w:rsidR="00016279">
        <w:rPr>
          <w:b/>
          <w:bCs/>
          <w:noProof/>
        </w:rPr>
        <w:t>Manifesto para Desenvolvimento Ágil de Software</w:t>
      </w:r>
      <w:r w:rsidR="00016279">
        <w:rPr>
          <w:noProof/>
        </w:rPr>
        <w:t>, 2001. Disponivel em: &lt;http://www.agilemanifesto.org/iso/ptbr/&gt;. Acesso em: 24 julho 2011.</w:t>
      </w:r>
    </w:p>
    <w:p w:rsidR="00016279" w:rsidRDefault="00016279" w:rsidP="00016279">
      <w:pPr>
        <w:pStyle w:val="Bibliografia"/>
        <w:rPr>
          <w:noProof/>
        </w:rPr>
      </w:pPr>
      <w:r>
        <w:rPr>
          <w:noProof/>
        </w:rPr>
        <w:t xml:space="preserve">ANHEMBI. </w:t>
      </w:r>
      <w:r>
        <w:rPr>
          <w:b/>
          <w:bCs/>
          <w:noProof/>
        </w:rPr>
        <w:t>Pavilhão de Exposições</w:t>
      </w:r>
      <w:r>
        <w:rPr>
          <w:noProof/>
        </w:rPr>
        <w:t>, 2009. Disponivel em: &lt;http://www.anhembi.com.br/anhembi/bin/view/Pavilhao/WebHome&gt;. Acesso em: 10 novembro 2011.</w:t>
      </w:r>
    </w:p>
    <w:p w:rsidR="00016279" w:rsidRDefault="00016279" w:rsidP="00016279">
      <w:pPr>
        <w:pStyle w:val="Bibliografia"/>
        <w:rPr>
          <w:noProof/>
        </w:rPr>
      </w:pPr>
      <w:r>
        <w:rPr>
          <w:noProof/>
        </w:rPr>
        <w:t xml:space="preserve">BARAN, P. On Distributed Communications Networks. In: RECUERO, R. D. C. </w:t>
      </w:r>
      <w:r>
        <w:rPr>
          <w:b/>
          <w:bCs/>
          <w:noProof/>
        </w:rPr>
        <w:t>Redes Sociais na Internet</w:t>
      </w:r>
      <w:r>
        <w:rPr>
          <w:noProof/>
        </w:rPr>
        <w:t>. 1. ed. Porto Alegre: Sulina, 2009. p. 56.</w:t>
      </w:r>
    </w:p>
    <w:p w:rsidR="00016279" w:rsidRDefault="00016279" w:rsidP="00016279">
      <w:pPr>
        <w:pStyle w:val="Bibliografia"/>
        <w:rPr>
          <w:noProof/>
        </w:rPr>
      </w:pPr>
      <w:r>
        <w:rPr>
          <w:noProof/>
        </w:rPr>
        <w:t xml:space="preserve">BOGO, K. C. A História da Internet - Como Tudo Começou. </w:t>
      </w:r>
      <w:r>
        <w:rPr>
          <w:b/>
          <w:bCs/>
          <w:noProof/>
        </w:rPr>
        <w:t>KPlus</w:t>
      </w:r>
      <w:r>
        <w:rPr>
          <w:noProof/>
        </w:rPr>
        <w:t>, 2000. Disponivel em: &lt;http://www.kplus.com.br/materia.asp?co=11&amp;rv=Vivencia&gt;. Acesso em: 7 junho 2011.</w:t>
      </w:r>
    </w:p>
    <w:p w:rsidR="00016279" w:rsidRDefault="00016279" w:rsidP="00016279">
      <w:pPr>
        <w:pStyle w:val="Bibliografia"/>
        <w:rPr>
          <w:noProof/>
        </w:rPr>
      </w:pPr>
      <w:r>
        <w:rPr>
          <w:noProof/>
        </w:rPr>
        <w:t>BULLET, 2009. Disponivel em: &lt;http://pt.scribd.com/doc/16042227/Twitter-no-Brasil&gt;. Acesso em: 12 julho 2011.</w:t>
      </w:r>
    </w:p>
    <w:p w:rsidR="00016279" w:rsidRDefault="00016279" w:rsidP="00016279">
      <w:pPr>
        <w:pStyle w:val="Bibliografia"/>
        <w:rPr>
          <w:noProof/>
        </w:rPr>
      </w:pPr>
      <w:r>
        <w:rPr>
          <w:noProof/>
        </w:rPr>
        <w:t xml:space="preserve">CARDOZO, M. L. Twitter: Microblog e Rede Social. </w:t>
      </w:r>
      <w:r>
        <w:rPr>
          <w:b/>
          <w:bCs/>
          <w:noProof/>
        </w:rPr>
        <w:t>caderno.com</w:t>
      </w:r>
      <w:r>
        <w:rPr>
          <w:noProof/>
        </w:rPr>
        <w:t>, v. 4, n. 2, 2º Semestre 2009.</w:t>
      </w:r>
    </w:p>
    <w:p w:rsidR="00016279" w:rsidRDefault="00016279" w:rsidP="00016279">
      <w:pPr>
        <w:pStyle w:val="Bibliografia"/>
        <w:rPr>
          <w:noProof/>
        </w:rPr>
      </w:pPr>
      <w:r>
        <w:rPr>
          <w:noProof/>
        </w:rPr>
        <w:t xml:space="preserve">COBRA, M. </w:t>
      </w:r>
      <w:r>
        <w:rPr>
          <w:b/>
          <w:bCs/>
          <w:noProof/>
        </w:rPr>
        <w:t>Administração de Marketing no Brasil</w:t>
      </w:r>
      <w:r>
        <w:rPr>
          <w:noProof/>
        </w:rPr>
        <w:t>. 2ª Edição. ed. São Paulo: Cobra Editora, 2005.</w:t>
      </w:r>
    </w:p>
    <w:p w:rsidR="00016279" w:rsidRPr="00016279" w:rsidRDefault="00016279" w:rsidP="00016279">
      <w:pPr>
        <w:pStyle w:val="Bibliografia"/>
        <w:rPr>
          <w:noProof/>
          <w:lang w:val="en-US"/>
        </w:rPr>
      </w:pPr>
      <w:r>
        <w:rPr>
          <w:noProof/>
        </w:rPr>
        <w:t xml:space="preserve">DEITEL, H. M.; DEITEL, P. J.; NIETO, T. R. </w:t>
      </w:r>
      <w:r>
        <w:rPr>
          <w:b/>
          <w:bCs/>
          <w:noProof/>
        </w:rPr>
        <w:t>Visual Basic.NET – Como programar</w:t>
      </w:r>
      <w:r>
        <w:rPr>
          <w:noProof/>
        </w:rPr>
        <w:t xml:space="preserve">. </w:t>
      </w:r>
      <w:r w:rsidRPr="00016279">
        <w:rPr>
          <w:noProof/>
          <w:lang w:val="en-US"/>
        </w:rPr>
        <w:t>2. ed. São Paulo: Pearson Education, 2004.</w:t>
      </w:r>
    </w:p>
    <w:p w:rsidR="00016279" w:rsidRPr="00016279" w:rsidRDefault="00016279" w:rsidP="00016279">
      <w:pPr>
        <w:pStyle w:val="Bibliografia"/>
        <w:rPr>
          <w:noProof/>
          <w:lang w:val="en-US"/>
        </w:rPr>
      </w:pPr>
      <w:r w:rsidRPr="00016279">
        <w:rPr>
          <w:noProof/>
          <w:lang w:val="en-US"/>
        </w:rPr>
        <w:t xml:space="preserve">JQUERY Mobile. </w:t>
      </w:r>
      <w:r w:rsidRPr="00016279">
        <w:rPr>
          <w:b/>
          <w:bCs/>
          <w:noProof/>
          <w:lang w:val="en-US"/>
        </w:rPr>
        <w:t>jQuery Mobile Framework</w:t>
      </w:r>
      <w:r w:rsidRPr="00016279">
        <w:rPr>
          <w:noProof/>
          <w:lang w:val="en-US"/>
        </w:rPr>
        <w:t xml:space="preserve">, 2010. </w:t>
      </w:r>
      <w:r>
        <w:rPr>
          <w:noProof/>
        </w:rPr>
        <w:t xml:space="preserve">Disponivel em: &lt;http://jquerymobile.com/gbs/&gt;. </w:t>
      </w:r>
      <w:r w:rsidRPr="00016279">
        <w:rPr>
          <w:noProof/>
          <w:lang w:val="en-US"/>
        </w:rPr>
        <w:t>Acesso em: 18 julho 2011.</w:t>
      </w:r>
    </w:p>
    <w:p w:rsidR="00016279" w:rsidRPr="00016279" w:rsidRDefault="00016279" w:rsidP="00016279">
      <w:pPr>
        <w:pStyle w:val="Bibliografia"/>
        <w:rPr>
          <w:noProof/>
          <w:lang w:val="en-US"/>
        </w:rPr>
      </w:pPr>
      <w:r w:rsidRPr="00016279">
        <w:rPr>
          <w:noProof/>
          <w:lang w:val="en-US"/>
        </w:rPr>
        <w:t xml:space="preserve">JR., C. C.; BARAZI, R. A. </w:t>
      </w:r>
      <w:r w:rsidRPr="00016279">
        <w:rPr>
          <w:b/>
          <w:bCs/>
          <w:noProof/>
          <w:lang w:val="en-US"/>
        </w:rPr>
        <w:t>Beginning Rails 3</w:t>
      </w:r>
      <w:r w:rsidRPr="00016279">
        <w:rPr>
          <w:noProof/>
          <w:lang w:val="en-US"/>
        </w:rPr>
        <w:t>. New York: Apress, 2010.</w:t>
      </w:r>
    </w:p>
    <w:p w:rsidR="00016279" w:rsidRPr="00016279" w:rsidRDefault="00016279" w:rsidP="00016279">
      <w:pPr>
        <w:pStyle w:val="Bibliografia"/>
        <w:rPr>
          <w:noProof/>
          <w:lang w:val="en-US"/>
        </w:rPr>
      </w:pPr>
      <w:r w:rsidRPr="00016279">
        <w:rPr>
          <w:noProof/>
          <w:lang w:val="en-US"/>
        </w:rPr>
        <w:t xml:space="preserve">KOCH, A. S. </w:t>
      </w:r>
      <w:r w:rsidRPr="00016279">
        <w:rPr>
          <w:b/>
          <w:bCs/>
          <w:noProof/>
          <w:lang w:val="en-US"/>
        </w:rPr>
        <w:t>Agile Software Development - Evaluating the Methods for Your Organization</w:t>
      </w:r>
      <w:r w:rsidRPr="00016279">
        <w:rPr>
          <w:noProof/>
          <w:lang w:val="en-US"/>
        </w:rPr>
        <w:t>. Norwood: Artech House, 2005.</w:t>
      </w:r>
    </w:p>
    <w:p w:rsidR="00016279" w:rsidRDefault="00016279" w:rsidP="00016279">
      <w:pPr>
        <w:pStyle w:val="Bibliografia"/>
        <w:rPr>
          <w:noProof/>
        </w:rPr>
      </w:pPr>
      <w:r w:rsidRPr="00016279">
        <w:rPr>
          <w:noProof/>
          <w:lang w:val="en-US"/>
        </w:rPr>
        <w:t xml:space="preserve">LANG, M. </w:t>
      </w:r>
      <w:r w:rsidRPr="00016279">
        <w:rPr>
          <w:b/>
          <w:bCs/>
          <w:noProof/>
          <w:lang w:val="en-US"/>
        </w:rPr>
        <w:t>Folha.com</w:t>
      </w:r>
      <w:r w:rsidRPr="00016279">
        <w:rPr>
          <w:noProof/>
          <w:lang w:val="en-US"/>
        </w:rPr>
        <w:t xml:space="preserve">, 2009. Disponivel em: &lt;http://www1.folha.uol.com.br/folha/informatica/ult124u565461.shtml&gt;. </w:t>
      </w:r>
      <w:r>
        <w:rPr>
          <w:noProof/>
        </w:rPr>
        <w:t>Acesso em: 12 julho 2011.</w:t>
      </w:r>
    </w:p>
    <w:p w:rsidR="00016279" w:rsidRDefault="00016279" w:rsidP="00016279">
      <w:pPr>
        <w:pStyle w:val="Bibliografia"/>
        <w:rPr>
          <w:noProof/>
        </w:rPr>
      </w:pPr>
      <w:r>
        <w:rPr>
          <w:noProof/>
        </w:rPr>
        <w:t xml:space="preserve">LOURENÇO, V. Acesso à internet, do surgimento até o 3G. </w:t>
      </w:r>
      <w:r>
        <w:rPr>
          <w:b/>
          <w:bCs/>
          <w:noProof/>
        </w:rPr>
        <w:t>Sete Lagoas</w:t>
      </w:r>
      <w:r>
        <w:rPr>
          <w:noProof/>
        </w:rPr>
        <w:t>, 2008. Disponivel em: &lt;http://www.setelagoas.com.br/vagner-lourenco/1274-acesso-a-internet-do-surgimento-ate-o-3g&gt;. Acesso em: 7 junho 2011.</w:t>
      </w:r>
    </w:p>
    <w:p w:rsidR="00016279" w:rsidRDefault="00016279" w:rsidP="00016279">
      <w:pPr>
        <w:pStyle w:val="Bibliografia"/>
        <w:rPr>
          <w:noProof/>
        </w:rPr>
      </w:pPr>
      <w:r>
        <w:rPr>
          <w:noProof/>
        </w:rPr>
        <w:t>MARTELETO, R. M. Análise de redes sociais: aplicação nos estudos de transferência da informação, Brasília, v. 30, n. 1, p. 71-81, jan/abr 2011.</w:t>
      </w:r>
    </w:p>
    <w:p w:rsidR="00016279" w:rsidRDefault="00016279" w:rsidP="00016279">
      <w:pPr>
        <w:pStyle w:val="Bibliografia"/>
        <w:rPr>
          <w:noProof/>
        </w:rPr>
      </w:pPr>
      <w:r w:rsidRPr="00016279">
        <w:rPr>
          <w:noProof/>
          <w:lang w:val="en-US"/>
        </w:rPr>
        <w:lastRenderedPageBreak/>
        <w:t xml:space="preserve">NUNEMAKER, J. github Social Coding. </w:t>
      </w:r>
      <w:r w:rsidRPr="00016279">
        <w:rPr>
          <w:b/>
          <w:bCs/>
          <w:noProof/>
          <w:lang w:val="en-US"/>
        </w:rPr>
        <w:t>jnunemaker/twitter</w:t>
      </w:r>
      <w:r w:rsidRPr="00016279">
        <w:rPr>
          <w:noProof/>
          <w:lang w:val="en-US"/>
        </w:rPr>
        <w:t xml:space="preserve">, 2011. </w:t>
      </w:r>
      <w:r>
        <w:rPr>
          <w:noProof/>
        </w:rPr>
        <w:t>Disponivel em: &lt;https://github.com/jnunemaker/twitter/&gt;. Acesso em: 4 Abril 2011.</w:t>
      </w:r>
    </w:p>
    <w:p w:rsidR="00016279" w:rsidRPr="00016279" w:rsidRDefault="00016279" w:rsidP="00016279">
      <w:pPr>
        <w:pStyle w:val="Bibliografia"/>
        <w:rPr>
          <w:noProof/>
          <w:lang w:val="en-US"/>
        </w:rPr>
      </w:pPr>
      <w:r>
        <w:rPr>
          <w:noProof/>
        </w:rPr>
        <w:t xml:space="preserve">O'REILLY, T. What Is Web 2.0. </w:t>
      </w:r>
      <w:r>
        <w:rPr>
          <w:b/>
          <w:bCs/>
          <w:noProof/>
        </w:rPr>
        <w:t>O'Reilly</w:t>
      </w:r>
      <w:r>
        <w:rPr>
          <w:noProof/>
        </w:rPr>
        <w:t xml:space="preserve">, 2005. Disponivel em: &lt;http://oreilly.com/web2/archive/what-is-web-20.html&gt;. </w:t>
      </w:r>
      <w:r w:rsidRPr="00016279">
        <w:rPr>
          <w:noProof/>
          <w:lang w:val="en-US"/>
        </w:rPr>
        <w:t>Acesso em: 11 setembro 2011.</w:t>
      </w:r>
    </w:p>
    <w:p w:rsidR="00016279" w:rsidRDefault="00016279" w:rsidP="00016279">
      <w:pPr>
        <w:pStyle w:val="Bibliografia"/>
        <w:rPr>
          <w:noProof/>
        </w:rPr>
      </w:pPr>
      <w:r w:rsidRPr="00016279">
        <w:rPr>
          <w:noProof/>
          <w:lang w:val="en-US"/>
        </w:rPr>
        <w:t xml:space="preserve">O'REILLY, T. Web 2.0 Compact Definition: Trying Again. </w:t>
      </w:r>
      <w:r>
        <w:rPr>
          <w:b/>
          <w:bCs/>
          <w:noProof/>
        </w:rPr>
        <w:t>Radar O'Reilly</w:t>
      </w:r>
      <w:r>
        <w:rPr>
          <w:noProof/>
        </w:rPr>
        <w:t>, 2006. Disponivel em: &lt;http://radar.oreilly.com/2006/12/web-20-compact-definition-tryi.html&gt;. Acesso em: 21 setembro 2011.</w:t>
      </w:r>
    </w:p>
    <w:p w:rsidR="00016279" w:rsidRDefault="00016279" w:rsidP="00016279">
      <w:pPr>
        <w:pStyle w:val="Bibliografia"/>
        <w:rPr>
          <w:noProof/>
        </w:rPr>
      </w:pPr>
      <w:r>
        <w:rPr>
          <w:noProof/>
        </w:rPr>
        <w:t xml:space="preserve">ORIHUELA, J. L. Twitter y el boom del microblogging. </w:t>
      </w:r>
      <w:r>
        <w:rPr>
          <w:b/>
          <w:bCs/>
          <w:noProof/>
        </w:rPr>
        <w:t>Portal Educ.ar</w:t>
      </w:r>
      <w:r>
        <w:rPr>
          <w:noProof/>
        </w:rPr>
        <w:t>, 2007. Disponivel em: &lt;http://portal.educ.ar/debates/educacionytic/super-sitios/twitter-y-el-boom-del-microblo.php&gt;. Acesso em: 7 julho 2011.</w:t>
      </w:r>
    </w:p>
    <w:p w:rsidR="00016279" w:rsidRDefault="00016279" w:rsidP="00016279">
      <w:pPr>
        <w:pStyle w:val="Bibliografia"/>
        <w:rPr>
          <w:noProof/>
        </w:rPr>
      </w:pPr>
      <w:r>
        <w:rPr>
          <w:noProof/>
        </w:rPr>
        <w:t xml:space="preserve">PLATAFORMATEC. github Social Coding. </w:t>
      </w:r>
      <w:r>
        <w:rPr>
          <w:b/>
          <w:bCs/>
          <w:noProof/>
        </w:rPr>
        <w:t>plataformatec/devise</w:t>
      </w:r>
      <w:r>
        <w:rPr>
          <w:noProof/>
        </w:rPr>
        <w:t>, 2011. Disponivel em: &lt;https://github.com/plataformatec/devise&gt;. Acesso em: 5 Abril 2011.</w:t>
      </w:r>
    </w:p>
    <w:p w:rsidR="00016279" w:rsidRDefault="00016279" w:rsidP="00016279">
      <w:pPr>
        <w:pStyle w:val="Bibliografia"/>
        <w:rPr>
          <w:noProof/>
        </w:rPr>
      </w:pPr>
      <w:r>
        <w:rPr>
          <w:noProof/>
        </w:rPr>
        <w:t xml:space="preserve">RECUERO, R. D. C. </w:t>
      </w:r>
      <w:r>
        <w:rPr>
          <w:b/>
          <w:bCs/>
          <w:noProof/>
        </w:rPr>
        <w:t>Redes Sociais na Internet</w:t>
      </w:r>
      <w:r>
        <w:rPr>
          <w:noProof/>
        </w:rPr>
        <w:t>. 1. ed. Porto Alegre: Sulina, 2009.</w:t>
      </w:r>
    </w:p>
    <w:p w:rsidR="00016279" w:rsidRPr="00016279" w:rsidRDefault="00016279" w:rsidP="00016279">
      <w:pPr>
        <w:pStyle w:val="Bibliografia"/>
        <w:rPr>
          <w:noProof/>
          <w:lang w:val="en-US"/>
        </w:rPr>
      </w:pPr>
      <w:r>
        <w:rPr>
          <w:noProof/>
        </w:rPr>
        <w:t xml:space="preserve">REID, J. </w:t>
      </w:r>
      <w:r>
        <w:rPr>
          <w:b/>
          <w:bCs/>
          <w:noProof/>
        </w:rPr>
        <w:t>jQuery Mobile</w:t>
      </w:r>
      <w:r>
        <w:rPr>
          <w:noProof/>
        </w:rPr>
        <w:t xml:space="preserve">. </w:t>
      </w:r>
      <w:r w:rsidRPr="00016279">
        <w:rPr>
          <w:noProof/>
          <w:lang w:val="en-US"/>
        </w:rPr>
        <w:t>1. ed. Sebastopol: O'Reilly Media, 2011.</w:t>
      </w:r>
    </w:p>
    <w:p w:rsidR="00016279" w:rsidRDefault="00016279" w:rsidP="00016279">
      <w:pPr>
        <w:pStyle w:val="Bibliografia"/>
        <w:rPr>
          <w:noProof/>
        </w:rPr>
      </w:pPr>
      <w:r w:rsidRPr="00016279">
        <w:rPr>
          <w:noProof/>
          <w:lang w:val="en-US"/>
        </w:rPr>
        <w:t xml:space="preserve">RESIG, J. Testing Mobile JavaScript, 2010. </w:t>
      </w:r>
      <w:r>
        <w:rPr>
          <w:noProof/>
        </w:rPr>
        <w:t>Disponivel em: &lt;http://www.slideshare.net/jeresig/testing-mobile-javascript?from=ss_embed&gt;. Acesso em: 19 julho 2011.</w:t>
      </w:r>
    </w:p>
    <w:p w:rsidR="00016279" w:rsidRPr="00016279" w:rsidRDefault="00016279" w:rsidP="00016279">
      <w:pPr>
        <w:pStyle w:val="Bibliografia"/>
        <w:rPr>
          <w:noProof/>
          <w:lang w:val="en-US"/>
        </w:rPr>
      </w:pPr>
      <w:r>
        <w:rPr>
          <w:noProof/>
        </w:rPr>
        <w:t xml:space="preserve">RODRIGUES, M. Isso é Mídia Social. </w:t>
      </w:r>
      <w:r>
        <w:rPr>
          <w:b/>
          <w:bCs/>
          <w:noProof/>
        </w:rPr>
        <w:t>i9 Social Media</w:t>
      </w:r>
      <w:r>
        <w:rPr>
          <w:noProof/>
        </w:rPr>
        <w:t xml:space="preserve">, 2009. Disponivel em: &lt;http://www.i9socialmedia.com/isso-e-midia-social&gt;. </w:t>
      </w:r>
      <w:r w:rsidRPr="00016279">
        <w:rPr>
          <w:noProof/>
          <w:lang w:val="en-US"/>
        </w:rPr>
        <w:t>Acesso em: 27 julho 2011.</w:t>
      </w:r>
    </w:p>
    <w:p w:rsidR="00016279" w:rsidRPr="00016279" w:rsidRDefault="00016279" w:rsidP="00016279">
      <w:pPr>
        <w:pStyle w:val="Bibliografia"/>
        <w:rPr>
          <w:noProof/>
          <w:lang w:val="en-US"/>
        </w:rPr>
      </w:pPr>
      <w:r w:rsidRPr="00016279">
        <w:rPr>
          <w:noProof/>
          <w:lang w:val="en-US"/>
        </w:rPr>
        <w:t xml:space="preserve">RUBY, S.; THOMAS, D.; HANSSON, D. H. </w:t>
      </w:r>
      <w:r w:rsidRPr="00016279">
        <w:rPr>
          <w:b/>
          <w:bCs/>
          <w:noProof/>
          <w:lang w:val="en-US"/>
        </w:rPr>
        <w:t>Agile Web Development with Rails</w:t>
      </w:r>
      <w:r w:rsidRPr="00016279">
        <w:rPr>
          <w:noProof/>
          <w:lang w:val="en-US"/>
        </w:rPr>
        <w:t>. 3. ed. Dallas: The Pragmatic Bookshelf, 2009.</w:t>
      </w:r>
    </w:p>
    <w:p w:rsidR="00016279" w:rsidRPr="00016279" w:rsidRDefault="00016279" w:rsidP="00016279">
      <w:pPr>
        <w:pStyle w:val="Bibliografia"/>
        <w:rPr>
          <w:noProof/>
          <w:lang w:val="en-US"/>
        </w:rPr>
      </w:pPr>
      <w:r w:rsidRPr="00016279">
        <w:rPr>
          <w:noProof/>
          <w:lang w:val="en-US"/>
        </w:rPr>
        <w:t xml:space="preserve">SAFKO, L.; BRAKE, D. K. </w:t>
      </w:r>
      <w:r w:rsidRPr="00016279">
        <w:rPr>
          <w:b/>
          <w:bCs/>
          <w:noProof/>
          <w:lang w:val="en-US"/>
        </w:rPr>
        <w:t>The Social Media Bible</w:t>
      </w:r>
      <w:r w:rsidRPr="00016279">
        <w:rPr>
          <w:noProof/>
          <w:lang w:val="en-US"/>
        </w:rPr>
        <w:t>. Hoboken: John Wiley &amp; Sons, 2009.</w:t>
      </w:r>
    </w:p>
    <w:p w:rsidR="00016279" w:rsidRPr="00016279" w:rsidRDefault="00016279" w:rsidP="00016279">
      <w:pPr>
        <w:pStyle w:val="Bibliografia"/>
        <w:rPr>
          <w:noProof/>
          <w:lang w:val="en-US"/>
        </w:rPr>
      </w:pPr>
      <w:r w:rsidRPr="00016279">
        <w:rPr>
          <w:noProof/>
          <w:lang w:val="en-US"/>
        </w:rPr>
        <w:t xml:space="preserve">SCHMIDT, J. H. Blogging practices: An analytical framework. </w:t>
      </w:r>
      <w:r w:rsidRPr="00016279">
        <w:rPr>
          <w:b/>
          <w:bCs/>
          <w:noProof/>
          <w:lang w:val="en-US"/>
        </w:rPr>
        <w:t>Journal of Computer-Mediated Communication</w:t>
      </w:r>
      <w:r w:rsidRPr="00016279">
        <w:rPr>
          <w:noProof/>
          <w:lang w:val="en-US"/>
        </w:rPr>
        <w:t>, v. 12, n. 13, 2007.</w:t>
      </w:r>
    </w:p>
    <w:p w:rsidR="00016279" w:rsidRPr="00016279" w:rsidRDefault="00016279" w:rsidP="00016279">
      <w:pPr>
        <w:pStyle w:val="Bibliografia"/>
        <w:rPr>
          <w:noProof/>
          <w:lang w:val="en-US"/>
        </w:rPr>
      </w:pPr>
      <w:r w:rsidRPr="00016279">
        <w:rPr>
          <w:noProof/>
          <w:lang w:val="en-US"/>
        </w:rPr>
        <w:t xml:space="preserve">STOKAR, L. What is jQuery Mobile? </w:t>
      </w:r>
      <w:r w:rsidRPr="00016279">
        <w:rPr>
          <w:b/>
          <w:bCs/>
          <w:noProof/>
          <w:lang w:val="en-US"/>
        </w:rPr>
        <w:t>The Archer Group</w:t>
      </w:r>
      <w:r w:rsidRPr="00016279">
        <w:rPr>
          <w:noProof/>
          <w:lang w:val="en-US"/>
        </w:rPr>
        <w:t>, 2011. Disponivel em: &lt;http://www.archer-group.com/development/what-is-jquery-mobile&gt;. Acesso em: 20 julho 2011.</w:t>
      </w:r>
    </w:p>
    <w:p w:rsidR="00016279" w:rsidRPr="00016279" w:rsidRDefault="00016279" w:rsidP="00016279">
      <w:pPr>
        <w:pStyle w:val="Bibliografia"/>
        <w:rPr>
          <w:noProof/>
          <w:lang w:val="en-US"/>
        </w:rPr>
      </w:pPr>
      <w:r w:rsidRPr="00016279">
        <w:rPr>
          <w:noProof/>
          <w:lang w:val="en-US"/>
        </w:rPr>
        <w:t xml:space="preserve">TATE, B. A.; HIBBS, C. </w:t>
      </w:r>
      <w:r w:rsidRPr="00016279">
        <w:rPr>
          <w:b/>
          <w:bCs/>
          <w:noProof/>
          <w:lang w:val="en-US"/>
        </w:rPr>
        <w:t>Ruby On Rails:</w:t>
      </w:r>
      <w:r w:rsidRPr="00016279">
        <w:rPr>
          <w:noProof/>
          <w:lang w:val="en-US"/>
        </w:rPr>
        <w:t xml:space="preserve"> Up and Running. 1ª. ed. [S.l.]: O'Reilly, 2006.</w:t>
      </w:r>
    </w:p>
    <w:p w:rsidR="00016279" w:rsidRDefault="00016279" w:rsidP="00016279">
      <w:pPr>
        <w:pStyle w:val="Bibliografia"/>
        <w:rPr>
          <w:noProof/>
        </w:rPr>
      </w:pPr>
      <w:r>
        <w:rPr>
          <w:noProof/>
        </w:rPr>
        <w:lastRenderedPageBreak/>
        <w:t xml:space="preserve">TERRA, R. Internet 10 anos. </w:t>
      </w:r>
      <w:r>
        <w:rPr>
          <w:b/>
          <w:bCs/>
          <w:noProof/>
        </w:rPr>
        <w:t>Terra</w:t>
      </w:r>
      <w:r>
        <w:rPr>
          <w:noProof/>
        </w:rPr>
        <w:t>, 2010. Disponivel em: &lt;http://tecnologia.terra.com.br/internet10anos/interna/0,OI541825-EI5026,00.html&gt;. Acesso em: 08 junho 2011.</w:t>
      </w:r>
    </w:p>
    <w:p w:rsidR="00016279" w:rsidRDefault="00016279" w:rsidP="00016279">
      <w:pPr>
        <w:pStyle w:val="Bibliografia"/>
        <w:rPr>
          <w:noProof/>
        </w:rPr>
      </w:pPr>
      <w:r>
        <w:rPr>
          <w:noProof/>
        </w:rPr>
        <w:t xml:space="preserve">TWITTER. #numbers. </w:t>
      </w:r>
      <w:r>
        <w:rPr>
          <w:b/>
          <w:bCs/>
          <w:noProof/>
        </w:rPr>
        <w:t>Twitter Blog</w:t>
      </w:r>
      <w:r>
        <w:rPr>
          <w:noProof/>
        </w:rPr>
        <w:t>, 2011. Disponivel em: &lt;http://blog.twitter.com/2011/03/numbers.html&gt;. Acesso em: 7 julho 2011.</w:t>
      </w:r>
    </w:p>
    <w:p w:rsidR="00016279" w:rsidRDefault="00016279" w:rsidP="00016279">
      <w:pPr>
        <w:pStyle w:val="Bibliografia"/>
        <w:rPr>
          <w:noProof/>
        </w:rPr>
      </w:pPr>
      <w:r w:rsidRPr="00016279">
        <w:rPr>
          <w:noProof/>
          <w:lang w:val="en-US"/>
        </w:rPr>
        <w:t xml:space="preserve">TWITTER. Sobre o Twitter. </w:t>
      </w:r>
      <w:r w:rsidRPr="00016279">
        <w:rPr>
          <w:b/>
          <w:bCs/>
          <w:noProof/>
          <w:lang w:val="en-US"/>
        </w:rPr>
        <w:t>Twitter</w:t>
      </w:r>
      <w:r w:rsidRPr="00016279">
        <w:rPr>
          <w:noProof/>
          <w:lang w:val="en-US"/>
        </w:rPr>
        <w:t xml:space="preserve">, 2011. </w:t>
      </w:r>
      <w:r>
        <w:rPr>
          <w:noProof/>
        </w:rPr>
        <w:t>Disponivel em: &lt;http://twitter.com/about&gt;. Acesso em: 5 julho 2011.</w:t>
      </w:r>
    </w:p>
    <w:p w:rsidR="00016279" w:rsidRPr="00016279" w:rsidRDefault="00016279" w:rsidP="00016279">
      <w:pPr>
        <w:pStyle w:val="Bibliografia"/>
        <w:rPr>
          <w:noProof/>
          <w:lang w:val="en-US"/>
        </w:rPr>
      </w:pPr>
      <w:r>
        <w:rPr>
          <w:noProof/>
        </w:rPr>
        <w:t xml:space="preserve">VERSIGNASSI, A. República do Twitter. </w:t>
      </w:r>
      <w:r>
        <w:rPr>
          <w:b/>
          <w:bCs/>
          <w:noProof/>
        </w:rPr>
        <w:t>Super Interessante</w:t>
      </w:r>
      <w:r>
        <w:rPr>
          <w:noProof/>
        </w:rPr>
        <w:t xml:space="preserve">, 2010. Disponivel em: &lt;http://super.abril.com.br/alimentacao/republica-twitter-544297.shtml&gt;. </w:t>
      </w:r>
      <w:r w:rsidRPr="00016279">
        <w:rPr>
          <w:noProof/>
          <w:lang w:val="en-US"/>
        </w:rPr>
        <w:t>Acesso em: 7 julho 2011.</w:t>
      </w:r>
    </w:p>
    <w:p w:rsidR="00016279" w:rsidRPr="00016279" w:rsidRDefault="00016279" w:rsidP="00016279">
      <w:pPr>
        <w:pStyle w:val="Bibliografia"/>
        <w:rPr>
          <w:noProof/>
          <w:lang w:val="en-US"/>
        </w:rPr>
      </w:pPr>
      <w:r w:rsidRPr="00016279">
        <w:rPr>
          <w:noProof/>
          <w:lang w:val="en-US"/>
        </w:rPr>
        <w:t xml:space="preserve">WASSERMAN, S.; FAUST, K. Social Network Analysis. Methods and Applications. In: RECUERO, R. D. C. </w:t>
      </w:r>
      <w:r w:rsidRPr="00016279">
        <w:rPr>
          <w:b/>
          <w:bCs/>
          <w:noProof/>
          <w:lang w:val="en-US"/>
        </w:rPr>
        <w:t>Redes Sociais na Internet</w:t>
      </w:r>
      <w:r w:rsidRPr="00016279">
        <w:rPr>
          <w:noProof/>
          <w:lang w:val="en-US"/>
        </w:rPr>
        <w:t>. 2. ed. Porto Alegre: Sulina, 2009. p. 24.</w:t>
      </w:r>
    </w:p>
    <w:p w:rsidR="00016279" w:rsidRPr="00016279" w:rsidRDefault="00016279" w:rsidP="00016279">
      <w:pPr>
        <w:pStyle w:val="Bibliografia"/>
        <w:rPr>
          <w:noProof/>
          <w:lang w:val="en-US"/>
        </w:rPr>
      </w:pPr>
      <w:r w:rsidRPr="00016279">
        <w:rPr>
          <w:noProof/>
          <w:lang w:val="en-US"/>
        </w:rPr>
        <w:t xml:space="preserve">WILLIAMS, J. </w:t>
      </w:r>
      <w:r w:rsidRPr="00016279">
        <w:rPr>
          <w:b/>
          <w:bCs/>
          <w:noProof/>
          <w:lang w:val="en-US"/>
        </w:rPr>
        <w:t>Rails Solutions - Ruby On Rails Made Easy</w:t>
      </w:r>
      <w:r w:rsidRPr="00016279">
        <w:rPr>
          <w:noProof/>
          <w:lang w:val="en-US"/>
        </w:rPr>
        <w:t>. New York: Friendsof, 2007.</w:t>
      </w:r>
    </w:p>
    <w:p w:rsidR="00016279" w:rsidRDefault="00016279" w:rsidP="00016279">
      <w:pPr>
        <w:pStyle w:val="Bibliografia"/>
        <w:rPr>
          <w:noProof/>
        </w:rPr>
      </w:pPr>
      <w:r w:rsidRPr="00016279">
        <w:rPr>
          <w:noProof/>
          <w:lang w:val="en-US"/>
        </w:rPr>
        <w:t xml:space="preserve">YOUNKER, J. </w:t>
      </w:r>
      <w:r w:rsidRPr="00016279">
        <w:rPr>
          <w:b/>
          <w:bCs/>
          <w:noProof/>
          <w:lang w:val="en-US"/>
        </w:rPr>
        <w:t>Foundations of Agile Python Development</w:t>
      </w:r>
      <w:r w:rsidRPr="00016279">
        <w:rPr>
          <w:noProof/>
          <w:lang w:val="en-US"/>
        </w:rPr>
        <w:t xml:space="preserve">. </w:t>
      </w:r>
      <w:r>
        <w:rPr>
          <w:noProof/>
        </w:rPr>
        <w:t>New York: Apress, 2008.</w:t>
      </w:r>
    </w:p>
    <w:p w:rsidR="00A725F3" w:rsidRDefault="0078276D" w:rsidP="00016279">
      <w:pPr>
        <w:pStyle w:val="RefBib"/>
      </w:pPr>
      <w:r>
        <w:fldChar w:fldCharType="end"/>
      </w:r>
    </w:p>
    <w:p w:rsidR="00E572D7" w:rsidRPr="00770B84" w:rsidRDefault="00E572D7" w:rsidP="004815F7">
      <w:pPr>
        <w:pStyle w:val="RefBib"/>
      </w:pPr>
    </w:p>
    <w:p w:rsidR="00F9439F" w:rsidRPr="00770B84" w:rsidRDefault="00F9439F" w:rsidP="00C3145C"/>
    <w:p w:rsidR="00F9439F" w:rsidRPr="00770B84" w:rsidRDefault="00F9439F" w:rsidP="00C3145C"/>
    <w:p w:rsidR="000B505F" w:rsidRPr="00770B84" w:rsidRDefault="000B505F" w:rsidP="00C3145C"/>
    <w:p w:rsidR="006D735D" w:rsidRDefault="006D735D" w:rsidP="006D735D">
      <w:pPr>
        <w:pStyle w:val="GLOSSRIO"/>
      </w:pPr>
      <w:bookmarkStart w:id="256" w:name="_Toc309505771"/>
      <w:r>
        <w:lastRenderedPageBreak/>
        <w:t>GLOSSÁRIO</w:t>
      </w:r>
      <w:bookmarkEnd w:id="256"/>
    </w:p>
    <w:p w:rsidR="006D735D" w:rsidRDefault="00A5686E" w:rsidP="007E6AEB">
      <w:pPr>
        <w:ind w:firstLine="0"/>
      </w:pPr>
      <w:r>
        <w:t>Framework</w:t>
      </w:r>
      <w:r w:rsidR="006D735D">
        <w:t xml:space="preserve"> - conjunto de</w:t>
      </w:r>
      <w:r w:rsidR="00467A5E">
        <w:t xml:space="preserve"> ferramentas e/ou classes que auxiliam no desenvolvimento de software</w:t>
      </w:r>
      <w:r w:rsidR="006D735D">
        <w:t>.</w:t>
      </w:r>
    </w:p>
    <w:p w:rsidR="00A00DE9" w:rsidRPr="00113FF7" w:rsidRDefault="00A00DE9" w:rsidP="00B97CF3">
      <w:pPr>
        <w:ind w:firstLine="0"/>
        <w:rPr>
          <w:lang w:val="de-DE"/>
        </w:rPr>
      </w:pPr>
      <w:bookmarkStart w:id="257" w:name="_Toc149724159"/>
      <w:bookmarkStart w:id="258" w:name="_Toc149724347"/>
      <w:bookmarkStart w:id="259" w:name="_Toc150052746"/>
      <w:bookmarkStart w:id="260" w:name="_Toc150053232"/>
      <w:bookmarkStart w:id="261" w:name="_Toc150054004"/>
      <w:bookmarkStart w:id="262" w:name="_Toc150054455"/>
      <w:bookmarkStart w:id="263" w:name="_Toc150054663"/>
      <w:bookmarkStart w:id="264" w:name="_Toc150054877"/>
      <w:bookmarkStart w:id="265" w:name="_Toc151433569"/>
      <w:bookmarkStart w:id="266" w:name="_Toc151434338"/>
      <w:bookmarkStart w:id="267" w:name="_Toc144805856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</w:p>
    <w:sectPr w:rsidR="00A00DE9" w:rsidRPr="00113FF7" w:rsidSect="00F21089">
      <w:headerReference w:type="even" r:id="rId38"/>
      <w:footerReference w:type="default" r:id="rId39"/>
      <w:pgSz w:w="11907" w:h="16840" w:code="9"/>
      <w:pgMar w:top="1701" w:right="1134" w:bottom="1134" w:left="1701" w:header="709" w:footer="141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24128" w:rsidRDefault="00024128">
      <w:r>
        <w:separator/>
      </w:r>
    </w:p>
    <w:p w:rsidR="00024128" w:rsidRDefault="00024128"/>
    <w:p w:rsidR="00024128" w:rsidRDefault="00024128"/>
    <w:p w:rsidR="00024128" w:rsidRDefault="00024128"/>
    <w:p w:rsidR="00024128" w:rsidRDefault="00024128"/>
    <w:p w:rsidR="00024128" w:rsidRDefault="00024128"/>
    <w:p w:rsidR="00024128" w:rsidRDefault="00024128"/>
    <w:p w:rsidR="00024128" w:rsidRDefault="00024128"/>
    <w:p w:rsidR="00024128" w:rsidRDefault="00024128"/>
    <w:p w:rsidR="00024128" w:rsidRDefault="00024128"/>
    <w:p w:rsidR="00024128" w:rsidRDefault="00024128"/>
    <w:p w:rsidR="00024128" w:rsidRDefault="00024128"/>
  </w:endnote>
  <w:endnote w:type="continuationSeparator" w:id="1">
    <w:p w:rsidR="00024128" w:rsidRDefault="00024128">
      <w:r>
        <w:continuationSeparator/>
      </w:r>
    </w:p>
    <w:p w:rsidR="00024128" w:rsidRDefault="00024128"/>
    <w:p w:rsidR="00024128" w:rsidRDefault="00024128"/>
    <w:p w:rsidR="00024128" w:rsidRDefault="00024128"/>
    <w:p w:rsidR="00024128" w:rsidRDefault="00024128"/>
    <w:p w:rsidR="00024128" w:rsidRDefault="00024128"/>
    <w:p w:rsidR="00024128" w:rsidRDefault="00024128"/>
    <w:p w:rsidR="00024128" w:rsidRDefault="00024128"/>
    <w:p w:rsidR="00024128" w:rsidRDefault="00024128"/>
    <w:p w:rsidR="00024128" w:rsidRDefault="00024128"/>
    <w:p w:rsidR="00024128" w:rsidRDefault="00024128"/>
    <w:p w:rsidR="00024128" w:rsidRDefault="00024128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70489" w:rsidRDefault="00E70489" w:rsidP="00534451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E70489" w:rsidRDefault="00E70489">
    <w:pPr>
      <w:pStyle w:val="Rodap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70489" w:rsidRDefault="00E70489" w:rsidP="002139FD">
    <w:pPr>
      <w:pStyle w:val="Rodap"/>
      <w:framePr w:wrap="around" w:vAnchor="text" w:hAnchor="page" w:x="5881" w:y="55"/>
      <w:jc w:val="center"/>
      <w:rPr>
        <w:rStyle w:val="Nmerodepgina"/>
      </w:rPr>
    </w:pPr>
  </w:p>
  <w:p w:rsidR="00E70489" w:rsidRPr="00A11DEE" w:rsidRDefault="00E70489" w:rsidP="004D38E4">
    <w:pPr>
      <w:pStyle w:val="Rodap"/>
      <w:ind w:right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70489" w:rsidRPr="00D412F2" w:rsidRDefault="00E70489" w:rsidP="00067A0D">
    <w:pPr>
      <w:pStyle w:val="Rodap"/>
      <w:jc w:val="center"/>
    </w:pPr>
    <w:r w:rsidRPr="00D412F2">
      <w:rPr>
        <w:rStyle w:val="Nmerodepgina"/>
      </w:rPr>
      <w:fldChar w:fldCharType="begin"/>
    </w:r>
    <w:r w:rsidRPr="00D412F2">
      <w:rPr>
        <w:rStyle w:val="Nmerodepgina"/>
      </w:rPr>
      <w:instrText xml:space="preserve"> PAGE </w:instrText>
    </w:r>
    <w:r w:rsidRPr="00D412F2">
      <w:rPr>
        <w:rStyle w:val="Nmerodepgina"/>
      </w:rPr>
      <w:fldChar w:fldCharType="separate"/>
    </w:r>
    <w:r w:rsidR="00FE0DEE">
      <w:rPr>
        <w:rStyle w:val="Nmerodepgina"/>
        <w:noProof/>
      </w:rPr>
      <w:t>44</w:t>
    </w:r>
    <w:r w:rsidRPr="00D412F2">
      <w:rPr>
        <w:rStyle w:val="Nmerodepgina"/>
      </w:rPr>
      <w:fldChar w:fldCharType="end"/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70489" w:rsidRDefault="00E70489" w:rsidP="00534451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9D36DA">
      <w:rPr>
        <w:rStyle w:val="Nmerodepgina"/>
        <w:noProof/>
      </w:rPr>
      <w:t>49</w:t>
    </w:r>
    <w:r>
      <w:rPr>
        <w:rStyle w:val="Nmerodepgina"/>
      </w:rPr>
      <w:fldChar w:fldCharType="end"/>
    </w:r>
  </w:p>
  <w:p w:rsidR="00E70489" w:rsidRPr="00743538" w:rsidRDefault="00E70489" w:rsidP="008D3346">
    <w:pPr>
      <w:pStyle w:val="Rodap"/>
      <w:jc w:val="cen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24128" w:rsidRDefault="00024128">
      <w:r>
        <w:separator/>
      </w:r>
    </w:p>
    <w:p w:rsidR="00024128" w:rsidRDefault="00024128"/>
  </w:footnote>
  <w:footnote w:type="continuationSeparator" w:id="1">
    <w:p w:rsidR="00024128" w:rsidRDefault="00024128">
      <w:r>
        <w:continuationSeparator/>
      </w:r>
    </w:p>
    <w:p w:rsidR="00024128" w:rsidRDefault="00024128"/>
    <w:p w:rsidR="00024128" w:rsidRDefault="00024128"/>
    <w:p w:rsidR="00024128" w:rsidRDefault="00024128"/>
    <w:p w:rsidR="00024128" w:rsidRDefault="00024128"/>
    <w:p w:rsidR="00024128" w:rsidRDefault="00024128"/>
    <w:p w:rsidR="00024128" w:rsidRDefault="00024128"/>
    <w:p w:rsidR="00024128" w:rsidRDefault="00024128"/>
    <w:p w:rsidR="00024128" w:rsidRDefault="00024128"/>
    <w:p w:rsidR="00024128" w:rsidRDefault="00024128"/>
    <w:p w:rsidR="00024128" w:rsidRDefault="00024128"/>
    <w:p w:rsidR="00024128" w:rsidRDefault="00024128"/>
  </w:footnote>
  <w:footnote w:type="continuationNotice" w:id="2">
    <w:p w:rsidR="00024128" w:rsidRDefault="00024128"/>
    <w:p w:rsidR="00024128" w:rsidRDefault="00024128"/>
    <w:p w:rsidR="00024128" w:rsidRDefault="00024128"/>
    <w:p w:rsidR="00024128" w:rsidRDefault="00024128"/>
    <w:p w:rsidR="00024128" w:rsidRDefault="00024128"/>
    <w:p w:rsidR="00024128" w:rsidRDefault="00024128"/>
  </w:footnote>
  <w:footnote w:id="3">
    <w:p w:rsidR="00E70489" w:rsidRDefault="00E70489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3E338D">
        <w:t>A API do Twit</w:t>
      </w:r>
      <w:r>
        <w:t>t</w:t>
      </w:r>
      <w:r w:rsidRPr="003E338D">
        <w:t>er pode ser obtida em</w:t>
      </w:r>
      <w:r>
        <w:t xml:space="preserve"> </w:t>
      </w:r>
      <w:hyperlink r:id="rId1" w:history="1">
        <w:r w:rsidRPr="00D842F2">
          <w:rPr>
            <w:rStyle w:val="Hyperlink"/>
          </w:rPr>
          <w:t>https://github.com/jnunemaker/twitter/</w:t>
        </w:r>
      </w:hyperlink>
      <w:r>
        <w:t>. A</w:t>
      </w:r>
      <w:r w:rsidRPr="003E338D">
        <w:t xml:space="preserve"> </w:t>
      </w:r>
      <w:r>
        <w:t>d</w:t>
      </w:r>
      <w:r w:rsidRPr="003E338D">
        <w:t>ocumentação está publicada em</w:t>
      </w:r>
      <w:r>
        <w:t xml:space="preserve"> </w:t>
      </w:r>
      <w:hyperlink r:id="rId2" w:history="1">
        <w:r w:rsidRPr="00D842F2">
          <w:rPr>
            <w:rStyle w:val="Hyperlink"/>
          </w:rPr>
          <w:t>http://rubydoc.info/gems/twitter</w:t>
        </w:r>
      </w:hyperlink>
      <w:r>
        <w:t>.</w:t>
      </w:r>
      <w:r w:rsidRPr="003E338D">
        <w:t xml:space="preserve"> Utilzou-s</w:t>
      </w:r>
      <w:r>
        <w:t>e para esse trabalho a versão 1.7.2</w:t>
      </w:r>
      <w:r w:rsidRPr="003E338D">
        <w:t xml:space="preserve"> que era a última disponível no momento de criação d</w:t>
      </w:r>
      <w:r>
        <w:t xml:space="preserve">o sistema proposto </w:t>
      </w:r>
      <w:sdt>
        <w:sdtPr>
          <w:id w:val="19130803"/>
          <w:citation/>
        </w:sdtPr>
        <w:sdtContent>
          <w:fldSimple w:instr=" CITATION Joh11 \l 1046 ">
            <w:r>
              <w:rPr>
                <w:noProof/>
              </w:rPr>
              <w:t>(NUNEMAKER, 2011)</w:t>
            </w:r>
          </w:fldSimple>
        </w:sdtContent>
      </w:sdt>
      <w:r>
        <w:t>.</w:t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70489" w:rsidRDefault="00E70489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5" type="#_x0000_t75" style="width:9pt;height:9pt" o:bullet="t">
        <v:imagedata r:id="rId1" o:title="BD15135_"/>
      </v:shape>
    </w:pict>
  </w:numPicBullet>
  <w:abstractNum w:abstractNumId="0">
    <w:nsid w:val="FFFFFF7C"/>
    <w:multiLevelType w:val="singleLevel"/>
    <w:tmpl w:val="1CEE1D9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BCF8FB6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DD22DC4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7C4AB08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97F059F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2048D18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F544BE8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1D780B6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7D6C168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07384F6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2291E6C"/>
    <w:multiLevelType w:val="hybridMultilevel"/>
    <w:tmpl w:val="95B6DC5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026F02F7"/>
    <w:multiLevelType w:val="hybridMultilevel"/>
    <w:tmpl w:val="E1A4F9F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04321D2E"/>
    <w:multiLevelType w:val="hybridMultilevel"/>
    <w:tmpl w:val="25AA488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06C2766F"/>
    <w:multiLevelType w:val="multilevel"/>
    <w:tmpl w:val="11C6490C"/>
    <w:lvl w:ilvl="0">
      <w:start w:val="1"/>
      <w:numFmt w:val="decimal"/>
      <w:lvlText w:val="%1"/>
      <w:lvlJc w:val="left"/>
      <w:pPr>
        <w:tabs>
          <w:tab w:val="num" w:pos="113"/>
        </w:tabs>
        <w:ind w:left="0" w:firstLine="0"/>
      </w:pPr>
      <w:rPr>
        <w:rFonts w:hint="default"/>
      </w:rPr>
    </w:lvl>
    <w:lvl w:ilvl="1">
      <w:start w:val="1"/>
      <w:numFmt w:val="decimal"/>
      <w:lvlText w:val="2.%2"/>
      <w:lvlJc w:val="left"/>
      <w:pPr>
        <w:tabs>
          <w:tab w:val="num" w:pos="340"/>
        </w:tabs>
        <w:ind w:left="0" w:firstLine="0"/>
      </w:pPr>
      <w:rPr>
        <w:rFonts w:hint="default"/>
      </w:rPr>
    </w:lvl>
    <w:lvl w:ilvl="2">
      <w:start w:val="1"/>
      <w:numFmt w:val="decimal"/>
      <w:lvlText w:val="2.%2.%3"/>
      <w:lvlJc w:val="left"/>
      <w:pPr>
        <w:tabs>
          <w:tab w:val="num" w:pos="237"/>
        </w:tabs>
        <w:ind w:left="2505" w:hanging="2325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3">
      <w:start w:val="2"/>
      <w:numFmt w:val="decimal"/>
      <w:lvlText w:val="%4.%2.%3.1"/>
      <w:lvlJc w:val="left"/>
      <w:pPr>
        <w:tabs>
          <w:tab w:val="num" w:pos="0"/>
        </w:tabs>
        <w:ind w:left="0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40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120"/>
        </w:tabs>
        <w:ind w:left="4320" w:hanging="1440"/>
      </w:pPr>
      <w:rPr>
        <w:rFonts w:hint="default"/>
      </w:rPr>
    </w:lvl>
  </w:abstractNum>
  <w:abstractNum w:abstractNumId="14">
    <w:nsid w:val="0E1D3396"/>
    <w:multiLevelType w:val="hybridMultilevel"/>
    <w:tmpl w:val="6486070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1AC65738"/>
    <w:multiLevelType w:val="multilevel"/>
    <w:tmpl w:val="FC2E1AFC"/>
    <w:lvl w:ilvl="0">
      <w:start w:val="1"/>
      <w:numFmt w:val="decimal"/>
      <w:pStyle w:val="Ttulo1"/>
      <w:lvlText w:val="%1"/>
      <w:lvlJc w:val="left"/>
      <w:pPr>
        <w:tabs>
          <w:tab w:val="num" w:pos="340"/>
        </w:tabs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6">
    <w:nsid w:val="1D3A6F38"/>
    <w:multiLevelType w:val="hybridMultilevel"/>
    <w:tmpl w:val="2EA4BA2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1DF565F1"/>
    <w:multiLevelType w:val="hybridMultilevel"/>
    <w:tmpl w:val="2BA0E89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213C231D"/>
    <w:multiLevelType w:val="hybridMultilevel"/>
    <w:tmpl w:val="805848C4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>
    <w:nsid w:val="2B907990"/>
    <w:multiLevelType w:val="hybridMultilevel"/>
    <w:tmpl w:val="DA6E2B40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>
    <w:nsid w:val="2EE67397"/>
    <w:multiLevelType w:val="hybridMultilevel"/>
    <w:tmpl w:val="5EB47CAC"/>
    <w:lvl w:ilvl="0" w:tplc="0416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1">
    <w:nsid w:val="30F72F72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40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6120"/>
        </w:tabs>
        <w:ind w:left="4320" w:hanging="1440"/>
      </w:pPr>
    </w:lvl>
  </w:abstractNum>
  <w:abstractNum w:abstractNumId="22">
    <w:nsid w:val="37A320A9"/>
    <w:multiLevelType w:val="hybridMultilevel"/>
    <w:tmpl w:val="9B0CA58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3E697AA7"/>
    <w:multiLevelType w:val="hybridMultilevel"/>
    <w:tmpl w:val="6E18FCA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403B4A4A"/>
    <w:multiLevelType w:val="hybridMultilevel"/>
    <w:tmpl w:val="9EEE90E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4A4446B5"/>
    <w:multiLevelType w:val="hybridMultilevel"/>
    <w:tmpl w:val="AA3A22D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5AFC4774"/>
    <w:multiLevelType w:val="multilevel"/>
    <w:tmpl w:val="E6CCCCE8"/>
    <w:lvl w:ilvl="0">
      <w:start w:val="1"/>
      <w:numFmt w:val="decimal"/>
      <w:lvlText w:val="%1"/>
      <w:lvlJc w:val="left"/>
      <w:pPr>
        <w:tabs>
          <w:tab w:val="num" w:pos="340"/>
        </w:tabs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340"/>
        </w:tabs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40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120"/>
        </w:tabs>
        <w:ind w:left="4320" w:hanging="1440"/>
      </w:pPr>
      <w:rPr>
        <w:rFonts w:hint="default"/>
      </w:rPr>
    </w:lvl>
  </w:abstractNum>
  <w:abstractNum w:abstractNumId="27">
    <w:nsid w:val="5D362406"/>
    <w:multiLevelType w:val="hybridMultilevel"/>
    <w:tmpl w:val="4268F15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5FF33CD6"/>
    <w:multiLevelType w:val="hybridMultilevel"/>
    <w:tmpl w:val="2CAABB9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61DC7D77"/>
    <w:multiLevelType w:val="hybridMultilevel"/>
    <w:tmpl w:val="B4B621EE"/>
    <w:lvl w:ilvl="0" w:tplc="52DC417C">
      <w:start w:val="1"/>
      <w:numFmt w:val="decimal"/>
      <w:lvlText w:val="%1."/>
      <w:lvlJc w:val="left"/>
      <w:pPr>
        <w:tabs>
          <w:tab w:val="num" w:pos="1242"/>
        </w:tabs>
        <w:ind w:left="124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962"/>
        </w:tabs>
        <w:ind w:left="1962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682"/>
        </w:tabs>
        <w:ind w:left="2682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402"/>
        </w:tabs>
        <w:ind w:left="3402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122"/>
        </w:tabs>
        <w:ind w:left="4122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842"/>
        </w:tabs>
        <w:ind w:left="4842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562"/>
        </w:tabs>
        <w:ind w:left="5562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282"/>
        </w:tabs>
        <w:ind w:left="6282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002"/>
        </w:tabs>
        <w:ind w:left="7002" w:hanging="180"/>
      </w:pPr>
    </w:lvl>
  </w:abstractNum>
  <w:abstractNum w:abstractNumId="30">
    <w:nsid w:val="661E4D05"/>
    <w:multiLevelType w:val="hybridMultilevel"/>
    <w:tmpl w:val="0F28AE98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>
    <w:nsid w:val="6654017E"/>
    <w:multiLevelType w:val="hybridMultilevel"/>
    <w:tmpl w:val="FFA60870"/>
    <w:lvl w:ilvl="0" w:tplc="0416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32">
    <w:nsid w:val="69104F99"/>
    <w:multiLevelType w:val="hybridMultilevel"/>
    <w:tmpl w:val="D3FE565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>
    <w:nsid w:val="6C997DD1"/>
    <w:multiLevelType w:val="multilevel"/>
    <w:tmpl w:val="1F9E5C06"/>
    <w:lvl w:ilvl="0">
      <w:start w:val="1"/>
      <w:numFmt w:val="decimal"/>
      <w:lvlText w:val="%1"/>
      <w:lvlJc w:val="left"/>
      <w:pPr>
        <w:tabs>
          <w:tab w:val="num" w:pos="340"/>
        </w:tabs>
        <w:ind w:left="0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lvlText w:val="%1.%2."/>
      <w:lvlJc w:val="left"/>
      <w:pPr>
        <w:tabs>
          <w:tab w:val="num" w:pos="340"/>
        </w:tabs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40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120"/>
        </w:tabs>
        <w:ind w:left="4320" w:hanging="1440"/>
      </w:pPr>
      <w:rPr>
        <w:rFonts w:hint="default"/>
      </w:rPr>
    </w:lvl>
  </w:abstractNum>
  <w:abstractNum w:abstractNumId="34">
    <w:nsid w:val="6CCE7B5E"/>
    <w:multiLevelType w:val="hybridMultilevel"/>
    <w:tmpl w:val="5156C58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6DCE3BF9"/>
    <w:multiLevelType w:val="hybridMultilevel"/>
    <w:tmpl w:val="213C6D22"/>
    <w:lvl w:ilvl="0" w:tplc="0416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36">
    <w:nsid w:val="79754A7B"/>
    <w:multiLevelType w:val="hybridMultilevel"/>
    <w:tmpl w:val="7DA6C466"/>
    <w:lvl w:ilvl="0" w:tplc="36D4F2FE">
      <w:start w:val="1"/>
      <w:numFmt w:val="decimal"/>
      <w:lvlText w:val="%1."/>
      <w:lvlJc w:val="left"/>
      <w:pPr>
        <w:tabs>
          <w:tab w:val="num" w:pos="1242"/>
        </w:tabs>
        <w:ind w:left="124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962"/>
        </w:tabs>
        <w:ind w:left="1962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682"/>
        </w:tabs>
        <w:ind w:left="2682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402"/>
        </w:tabs>
        <w:ind w:left="3402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122"/>
        </w:tabs>
        <w:ind w:left="4122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842"/>
        </w:tabs>
        <w:ind w:left="4842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562"/>
        </w:tabs>
        <w:ind w:left="5562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282"/>
        </w:tabs>
        <w:ind w:left="6282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002"/>
        </w:tabs>
        <w:ind w:left="7002" w:hanging="180"/>
      </w:pPr>
    </w:lvl>
  </w:abstractNum>
  <w:abstractNum w:abstractNumId="37">
    <w:nsid w:val="7BB651D0"/>
    <w:multiLevelType w:val="hybridMultilevel"/>
    <w:tmpl w:val="DF6A67B4"/>
    <w:lvl w:ilvl="0" w:tplc="E6643A1A">
      <w:start w:val="1"/>
      <w:numFmt w:val="lowerLetter"/>
      <w:pStyle w:val="Alinea"/>
      <w:lvlText w:val="%1)"/>
      <w:lvlJc w:val="left"/>
      <w:pPr>
        <w:tabs>
          <w:tab w:val="num" w:pos="965"/>
        </w:tabs>
        <w:ind w:left="988" w:hanging="307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1"/>
        </w:tabs>
        <w:ind w:left="1441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1"/>
        </w:tabs>
        <w:ind w:left="2161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1"/>
        </w:tabs>
        <w:ind w:left="2881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1"/>
        </w:tabs>
        <w:ind w:left="3601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1"/>
        </w:tabs>
        <w:ind w:left="4321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1"/>
        </w:tabs>
        <w:ind w:left="5041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1"/>
        </w:tabs>
        <w:ind w:left="5761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1"/>
        </w:tabs>
        <w:ind w:left="6481" w:hanging="180"/>
      </w:pPr>
    </w:lvl>
  </w:abstractNum>
  <w:abstractNum w:abstractNumId="38">
    <w:nsid w:val="7C6621BB"/>
    <w:multiLevelType w:val="hybridMultilevel"/>
    <w:tmpl w:val="9014F2C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>
    <w:nsid w:val="7F064A82"/>
    <w:multiLevelType w:val="hybridMultilevel"/>
    <w:tmpl w:val="3C5C127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5"/>
  </w:num>
  <w:num w:numId="3">
    <w:abstractNumId w:val="37"/>
  </w:num>
  <w:num w:numId="4">
    <w:abstractNumId w:val="13"/>
  </w:num>
  <w:num w:numId="5">
    <w:abstractNumId w:val="37"/>
    <w:lvlOverride w:ilvl="0">
      <w:startOverride w:val="1"/>
    </w:lvlOverride>
  </w:num>
  <w:num w:numId="6">
    <w:abstractNumId w:val="37"/>
    <w:lvlOverride w:ilvl="0">
      <w:startOverride w:val="1"/>
    </w:lvlOverride>
  </w:num>
  <w:num w:numId="7">
    <w:abstractNumId w:val="33"/>
  </w:num>
  <w:num w:numId="8">
    <w:abstractNumId w:val="29"/>
  </w:num>
  <w:num w:numId="9">
    <w:abstractNumId w:val="36"/>
  </w:num>
  <w:num w:numId="10">
    <w:abstractNumId w:val="9"/>
  </w:num>
  <w:num w:numId="11">
    <w:abstractNumId w:val="7"/>
  </w:num>
  <w:num w:numId="12">
    <w:abstractNumId w:val="8"/>
  </w:num>
  <w:num w:numId="13">
    <w:abstractNumId w:val="3"/>
  </w:num>
  <w:num w:numId="14">
    <w:abstractNumId w:val="2"/>
  </w:num>
  <w:num w:numId="15">
    <w:abstractNumId w:val="1"/>
  </w:num>
  <w:num w:numId="16">
    <w:abstractNumId w:val="0"/>
  </w:num>
  <w:num w:numId="17">
    <w:abstractNumId w:val="5"/>
  </w:num>
  <w:num w:numId="18">
    <w:abstractNumId w:val="4"/>
  </w:num>
  <w:num w:numId="19">
    <w:abstractNumId w:val="6"/>
  </w:num>
  <w:num w:numId="20">
    <w:abstractNumId w:val="26"/>
  </w:num>
  <w:num w:numId="21">
    <w:abstractNumId w:val="20"/>
  </w:num>
  <w:num w:numId="22">
    <w:abstractNumId w:val="19"/>
  </w:num>
  <w:num w:numId="23">
    <w:abstractNumId w:val="32"/>
  </w:num>
  <w:num w:numId="24">
    <w:abstractNumId w:val="31"/>
  </w:num>
  <w:num w:numId="25">
    <w:abstractNumId w:val="24"/>
  </w:num>
  <w:num w:numId="26">
    <w:abstractNumId w:val="38"/>
  </w:num>
  <w:num w:numId="27">
    <w:abstractNumId w:val="18"/>
  </w:num>
  <w:num w:numId="28">
    <w:abstractNumId w:val="35"/>
  </w:num>
  <w:num w:numId="29">
    <w:abstractNumId w:val="28"/>
  </w:num>
  <w:num w:numId="30">
    <w:abstractNumId w:val="30"/>
  </w:num>
  <w:num w:numId="31">
    <w:abstractNumId w:val="16"/>
  </w:num>
  <w:num w:numId="32">
    <w:abstractNumId w:val="27"/>
  </w:num>
  <w:num w:numId="33">
    <w:abstractNumId w:val="14"/>
  </w:num>
  <w:num w:numId="34">
    <w:abstractNumId w:val="23"/>
  </w:num>
  <w:num w:numId="35">
    <w:abstractNumId w:val="12"/>
  </w:num>
  <w:num w:numId="36">
    <w:abstractNumId w:val="39"/>
  </w:num>
  <w:num w:numId="37">
    <w:abstractNumId w:val="11"/>
  </w:num>
  <w:num w:numId="38">
    <w:abstractNumId w:val="25"/>
  </w:num>
  <w:num w:numId="39">
    <w:abstractNumId w:val="17"/>
  </w:num>
  <w:num w:numId="40">
    <w:abstractNumId w:val="10"/>
  </w:num>
  <w:num w:numId="41">
    <w:abstractNumId w:val="34"/>
  </w:num>
  <w:num w:numId="42">
    <w:abstractNumId w:val="22"/>
  </w:num>
  <w:numIdMacAtCleanup w:val="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pt-BR" w:vendorID="1" w:dllVersion="513" w:checkStyle="1"/>
  <w:attachedTemplate r:id="rId1"/>
  <w:stylePaneFormatFilter w:val="3001"/>
  <w:defaultTabStop w:val="0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80898">
      <o:colormenu v:ext="edit" fillcolor="none"/>
    </o:shapedefaults>
  </w:hdrShapeDefaults>
  <w:footnotePr>
    <w:footnote w:id="0"/>
    <w:footnote w:id="1"/>
    <w:footnote w:id="2"/>
  </w:footnotePr>
  <w:endnotePr>
    <w:endnote w:id="0"/>
    <w:endnote w:id="1"/>
  </w:endnotePr>
  <w:compat/>
  <w:rsids>
    <w:rsidRoot w:val="00121C3E"/>
    <w:rsid w:val="00000DD7"/>
    <w:rsid w:val="00001DC9"/>
    <w:rsid w:val="00002457"/>
    <w:rsid w:val="00002792"/>
    <w:rsid w:val="0000479A"/>
    <w:rsid w:val="00005F28"/>
    <w:rsid w:val="00007DAB"/>
    <w:rsid w:val="00010864"/>
    <w:rsid w:val="00011177"/>
    <w:rsid w:val="000114F3"/>
    <w:rsid w:val="00011BF8"/>
    <w:rsid w:val="000121CF"/>
    <w:rsid w:val="000124B0"/>
    <w:rsid w:val="00012D99"/>
    <w:rsid w:val="00014A69"/>
    <w:rsid w:val="00014F95"/>
    <w:rsid w:val="00015107"/>
    <w:rsid w:val="000157BA"/>
    <w:rsid w:val="00015B6A"/>
    <w:rsid w:val="00016064"/>
    <w:rsid w:val="00016279"/>
    <w:rsid w:val="0001675F"/>
    <w:rsid w:val="00020B02"/>
    <w:rsid w:val="00020D13"/>
    <w:rsid w:val="00021ACF"/>
    <w:rsid w:val="000229C1"/>
    <w:rsid w:val="00022DE1"/>
    <w:rsid w:val="00023A92"/>
    <w:rsid w:val="00023B11"/>
    <w:rsid w:val="00024128"/>
    <w:rsid w:val="00025189"/>
    <w:rsid w:val="0002527F"/>
    <w:rsid w:val="000254C5"/>
    <w:rsid w:val="00025949"/>
    <w:rsid w:val="00026813"/>
    <w:rsid w:val="00026C3F"/>
    <w:rsid w:val="00027516"/>
    <w:rsid w:val="00030242"/>
    <w:rsid w:val="0003085C"/>
    <w:rsid w:val="00030EAC"/>
    <w:rsid w:val="0003181C"/>
    <w:rsid w:val="00031D37"/>
    <w:rsid w:val="00033239"/>
    <w:rsid w:val="00033590"/>
    <w:rsid w:val="00033679"/>
    <w:rsid w:val="00033CDE"/>
    <w:rsid w:val="00034158"/>
    <w:rsid w:val="000355B0"/>
    <w:rsid w:val="00036365"/>
    <w:rsid w:val="000370D3"/>
    <w:rsid w:val="00037586"/>
    <w:rsid w:val="000401C7"/>
    <w:rsid w:val="00040484"/>
    <w:rsid w:val="000419AC"/>
    <w:rsid w:val="000429E8"/>
    <w:rsid w:val="00044AFE"/>
    <w:rsid w:val="00044E2F"/>
    <w:rsid w:val="00044FBE"/>
    <w:rsid w:val="00045BC4"/>
    <w:rsid w:val="00045C60"/>
    <w:rsid w:val="000465BD"/>
    <w:rsid w:val="00047166"/>
    <w:rsid w:val="00047A5F"/>
    <w:rsid w:val="00050036"/>
    <w:rsid w:val="000510C0"/>
    <w:rsid w:val="000525F5"/>
    <w:rsid w:val="00052BE3"/>
    <w:rsid w:val="00053100"/>
    <w:rsid w:val="000533EC"/>
    <w:rsid w:val="000541C9"/>
    <w:rsid w:val="00055B1C"/>
    <w:rsid w:val="00055CAE"/>
    <w:rsid w:val="00055DB6"/>
    <w:rsid w:val="00057C3D"/>
    <w:rsid w:val="000600BA"/>
    <w:rsid w:val="0006049E"/>
    <w:rsid w:val="000611A4"/>
    <w:rsid w:val="0006172A"/>
    <w:rsid w:val="000649D3"/>
    <w:rsid w:val="0006519B"/>
    <w:rsid w:val="00066721"/>
    <w:rsid w:val="000670EA"/>
    <w:rsid w:val="00067A0D"/>
    <w:rsid w:val="00070BE1"/>
    <w:rsid w:val="00071B83"/>
    <w:rsid w:val="00072719"/>
    <w:rsid w:val="000731C4"/>
    <w:rsid w:val="00074C30"/>
    <w:rsid w:val="00075741"/>
    <w:rsid w:val="00075C81"/>
    <w:rsid w:val="000805A0"/>
    <w:rsid w:val="00080C78"/>
    <w:rsid w:val="0008122E"/>
    <w:rsid w:val="000812C0"/>
    <w:rsid w:val="0008144B"/>
    <w:rsid w:val="00081835"/>
    <w:rsid w:val="00081DAA"/>
    <w:rsid w:val="00083757"/>
    <w:rsid w:val="00084A84"/>
    <w:rsid w:val="000855A7"/>
    <w:rsid w:val="00085A94"/>
    <w:rsid w:val="00085B3C"/>
    <w:rsid w:val="00086307"/>
    <w:rsid w:val="00086A78"/>
    <w:rsid w:val="00087748"/>
    <w:rsid w:val="00087CD4"/>
    <w:rsid w:val="00090D31"/>
    <w:rsid w:val="00091404"/>
    <w:rsid w:val="00092483"/>
    <w:rsid w:val="0009517C"/>
    <w:rsid w:val="0009522E"/>
    <w:rsid w:val="0009695D"/>
    <w:rsid w:val="0009698A"/>
    <w:rsid w:val="00096A2C"/>
    <w:rsid w:val="00096B3E"/>
    <w:rsid w:val="00097AE9"/>
    <w:rsid w:val="000A0B4E"/>
    <w:rsid w:val="000A0D76"/>
    <w:rsid w:val="000A289E"/>
    <w:rsid w:val="000A3481"/>
    <w:rsid w:val="000A3824"/>
    <w:rsid w:val="000A3CAE"/>
    <w:rsid w:val="000A3E27"/>
    <w:rsid w:val="000A4DBC"/>
    <w:rsid w:val="000A5ACA"/>
    <w:rsid w:val="000A60AA"/>
    <w:rsid w:val="000A7063"/>
    <w:rsid w:val="000B031A"/>
    <w:rsid w:val="000B0574"/>
    <w:rsid w:val="000B0F49"/>
    <w:rsid w:val="000B1282"/>
    <w:rsid w:val="000B231C"/>
    <w:rsid w:val="000B48CA"/>
    <w:rsid w:val="000B4A31"/>
    <w:rsid w:val="000B505F"/>
    <w:rsid w:val="000B58B8"/>
    <w:rsid w:val="000B5D8A"/>
    <w:rsid w:val="000B6E20"/>
    <w:rsid w:val="000B74E4"/>
    <w:rsid w:val="000B77A7"/>
    <w:rsid w:val="000B7BED"/>
    <w:rsid w:val="000B7DAA"/>
    <w:rsid w:val="000C1750"/>
    <w:rsid w:val="000C3CCF"/>
    <w:rsid w:val="000C3D24"/>
    <w:rsid w:val="000C5E1C"/>
    <w:rsid w:val="000C7F6C"/>
    <w:rsid w:val="000D0084"/>
    <w:rsid w:val="000D1C69"/>
    <w:rsid w:val="000D1C8A"/>
    <w:rsid w:val="000D1FC3"/>
    <w:rsid w:val="000D258E"/>
    <w:rsid w:val="000D2784"/>
    <w:rsid w:val="000D2ECF"/>
    <w:rsid w:val="000D3163"/>
    <w:rsid w:val="000D39D3"/>
    <w:rsid w:val="000D3D95"/>
    <w:rsid w:val="000D45E2"/>
    <w:rsid w:val="000D4D46"/>
    <w:rsid w:val="000D7046"/>
    <w:rsid w:val="000E034D"/>
    <w:rsid w:val="000E1126"/>
    <w:rsid w:val="000E1563"/>
    <w:rsid w:val="000E1851"/>
    <w:rsid w:val="000E2ECA"/>
    <w:rsid w:val="000E3D75"/>
    <w:rsid w:val="000E3EC6"/>
    <w:rsid w:val="000E42B1"/>
    <w:rsid w:val="000E4BC4"/>
    <w:rsid w:val="000E5CB6"/>
    <w:rsid w:val="000E621B"/>
    <w:rsid w:val="000E6A42"/>
    <w:rsid w:val="000E6CA8"/>
    <w:rsid w:val="000E79C9"/>
    <w:rsid w:val="000F0F2F"/>
    <w:rsid w:val="000F16FF"/>
    <w:rsid w:val="000F1AFA"/>
    <w:rsid w:val="000F2C66"/>
    <w:rsid w:val="000F3A3B"/>
    <w:rsid w:val="000F3AC9"/>
    <w:rsid w:val="000F4166"/>
    <w:rsid w:val="000F5223"/>
    <w:rsid w:val="000F54C6"/>
    <w:rsid w:val="000F6495"/>
    <w:rsid w:val="000F6E31"/>
    <w:rsid w:val="001000DD"/>
    <w:rsid w:val="001002E6"/>
    <w:rsid w:val="00101364"/>
    <w:rsid w:val="001029DC"/>
    <w:rsid w:val="00103110"/>
    <w:rsid w:val="00104519"/>
    <w:rsid w:val="00104767"/>
    <w:rsid w:val="00104D53"/>
    <w:rsid w:val="00105074"/>
    <w:rsid w:val="0010544D"/>
    <w:rsid w:val="00105AB6"/>
    <w:rsid w:val="0010724C"/>
    <w:rsid w:val="00107A20"/>
    <w:rsid w:val="00107E8F"/>
    <w:rsid w:val="00110815"/>
    <w:rsid w:val="00110A1F"/>
    <w:rsid w:val="00110C70"/>
    <w:rsid w:val="001112BE"/>
    <w:rsid w:val="001115B2"/>
    <w:rsid w:val="0011207D"/>
    <w:rsid w:val="0011215A"/>
    <w:rsid w:val="001131A5"/>
    <w:rsid w:val="00113E64"/>
    <w:rsid w:val="00113FF7"/>
    <w:rsid w:val="00114712"/>
    <w:rsid w:val="001159C5"/>
    <w:rsid w:val="0011756C"/>
    <w:rsid w:val="00117B67"/>
    <w:rsid w:val="0012185F"/>
    <w:rsid w:val="00121C3E"/>
    <w:rsid w:val="00121C43"/>
    <w:rsid w:val="0012395F"/>
    <w:rsid w:val="001239A2"/>
    <w:rsid w:val="00123FCC"/>
    <w:rsid w:val="001241FF"/>
    <w:rsid w:val="00124AD1"/>
    <w:rsid w:val="0012507C"/>
    <w:rsid w:val="00125BE5"/>
    <w:rsid w:val="001261AE"/>
    <w:rsid w:val="001262BD"/>
    <w:rsid w:val="001263C0"/>
    <w:rsid w:val="00126E7D"/>
    <w:rsid w:val="00127437"/>
    <w:rsid w:val="0012795E"/>
    <w:rsid w:val="00127EC2"/>
    <w:rsid w:val="0013057C"/>
    <w:rsid w:val="00131255"/>
    <w:rsid w:val="0013129B"/>
    <w:rsid w:val="001313CA"/>
    <w:rsid w:val="00131C32"/>
    <w:rsid w:val="00132BC8"/>
    <w:rsid w:val="00133CFD"/>
    <w:rsid w:val="00134315"/>
    <w:rsid w:val="00134C7A"/>
    <w:rsid w:val="00134E3D"/>
    <w:rsid w:val="00135EB8"/>
    <w:rsid w:val="00136E99"/>
    <w:rsid w:val="00137325"/>
    <w:rsid w:val="001411E6"/>
    <w:rsid w:val="001418B8"/>
    <w:rsid w:val="00143988"/>
    <w:rsid w:val="001451DE"/>
    <w:rsid w:val="0014547B"/>
    <w:rsid w:val="00145CD3"/>
    <w:rsid w:val="00145D65"/>
    <w:rsid w:val="00145D74"/>
    <w:rsid w:val="00147221"/>
    <w:rsid w:val="00147CC5"/>
    <w:rsid w:val="00150BD8"/>
    <w:rsid w:val="001517A2"/>
    <w:rsid w:val="001521F9"/>
    <w:rsid w:val="00152758"/>
    <w:rsid w:val="00154494"/>
    <w:rsid w:val="00156072"/>
    <w:rsid w:val="00160902"/>
    <w:rsid w:val="001610F9"/>
    <w:rsid w:val="00161DAA"/>
    <w:rsid w:val="00162295"/>
    <w:rsid w:val="00162BE0"/>
    <w:rsid w:val="00162FD8"/>
    <w:rsid w:val="00163135"/>
    <w:rsid w:val="001639D1"/>
    <w:rsid w:val="00163F95"/>
    <w:rsid w:val="00164E03"/>
    <w:rsid w:val="001660F7"/>
    <w:rsid w:val="00167661"/>
    <w:rsid w:val="00170908"/>
    <w:rsid w:val="00170B30"/>
    <w:rsid w:val="00170F0F"/>
    <w:rsid w:val="00171609"/>
    <w:rsid w:val="00171BD3"/>
    <w:rsid w:val="001721BF"/>
    <w:rsid w:val="00172208"/>
    <w:rsid w:val="00172AE8"/>
    <w:rsid w:val="00173DDB"/>
    <w:rsid w:val="0017553F"/>
    <w:rsid w:val="001757F7"/>
    <w:rsid w:val="00176D49"/>
    <w:rsid w:val="00177B51"/>
    <w:rsid w:val="001813F4"/>
    <w:rsid w:val="00182247"/>
    <w:rsid w:val="00182392"/>
    <w:rsid w:val="00182ECF"/>
    <w:rsid w:val="001832DB"/>
    <w:rsid w:val="00183410"/>
    <w:rsid w:val="00184A7F"/>
    <w:rsid w:val="00185119"/>
    <w:rsid w:val="00185527"/>
    <w:rsid w:val="00185542"/>
    <w:rsid w:val="001859D6"/>
    <w:rsid w:val="00186E17"/>
    <w:rsid w:val="00187749"/>
    <w:rsid w:val="0018794D"/>
    <w:rsid w:val="001905F3"/>
    <w:rsid w:val="00190DBB"/>
    <w:rsid w:val="001920F0"/>
    <w:rsid w:val="0019221E"/>
    <w:rsid w:val="001926B4"/>
    <w:rsid w:val="00192DE5"/>
    <w:rsid w:val="001960D0"/>
    <w:rsid w:val="00197D47"/>
    <w:rsid w:val="001A01A2"/>
    <w:rsid w:val="001A052C"/>
    <w:rsid w:val="001A1CAF"/>
    <w:rsid w:val="001A26B1"/>
    <w:rsid w:val="001A39D9"/>
    <w:rsid w:val="001A484B"/>
    <w:rsid w:val="001A6650"/>
    <w:rsid w:val="001A6668"/>
    <w:rsid w:val="001B012A"/>
    <w:rsid w:val="001B0377"/>
    <w:rsid w:val="001B20FA"/>
    <w:rsid w:val="001B370E"/>
    <w:rsid w:val="001B39B5"/>
    <w:rsid w:val="001B3E4C"/>
    <w:rsid w:val="001B438C"/>
    <w:rsid w:val="001B4D94"/>
    <w:rsid w:val="001B4F83"/>
    <w:rsid w:val="001B52A7"/>
    <w:rsid w:val="001B5B1E"/>
    <w:rsid w:val="001B6A37"/>
    <w:rsid w:val="001B7C9F"/>
    <w:rsid w:val="001C20D2"/>
    <w:rsid w:val="001C2679"/>
    <w:rsid w:val="001C2BB7"/>
    <w:rsid w:val="001C414A"/>
    <w:rsid w:val="001C4261"/>
    <w:rsid w:val="001C48ED"/>
    <w:rsid w:val="001C4E85"/>
    <w:rsid w:val="001C5956"/>
    <w:rsid w:val="001C5B7B"/>
    <w:rsid w:val="001C6905"/>
    <w:rsid w:val="001C6C19"/>
    <w:rsid w:val="001C7B77"/>
    <w:rsid w:val="001D0F51"/>
    <w:rsid w:val="001D357E"/>
    <w:rsid w:val="001D3BE1"/>
    <w:rsid w:val="001D5154"/>
    <w:rsid w:val="001D6804"/>
    <w:rsid w:val="001D6BAD"/>
    <w:rsid w:val="001D7EC5"/>
    <w:rsid w:val="001E0420"/>
    <w:rsid w:val="001E0592"/>
    <w:rsid w:val="001E0BBE"/>
    <w:rsid w:val="001E0DBB"/>
    <w:rsid w:val="001E131A"/>
    <w:rsid w:val="001E1516"/>
    <w:rsid w:val="001E1B11"/>
    <w:rsid w:val="001E2E5F"/>
    <w:rsid w:val="001E2E86"/>
    <w:rsid w:val="001E41A9"/>
    <w:rsid w:val="001E48F4"/>
    <w:rsid w:val="001E4CC3"/>
    <w:rsid w:val="001E60B4"/>
    <w:rsid w:val="001E6621"/>
    <w:rsid w:val="001E6BCF"/>
    <w:rsid w:val="001E6F2D"/>
    <w:rsid w:val="001F00B7"/>
    <w:rsid w:val="001F11C8"/>
    <w:rsid w:val="001F32C6"/>
    <w:rsid w:val="001F49AF"/>
    <w:rsid w:val="001F60B5"/>
    <w:rsid w:val="001F6BF6"/>
    <w:rsid w:val="00200553"/>
    <w:rsid w:val="00201341"/>
    <w:rsid w:val="00201468"/>
    <w:rsid w:val="00201893"/>
    <w:rsid w:val="00201CA2"/>
    <w:rsid w:val="00202D1E"/>
    <w:rsid w:val="00203332"/>
    <w:rsid w:val="0020373B"/>
    <w:rsid w:val="002039C1"/>
    <w:rsid w:val="00204CD6"/>
    <w:rsid w:val="00205862"/>
    <w:rsid w:val="00206358"/>
    <w:rsid w:val="002069C1"/>
    <w:rsid w:val="002110CA"/>
    <w:rsid w:val="00211BB9"/>
    <w:rsid w:val="00212987"/>
    <w:rsid w:val="00212CB9"/>
    <w:rsid w:val="002139FD"/>
    <w:rsid w:val="0021479E"/>
    <w:rsid w:val="00214D03"/>
    <w:rsid w:val="00216875"/>
    <w:rsid w:val="00216947"/>
    <w:rsid w:val="00216A56"/>
    <w:rsid w:val="00216BFD"/>
    <w:rsid w:val="00216DA5"/>
    <w:rsid w:val="00216F10"/>
    <w:rsid w:val="00220386"/>
    <w:rsid w:val="00220DCA"/>
    <w:rsid w:val="00221C7A"/>
    <w:rsid w:val="00221D47"/>
    <w:rsid w:val="002232D5"/>
    <w:rsid w:val="0022384B"/>
    <w:rsid w:val="00223AB5"/>
    <w:rsid w:val="00223C6D"/>
    <w:rsid w:val="00224E37"/>
    <w:rsid w:val="00226560"/>
    <w:rsid w:val="002305ED"/>
    <w:rsid w:val="002316F8"/>
    <w:rsid w:val="0023190D"/>
    <w:rsid w:val="00232013"/>
    <w:rsid w:val="002326FF"/>
    <w:rsid w:val="00233B52"/>
    <w:rsid w:val="00234AC2"/>
    <w:rsid w:val="00235C20"/>
    <w:rsid w:val="00236C7B"/>
    <w:rsid w:val="00237341"/>
    <w:rsid w:val="002375FD"/>
    <w:rsid w:val="00240376"/>
    <w:rsid w:val="00240C2A"/>
    <w:rsid w:val="00240FF6"/>
    <w:rsid w:val="0024137B"/>
    <w:rsid w:val="002425E9"/>
    <w:rsid w:val="00242774"/>
    <w:rsid w:val="00242905"/>
    <w:rsid w:val="002430D4"/>
    <w:rsid w:val="002438AC"/>
    <w:rsid w:val="00244AE7"/>
    <w:rsid w:val="002453D0"/>
    <w:rsid w:val="00245BA5"/>
    <w:rsid w:val="00246124"/>
    <w:rsid w:val="00246312"/>
    <w:rsid w:val="00246C50"/>
    <w:rsid w:val="00247A11"/>
    <w:rsid w:val="0025069B"/>
    <w:rsid w:val="002506A8"/>
    <w:rsid w:val="00250973"/>
    <w:rsid w:val="00251DA7"/>
    <w:rsid w:val="00252FD8"/>
    <w:rsid w:val="0025323D"/>
    <w:rsid w:val="00253579"/>
    <w:rsid w:val="00253BDE"/>
    <w:rsid w:val="00254130"/>
    <w:rsid w:val="002542E2"/>
    <w:rsid w:val="00254691"/>
    <w:rsid w:val="00254968"/>
    <w:rsid w:val="0025513B"/>
    <w:rsid w:val="0025545D"/>
    <w:rsid w:val="00256005"/>
    <w:rsid w:val="0025681A"/>
    <w:rsid w:val="00257294"/>
    <w:rsid w:val="00257E6E"/>
    <w:rsid w:val="002600F5"/>
    <w:rsid w:val="00261897"/>
    <w:rsid w:val="002619BC"/>
    <w:rsid w:val="00262D17"/>
    <w:rsid w:val="00263906"/>
    <w:rsid w:val="002639F8"/>
    <w:rsid w:val="00264BFC"/>
    <w:rsid w:val="00265718"/>
    <w:rsid w:val="002665BA"/>
    <w:rsid w:val="0026671C"/>
    <w:rsid w:val="00266A91"/>
    <w:rsid w:val="0027084C"/>
    <w:rsid w:val="00270877"/>
    <w:rsid w:val="00270D34"/>
    <w:rsid w:val="0027121A"/>
    <w:rsid w:val="00271390"/>
    <w:rsid w:val="002720FA"/>
    <w:rsid w:val="0027212C"/>
    <w:rsid w:val="0027322F"/>
    <w:rsid w:val="00273C80"/>
    <w:rsid w:val="002748B6"/>
    <w:rsid w:val="002752D5"/>
    <w:rsid w:val="00275C66"/>
    <w:rsid w:val="00275D01"/>
    <w:rsid w:val="00275ED0"/>
    <w:rsid w:val="002763E5"/>
    <w:rsid w:val="0027704C"/>
    <w:rsid w:val="0028033F"/>
    <w:rsid w:val="00280510"/>
    <w:rsid w:val="00280515"/>
    <w:rsid w:val="00281641"/>
    <w:rsid w:val="0028176C"/>
    <w:rsid w:val="00282026"/>
    <w:rsid w:val="002821C0"/>
    <w:rsid w:val="002830E7"/>
    <w:rsid w:val="00283C72"/>
    <w:rsid w:val="00284030"/>
    <w:rsid w:val="00284185"/>
    <w:rsid w:val="00284507"/>
    <w:rsid w:val="0028490D"/>
    <w:rsid w:val="00285198"/>
    <w:rsid w:val="002862CC"/>
    <w:rsid w:val="002874E0"/>
    <w:rsid w:val="00287A94"/>
    <w:rsid w:val="00287ECE"/>
    <w:rsid w:val="002900B7"/>
    <w:rsid w:val="00291BB7"/>
    <w:rsid w:val="00292BA4"/>
    <w:rsid w:val="0029344D"/>
    <w:rsid w:val="0029358C"/>
    <w:rsid w:val="002941C5"/>
    <w:rsid w:val="0029436F"/>
    <w:rsid w:val="002945D8"/>
    <w:rsid w:val="00295FC7"/>
    <w:rsid w:val="00296CFA"/>
    <w:rsid w:val="00297097"/>
    <w:rsid w:val="002978A7"/>
    <w:rsid w:val="00297B5B"/>
    <w:rsid w:val="00297DF6"/>
    <w:rsid w:val="002A112C"/>
    <w:rsid w:val="002A1FFD"/>
    <w:rsid w:val="002A2ACC"/>
    <w:rsid w:val="002A305D"/>
    <w:rsid w:val="002A35A4"/>
    <w:rsid w:val="002A4DD7"/>
    <w:rsid w:val="002A501D"/>
    <w:rsid w:val="002A5027"/>
    <w:rsid w:val="002A5732"/>
    <w:rsid w:val="002A6D42"/>
    <w:rsid w:val="002A6D45"/>
    <w:rsid w:val="002A6D71"/>
    <w:rsid w:val="002A790C"/>
    <w:rsid w:val="002A7DF2"/>
    <w:rsid w:val="002B07C9"/>
    <w:rsid w:val="002B12BB"/>
    <w:rsid w:val="002B15C4"/>
    <w:rsid w:val="002B1D46"/>
    <w:rsid w:val="002B39C3"/>
    <w:rsid w:val="002B509D"/>
    <w:rsid w:val="002B5A11"/>
    <w:rsid w:val="002B6A7E"/>
    <w:rsid w:val="002B7B7E"/>
    <w:rsid w:val="002C144B"/>
    <w:rsid w:val="002C4E9E"/>
    <w:rsid w:val="002C5166"/>
    <w:rsid w:val="002C53F5"/>
    <w:rsid w:val="002C60C0"/>
    <w:rsid w:val="002C61B3"/>
    <w:rsid w:val="002C68EC"/>
    <w:rsid w:val="002C6AA8"/>
    <w:rsid w:val="002C70EB"/>
    <w:rsid w:val="002C7D24"/>
    <w:rsid w:val="002D0F4F"/>
    <w:rsid w:val="002D263D"/>
    <w:rsid w:val="002D275B"/>
    <w:rsid w:val="002D28FC"/>
    <w:rsid w:val="002D41F6"/>
    <w:rsid w:val="002D4324"/>
    <w:rsid w:val="002D5020"/>
    <w:rsid w:val="002D5E31"/>
    <w:rsid w:val="002D610F"/>
    <w:rsid w:val="002D75DC"/>
    <w:rsid w:val="002D7817"/>
    <w:rsid w:val="002D7FA2"/>
    <w:rsid w:val="002E0174"/>
    <w:rsid w:val="002E0DCA"/>
    <w:rsid w:val="002E1080"/>
    <w:rsid w:val="002E238C"/>
    <w:rsid w:val="002E3082"/>
    <w:rsid w:val="002E32B0"/>
    <w:rsid w:val="002E4B2B"/>
    <w:rsid w:val="002E6BD4"/>
    <w:rsid w:val="002E722D"/>
    <w:rsid w:val="002E77D9"/>
    <w:rsid w:val="002E7DEA"/>
    <w:rsid w:val="002F03E5"/>
    <w:rsid w:val="002F086A"/>
    <w:rsid w:val="002F1366"/>
    <w:rsid w:val="002F1826"/>
    <w:rsid w:val="002F19C9"/>
    <w:rsid w:val="002F1D77"/>
    <w:rsid w:val="002F2125"/>
    <w:rsid w:val="002F2149"/>
    <w:rsid w:val="002F26A5"/>
    <w:rsid w:val="002F2E38"/>
    <w:rsid w:val="002F2F36"/>
    <w:rsid w:val="002F334F"/>
    <w:rsid w:val="002F3902"/>
    <w:rsid w:val="002F3EB7"/>
    <w:rsid w:val="002F58DB"/>
    <w:rsid w:val="002F63D6"/>
    <w:rsid w:val="002F6471"/>
    <w:rsid w:val="00302038"/>
    <w:rsid w:val="00302669"/>
    <w:rsid w:val="00302B62"/>
    <w:rsid w:val="003031BE"/>
    <w:rsid w:val="00303B96"/>
    <w:rsid w:val="003046AB"/>
    <w:rsid w:val="00305D8E"/>
    <w:rsid w:val="00307EBA"/>
    <w:rsid w:val="00310156"/>
    <w:rsid w:val="003105DE"/>
    <w:rsid w:val="003105FE"/>
    <w:rsid w:val="00311BA0"/>
    <w:rsid w:val="0031263D"/>
    <w:rsid w:val="00312F1E"/>
    <w:rsid w:val="00314C66"/>
    <w:rsid w:val="0031574C"/>
    <w:rsid w:val="003157A3"/>
    <w:rsid w:val="003159BD"/>
    <w:rsid w:val="00316383"/>
    <w:rsid w:val="003165B3"/>
    <w:rsid w:val="0031679A"/>
    <w:rsid w:val="00316C5E"/>
    <w:rsid w:val="003177D7"/>
    <w:rsid w:val="00317F92"/>
    <w:rsid w:val="00321D6E"/>
    <w:rsid w:val="00322E9E"/>
    <w:rsid w:val="00323464"/>
    <w:rsid w:val="00324124"/>
    <w:rsid w:val="003245E0"/>
    <w:rsid w:val="00324798"/>
    <w:rsid w:val="00324F3F"/>
    <w:rsid w:val="0032525F"/>
    <w:rsid w:val="00326EC4"/>
    <w:rsid w:val="003279EA"/>
    <w:rsid w:val="00327B73"/>
    <w:rsid w:val="00327BB0"/>
    <w:rsid w:val="00331488"/>
    <w:rsid w:val="00331582"/>
    <w:rsid w:val="0033169D"/>
    <w:rsid w:val="00331ADB"/>
    <w:rsid w:val="0033201E"/>
    <w:rsid w:val="00332FAA"/>
    <w:rsid w:val="0033317F"/>
    <w:rsid w:val="0033318D"/>
    <w:rsid w:val="0033405A"/>
    <w:rsid w:val="003354B5"/>
    <w:rsid w:val="00337E7F"/>
    <w:rsid w:val="0034188E"/>
    <w:rsid w:val="00342317"/>
    <w:rsid w:val="00342A8A"/>
    <w:rsid w:val="0034334F"/>
    <w:rsid w:val="0034343A"/>
    <w:rsid w:val="00343ADB"/>
    <w:rsid w:val="00344F67"/>
    <w:rsid w:val="00344F8F"/>
    <w:rsid w:val="0034508A"/>
    <w:rsid w:val="00345A41"/>
    <w:rsid w:val="00346157"/>
    <w:rsid w:val="00346335"/>
    <w:rsid w:val="00346C1F"/>
    <w:rsid w:val="00346C43"/>
    <w:rsid w:val="003479D6"/>
    <w:rsid w:val="003505F5"/>
    <w:rsid w:val="0035065F"/>
    <w:rsid w:val="00350A3E"/>
    <w:rsid w:val="00350B36"/>
    <w:rsid w:val="00350C60"/>
    <w:rsid w:val="00350E2A"/>
    <w:rsid w:val="003511EB"/>
    <w:rsid w:val="00351867"/>
    <w:rsid w:val="00351973"/>
    <w:rsid w:val="00352427"/>
    <w:rsid w:val="00352501"/>
    <w:rsid w:val="00352CAE"/>
    <w:rsid w:val="00354531"/>
    <w:rsid w:val="003556D9"/>
    <w:rsid w:val="003557A2"/>
    <w:rsid w:val="003557B7"/>
    <w:rsid w:val="00355881"/>
    <w:rsid w:val="003559AF"/>
    <w:rsid w:val="00355D6C"/>
    <w:rsid w:val="00355E8F"/>
    <w:rsid w:val="00355F10"/>
    <w:rsid w:val="0035698A"/>
    <w:rsid w:val="00357EB7"/>
    <w:rsid w:val="003607F6"/>
    <w:rsid w:val="003609DB"/>
    <w:rsid w:val="00361A20"/>
    <w:rsid w:val="00362763"/>
    <w:rsid w:val="00362876"/>
    <w:rsid w:val="00362A14"/>
    <w:rsid w:val="003631DD"/>
    <w:rsid w:val="003643F2"/>
    <w:rsid w:val="0036470C"/>
    <w:rsid w:val="003662FE"/>
    <w:rsid w:val="003663A9"/>
    <w:rsid w:val="00370D7A"/>
    <w:rsid w:val="00371776"/>
    <w:rsid w:val="003719D8"/>
    <w:rsid w:val="00371C64"/>
    <w:rsid w:val="003720E5"/>
    <w:rsid w:val="0037242C"/>
    <w:rsid w:val="0037287B"/>
    <w:rsid w:val="003729CF"/>
    <w:rsid w:val="0037420B"/>
    <w:rsid w:val="003746E7"/>
    <w:rsid w:val="0037531A"/>
    <w:rsid w:val="0037566C"/>
    <w:rsid w:val="00375799"/>
    <w:rsid w:val="003758C4"/>
    <w:rsid w:val="00375C56"/>
    <w:rsid w:val="00376DBB"/>
    <w:rsid w:val="00376FE2"/>
    <w:rsid w:val="00377C62"/>
    <w:rsid w:val="00380D50"/>
    <w:rsid w:val="00382660"/>
    <w:rsid w:val="00383AF9"/>
    <w:rsid w:val="00384A5C"/>
    <w:rsid w:val="00384AFB"/>
    <w:rsid w:val="00385B33"/>
    <w:rsid w:val="0038616D"/>
    <w:rsid w:val="00386ABA"/>
    <w:rsid w:val="003873AD"/>
    <w:rsid w:val="003873D1"/>
    <w:rsid w:val="0038767E"/>
    <w:rsid w:val="00387869"/>
    <w:rsid w:val="00387ECC"/>
    <w:rsid w:val="00390BB7"/>
    <w:rsid w:val="00390BC9"/>
    <w:rsid w:val="003917B0"/>
    <w:rsid w:val="00391D89"/>
    <w:rsid w:val="003924DE"/>
    <w:rsid w:val="003935C0"/>
    <w:rsid w:val="00393659"/>
    <w:rsid w:val="003937CD"/>
    <w:rsid w:val="0039515D"/>
    <w:rsid w:val="00397627"/>
    <w:rsid w:val="003A0E6E"/>
    <w:rsid w:val="003A10F3"/>
    <w:rsid w:val="003A1CB6"/>
    <w:rsid w:val="003A237B"/>
    <w:rsid w:val="003A2B07"/>
    <w:rsid w:val="003A4408"/>
    <w:rsid w:val="003A5055"/>
    <w:rsid w:val="003A5448"/>
    <w:rsid w:val="003A572A"/>
    <w:rsid w:val="003A5A75"/>
    <w:rsid w:val="003A62E1"/>
    <w:rsid w:val="003A7D46"/>
    <w:rsid w:val="003A7E85"/>
    <w:rsid w:val="003B1331"/>
    <w:rsid w:val="003B1DAE"/>
    <w:rsid w:val="003B221B"/>
    <w:rsid w:val="003B2A4B"/>
    <w:rsid w:val="003B2CA6"/>
    <w:rsid w:val="003B3885"/>
    <w:rsid w:val="003B3DFC"/>
    <w:rsid w:val="003B4396"/>
    <w:rsid w:val="003B48BB"/>
    <w:rsid w:val="003B6B73"/>
    <w:rsid w:val="003B6C42"/>
    <w:rsid w:val="003B73CB"/>
    <w:rsid w:val="003C0A9F"/>
    <w:rsid w:val="003C13C3"/>
    <w:rsid w:val="003C166E"/>
    <w:rsid w:val="003C1A6E"/>
    <w:rsid w:val="003C2373"/>
    <w:rsid w:val="003C2D01"/>
    <w:rsid w:val="003C330E"/>
    <w:rsid w:val="003C33AB"/>
    <w:rsid w:val="003C3F64"/>
    <w:rsid w:val="003C4BCB"/>
    <w:rsid w:val="003C50B1"/>
    <w:rsid w:val="003C5710"/>
    <w:rsid w:val="003C5791"/>
    <w:rsid w:val="003C600D"/>
    <w:rsid w:val="003C637C"/>
    <w:rsid w:val="003C68F2"/>
    <w:rsid w:val="003C6AE0"/>
    <w:rsid w:val="003C6C75"/>
    <w:rsid w:val="003C6EB5"/>
    <w:rsid w:val="003C6F8D"/>
    <w:rsid w:val="003C70F4"/>
    <w:rsid w:val="003D0A65"/>
    <w:rsid w:val="003D4948"/>
    <w:rsid w:val="003D5365"/>
    <w:rsid w:val="003D5960"/>
    <w:rsid w:val="003D604B"/>
    <w:rsid w:val="003D68DD"/>
    <w:rsid w:val="003D710F"/>
    <w:rsid w:val="003D7AEB"/>
    <w:rsid w:val="003E032B"/>
    <w:rsid w:val="003E04BE"/>
    <w:rsid w:val="003E1736"/>
    <w:rsid w:val="003E2018"/>
    <w:rsid w:val="003E2153"/>
    <w:rsid w:val="003E21C9"/>
    <w:rsid w:val="003E2375"/>
    <w:rsid w:val="003E24F4"/>
    <w:rsid w:val="003E338D"/>
    <w:rsid w:val="003E34F3"/>
    <w:rsid w:val="003E36F3"/>
    <w:rsid w:val="003E40B1"/>
    <w:rsid w:val="003E4618"/>
    <w:rsid w:val="003E4FF0"/>
    <w:rsid w:val="003E51C5"/>
    <w:rsid w:val="003E533F"/>
    <w:rsid w:val="003E54F2"/>
    <w:rsid w:val="003E5AA6"/>
    <w:rsid w:val="003E6164"/>
    <w:rsid w:val="003E6B24"/>
    <w:rsid w:val="003E6E99"/>
    <w:rsid w:val="003E739A"/>
    <w:rsid w:val="003E7A87"/>
    <w:rsid w:val="003F00E2"/>
    <w:rsid w:val="003F0493"/>
    <w:rsid w:val="003F04B7"/>
    <w:rsid w:val="003F1249"/>
    <w:rsid w:val="003F1549"/>
    <w:rsid w:val="003F1553"/>
    <w:rsid w:val="003F282C"/>
    <w:rsid w:val="003F2DDD"/>
    <w:rsid w:val="003F322C"/>
    <w:rsid w:val="003F3304"/>
    <w:rsid w:val="003F3A36"/>
    <w:rsid w:val="003F565D"/>
    <w:rsid w:val="003F57AF"/>
    <w:rsid w:val="003F5CA1"/>
    <w:rsid w:val="003F6DE6"/>
    <w:rsid w:val="00401CDB"/>
    <w:rsid w:val="00402370"/>
    <w:rsid w:val="00402E42"/>
    <w:rsid w:val="00403A46"/>
    <w:rsid w:val="004056FD"/>
    <w:rsid w:val="004059DD"/>
    <w:rsid w:val="00405CD6"/>
    <w:rsid w:val="004060D9"/>
    <w:rsid w:val="004071BB"/>
    <w:rsid w:val="00407233"/>
    <w:rsid w:val="004119A2"/>
    <w:rsid w:val="00412B32"/>
    <w:rsid w:val="004134DF"/>
    <w:rsid w:val="00413903"/>
    <w:rsid w:val="0041447F"/>
    <w:rsid w:val="00414BA7"/>
    <w:rsid w:val="004157B9"/>
    <w:rsid w:val="00415E53"/>
    <w:rsid w:val="00420742"/>
    <w:rsid w:val="0042238E"/>
    <w:rsid w:val="00422CCE"/>
    <w:rsid w:val="0042352A"/>
    <w:rsid w:val="00424115"/>
    <w:rsid w:val="0042424A"/>
    <w:rsid w:val="00424AB8"/>
    <w:rsid w:val="00425447"/>
    <w:rsid w:val="00425DA1"/>
    <w:rsid w:val="004269A8"/>
    <w:rsid w:val="00426FDB"/>
    <w:rsid w:val="004273B0"/>
    <w:rsid w:val="004276C5"/>
    <w:rsid w:val="00431476"/>
    <w:rsid w:val="00431C6C"/>
    <w:rsid w:val="004324CB"/>
    <w:rsid w:val="00432791"/>
    <w:rsid w:val="00432A38"/>
    <w:rsid w:val="0043393D"/>
    <w:rsid w:val="004344C9"/>
    <w:rsid w:val="00434B47"/>
    <w:rsid w:val="00434FD0"/>
    <w:rsid w:val="00435CB3"/>
    <w:rsid w:val="004363A5"/>
    <w:rsid w:val="004371E7"/>
    <w:rsid w:val="00437411"/>
    <w:rsid w:val="00437619"/>
    <w:rsid w:val="00437BAB"/>
    <w:rsid w:val="00440D1D"/>
    <w:rsid w:val="0044130B"/>
    <w:rsid w:val="00442EF4"/>
    <w:rsid w:val="00443293"/>
    <w:rsid w:val="00443B3D"/>
    <w:rsid w:val="004444CC"/>
    <w:rsid w:val="00444C37"/>
    <w:rsid w:val="00445538"/>
    <w:rsid w:val="0044612A"/>
    <w:rsid w:val="0044677E"/>
    <w:rsid w:val="00446C05"/>
    <w:rsid w:val="0044707E"/>
    <w:rsid w:val="00447432"/>
    <w:rsid w:val="0045006C"/>
    <w:rsid w:val="00450115"/>
    <w:rsid w:val="00453C50"/>
    <w:rsid w:val="00453EC7"/>
    <w:rsid w:val="00454444"/>
    <w:rsid w:val="00455737"/>
    <w:rsid w:val="0045593C"/>
    <w:rsid w:val="004560D1"/>
    <w:rsid w:val="00456C25"/>
    <w:rsid w:val="00456DAD"/>
    <w:rsid w:val="00457D08"/>
    <w:rsid w:val="00460272"/>
    <w:rsid w:val="0046173E"/>
    <w:rsid w:val="00461E71"/>
    <w:rsid w:val="00461F21"/>
    <w:rsid w:val="004620CD"/>
    <w:rsid w:val="00462130"/>
    <w:rsid w:val="0046238A"/>
    <w:rsid w:val="00463287"/>
    <w:rsid w:val="004654DF"/>
    <w:rsid w:val="004658AE"/>
    <w:rsid w:val="00467A5E"/>
    <w:rsid w:val="00467BA3"/>
    <w:rsid w:val="004708F6"/>
    <w:rsid w:val="00471269"/>
    <w:rsid w:val="00472427"/>
    <w:rsid w:val="00472928"/>
    <w:rsid w:val="00473583"/>
    <w:rsid w:val="00473B40"/>
    <w:rsid w:val="00475580"/>
    <w:rsid w:val="00475706"/>
    <w:rsid w:val="0047584D"/>
    <w:rsid w:val="0047609A"/>
    <w:rsid w:val="00480338"/>
    <w:rsid w:val="0048159B"/>
    <w:rsid w:val="004815F7"/>
    <w:rsid w:val="00482C7A"/>
    <w:rsid w:val="004834B2"/>
    <w:rsid w:val="0048353E"/>
    <w:rsid w:val="0048397F"/>
    <w:rsid w:val="00483EFC"/>
    <w:rsid w:val="0048444F"/>
    <w:rsid w:val="00485146"/>
    <w:rsid w:val="004851AF"/>
    <w:rsid w:val="00486816"/>
    <w:rsid w:val="00486853"/>
    <w:rsid w:val="00486EF7"/>
    <w:rsid w:val="00487309"/>
    <w:rsid w:val="004878A4"/>
    <w:rsid w:val="00490504"/>
    <w:rsid w:val="004908CB"/>
    <w:rsid w:val="004910F9"/>
    <w:rsid w:val="00491950"/>
    <w:rsid w:val="00492111"/>
    <w:rsid w:val="0049386D"/>
    <w:rsid w:val="00494694"/>
    <w:rsid w:val="00494FE7"/>
    <w:rsid w:val="00495430"/>
    <w:rsid w:val="004960AC"/>
    <w:rsid w:val="00496108"/>
    <w:rsid w:val="004967D8"/>
    <w:rsid w:val="004968DB"/>
    <w:rsid w:val="004969A6"/>
    <w:rsid w:val="00497B74"/>
    <w:rsid w:val="004A08CA"/>
    <w:rsid w:val="004A24E3"/>
    <w:rsid w:val="004A2653"/>
    <w:rsid w:val="004A3C47"/>
    <w:rsid w:val="004A4A37"/>
    <w:rsid w:val="004A5145"/>
    <w:rsid w:val="004A5650"/>
    <w:rsid w:val="004A580D"/>
    <w:rsid w:val="004A660E"/>
    <w:rsid w:val="004A7126"/>
    <w:rsid w:val="004A71C4"/>
    <w:rsid w:val="004A7834"/>
    <w:rsid w:val="004A7974"/>
    <w:rsid w:val="004B032A"/>
    <w:rsid w:val="004B0797"/>
    <w:rsid w:val="004B1B32"/>
    <w:rsid w:val="004B2282"/>
    <w:rsid w:val="004B307F"/>
    <w:rsid w:val="004B341B"/>
    <w:rsid w:val="004B38C3"/>
    <w:rsid w:val="004B39A0"/>
    <w:rsid w:val="004B3AB9"/>
    <w:rsid w:val="004B45DD"/>
    <w:rsid w:val="004B5B4C"/>
    <w:rsid w:val="004B5F84"/>
    <w:rsid w:val="004B6449"/>
    <w:rsid w:val="004B685A"/>
    <w:rsid w:val="004B6DEF"/>
    <w:rsid w:val="004B704B"/>
    <w:rsid w:val="004B70AC"/>
    <w:rsid w:val="004B7E93"/>
    <w:rsid w:val="004C011A"/>
    <w:rsid w:val="004C037A"/>
    <w:rsid w:val="004C0A1F"/>
    <w:rsid w:val="004C1DEB"/>
    <w:rsid w:val="004C2558"/>
    <w:rsid w:val="004C3D7C"/>
    <w:rsid w:val="004C4246"/>
    <w:rsid w:val="004C4561"/>
    <w:rsid w:val="004C50A0"/>
    <w:rsid w:val="004C5326"/>
    <w:rsid w:val="004C54F7"/>
    <w:rsid w:val="004C5A53"/>
    <w:rsid w:val="004C5AEB"/>
    <w:rsid w:val="004C5D0C"/>
    <w:rsid w:val="004C5FDF"/>
    <w:rsid w:val="004C78A8"/>
    <w:rsid w:val="004C7C21"/>
    <w:rsid w:val="004D19AB"/>
    <w:rsid w:val="004D1B24"/>
    <w:rsid w:val="004D1D7A"/>
    <w:rsid w:val="004D267C"/>
    <w:rsid w:val="004D2980"/>
    <w:rsid w:val="004D342D"/>
    <w:rsid w:val="004D38E4"/>
    <w:rsid w:val="004D41E3"/>
    <w:rsid w:val="004D4F5D"/>
    <w:rsid w:val="004D5A63"/>
    <w:rsid w:val="004D65CB"/>
    <w:rsid w:val="004D685A"/>
    <w:rsid w:val="004D6A17"/>
    <w:rsid w:val="004D755E"/>
    <w:rsid w:val="004D7660"/>
    <w:rsid w:val="004E075D"/>
    <w:rsid w:val="004E2FAC"/>
    <w:rsid w:val="004E3114"/>
    <w:rsid w:val="004E32EE"/>
    <w:rsid w:val="004E419E"/>
    <w:rsid w:val="004E41DD"/>
    <w:rsid w:val="004E41E4"/>
    <w:rsid w:val="004E56E3"/>
    <w:rsid w:val="004E667F"/>
    <w:rsid w:val="004E6E63"/>
    <w:rsid w:val="004F10B6"/>
    <w:rsid w:val="004F187C"/>
    <w:rsid w:val="004F1FEE"/>
    <w:rsid w:val="004F291E"/>
    <w:rsid w:val="004F29AE"/>
    <w:rsid w:val="004F2A06"/>
    <w:rsid w:val="004F4E63"/>
    <w:rsid w:val="004F516D"/>
    <w:rsid w:val="004F597F"/>
    <w:rsid w:val="004F5D4E"/>
    <w:rsid w:val="004F6670"/>
    <w:rsid w:val="004F6A42"/>
    <w:rsid w:val="004F6BDF"/>
    <w:rsid w:val="004F75B1"/>
    <w:rsid w:val="00500EFA"/>
    <w:rsid w:val="00502503"/>
    <w:rsid w:val="005030D9"/>
    <w:rsid w:val="00503FE3"/>
    <w:rsid w:val="005049DF"/>
    <w:rsid w:val="00504A1B"/>
    <w:rsid w:val="00504F4F"/>
    <w:rsid w:val="0050589A"/>
    <w:rsid w:val="00506C9B"/>
    <w:rsid w:val="00507828"/>
    <w:rsid w:val="00510208"/>
    <w:rsid w:val="005110CF"/>
    <w:rsid w:val="00511E8F"/>
    <w:rsid w:val="00512DE0"/>
    <w:rsid w:val="00512F92"/>
    <w:rsid w:val="00513B6F"/>
    <w:rsid w:val="00514790"/>
    <w:rsid w:val="00514813"/>
    <w:rsid w:val="005157BF"/>
    <w:rsid w:val="005176F6"/>
    <w:rsid w:val="00517B2B"/>
    <w:rsid w:val="00517C16"/>
    <w:rsid w:val="00517EBF"/>
    <w:rsid w:val="00517FFC"/>
    <w:rsid w:val="0052099D"/>
    <w:rsid w:val="00520EE3"/>
    <w:rsid w:val="005214C3"/>
    <w:rsid w:val="00521BC4"/>
    <w:rsid w:val="00523119"/>
    <w:rsid w:val="00523C35"/>
    <w:rsid w:val="00524F06"/>
    <w:rsid w:val="00526729"/>
    <w:rsid w:val="00526C79"/>
    <w:rsid w:val="00526DB0"/>
    <w:rsid w:val="00526DE0"/>
    <w:rsid w:val="005279A6"/>
    <w:rsid w:val="00527F0B"/>
    <w:rsid w:val="0053022A"/>
    <w:rsid w:val="00530367"/>
    <w:rsid w:val="00530850"/>
    <w:rsid w:val="00530DB4"/>
    <w:rsid w:val="005318EA"/>
    <w:rsid w:val="00531D65"/>
    <w:rsid w:val="00532503"/>
    <w:rsid w:val="00532D2A"/>
    <w:rsid w:val="00533090"/>
    <w:rsid w:val="005336C5"/>
    <w:rsid w:val="005337E0"/>
    <w:rsid w:val="00534451"/>
    <w:rsid w:val="00534C3E"/>
    <w:rsid w:val="005356C6"/>
    <w:rsid w:val="00535DBB"/>
    <w:rsid w:val="00536197"/>
    <w:rsid w:val="005363A3"/>
    <w:rsid w:val="005371AD"/>
    <w:rsid w:val="0053732A"/>
    <w:rsid w:val="00537BCB"/>
    <w:rsid w:val="00542137"/>
    <w:rsid w:val="0054380E"/>
    <w:rsid w:val="00544701"/>
    <w:rsid w:val="00544EA2"/>
    <w:rsid w:val="00545843"/>
    <w:rsid w:val="00547AA5"/>
    <w:rsid w:val="00550A07"/>
    <w:rsid w:val="00550D4C"/>
    <w:rsid w:val="00551DE9"/>
    <w:rsid w:val="00553323"/>
    <w:rsid w:val="00553603"/>
    <w:rsid w:val="00553A7F"/>
    <w:rsid w:val="00553C84"/>
    <w:rsid w:val="00554EA2"/>
    <w:rsid w:val="00555060"/>
    <w:rsid w:val="005557CF"/>
    <w:rsid w:val="005557F1"/>
    <w:rsid w:val="005564B5"/>
    <w:rsid w:val="0055779C"/>
    <w:rsid w:val="00557B3C"/>
    <w:rsid w:val="00562E78"/>
    <w:rsid w:val="00564201"/>
    <w:rsid w:val="00565A74"/>
    <w:rsid w:val="00565C5D"/>
    <w:rsid w:val="00565E3C"/>
    <w:rsid w:val="00566649"/>
    <w:rsid w:val="00566ABA"/>
    <w:rsid w:val="00566E31"/>
    <w:rsid w:val="00566EBC"/>
    <w:rsid w:val="00567910"/>
    <w:rsid w:val="00567D95"/>
    <w:rsid w:val="00570397"/>
    <w:rsid w:val="005703F1"/>
    <w:rsid w:val="00571483"/>
    <w:rsid w:val="005736EB"/>
    <w:rsid w:val="005751AD"/>
    <w:rsid w:val="005756AD"/>
    <w:rsid w:val="00575BAD"/>
    <w:rsid w:val="00576E7D"/>
    <w:rsid w:val="00577EB5"/>
    <w:rsid w:val="00577EE4"/>
    <w:rsid w:val="0058030F"/>
    <w:rsid w:val="00581358"/>
    <w:rsid w:val="00581A5D"/>
    <w:rsid w:val="00581D8B"/>
    <w:rsid w:val="00582943"/>
    <w:rsid w:val="00582DDC"/>
    <w:rsid w:val="005834FB"/>
    <w:rsid w:val="00583F93"/>
    <w:rsid w:val="005845B7"/>
    <w:rsid w:val="0058602A"/>
    <w:rsid w:val="00586264"/>
    <w:rsid w:val="0058630B"/>
    <w:rsid w:val="00586597"/>
    <w:rsid w:val="00587B29"/>
    <w:rsid w:val="005902B0"/>
    <w:rsid w:val="00590ADF"/>
    <w:rsid w:val="005913CF"/>
    <w:rsid w:val="005920A9"/>
    <w:rsid w:val="0059476E"/>
    <w:rsid w:val="00594D56"/>
    <w:rsid w:val="005950C4"/>
    <w:rsid w:val="0059516C"/>
    <w:rsid w:val="005960E1"/>
    <w:rsid w:val="00597784"/>
    <w:rsid w:val="0059784B"/>
    <w:rsid w:val="00597A3A"/>
    <w:rsid w:val="00597ABB"/>
    <w:rsid w:val="00597FC9"/>
    <w:rsid w:val="005A0857"/>
    <w:rsid w:val="005A12E6"/>
    <w:rsid w:val="005A2078"/>
    <w:rsid w:val="005A209A"/>
    <w:rsid w:val="005A27C1"/>
    <w:rsid w:val="005A2CFC"/>
    <w:rsid w:val="005A2E20"/>
    <w:rsid w:val="005A2F37"/>
    <w:rsid w:val="005A468D"/>
    <w:rsid w:val="005A470A"/>
    <w:rsid w:val="005A650E"/>
    <w:rsid w:val="005A67B4"/>
    <w:rsid w:val="005A6869"/>
    <w:rsid w:val="005A75F2"/>
    <w:rsid w:val="005A79CB"/>
    <w:rsid w:val="005B02BD"/>
    <w:rsid w:val="005B033F"/>
    <w:rsid w:val="005B1135"/>
    <w:rsid w:val="005B21A9"/>
    <w:rsid w:val="005B2B72"/>
    <w:rsid w:val="005B3299"/>
    <w:rsid w:val="005B48BC"/>
    <w:rsid w:val="005B55A6"/>
    <w:rsid w:val="005B5A4B"/>
    <w:rsid w:val="005B6554"/>
    <w:rsid w:val="005B73F2"/>
    <w:rsid w:val="005B7DAE"/>
    <w:rsid w:val="005C049E"/>
    <w:rsid w:val="005C0DDA"/>
    <w:rsid w:val="005C16FF"/>
    <w:rsid w:val="005C25AD"/>
    <w:rsid w:val="005C270E"/>
    <w:rsid w:val="005C3245"/>
    <w:rsid w:val="005C4165"/>
    <w:rsid w:val="005C5BB2"/>
    <w:rsid w:val="005C61B9"/>
    <w:rsid w:val="005C699F"/>
    <w:rsid w:val="005C6AB4"/>
    <w:rsid w:val="005C7B5B"/>
    <w:rsid w:val="005C7BB1"/>
    <w:rsid w:val="005C7EA9"/>
    <w:rsid w:val="005C7F6C"/>
    <w:rsid w:val="005D057A"/>
    <w:rsid w:val="005D0BCB"/>
    <w:rsid w:val="005D0E47"/>
    <w:rsid w:val="005D2459"/>
    <w:rsid w:val="005D258C"/>
    <w:rsid w:val="005D2F47"/>
    <w:rsid w:val="005D3A71"/>
    <w:rsid w:val="005D49D4"/>
    <w:rsid w:val="005D5DC8"/>
    <w:rsid w:val="005D6C00"/>
    <w:rsid w:val="005D6CAD"/>
    <w:rsid w:val="005D7024"/>
    <w:rsid w:val="005D7BA7"/>
    <w:rsid w:val="005D7D3A"/>
    <w:rsid w:val="005E0955"/>
    <w:rsid w:val="005E09D1"/>
    <w:rsid w:val="005E0AAC"/>
    <w:rsid w:val="005E141C"/>
    <w:rsid w:val="005E3BD6"/>
    <w:rsid w:val="005E4136"/>
    <w:rsid w:val="005E43B8"/>
    <w:rsid w:val="005E4405"/>
    <w:rsid w:val="005E47DF"/>
    <w:rsid w:val="005E52C4"/>
    <w:rsid w:val="005E5682"/>
    <w:rsid w:val="005E5F7D"/>
    <w:rsid w:val="005E5FCF"/>
    <w:rsid w:val="005E684F"/>
    <w:rsid w:val="005E6B9A"/>
    <w:rsid w:val="005E6BA0"/>
    <w:rsid w:val="005F011A"/>
    <w:rsid w:val="005F1088"/>
    <w:rsid w:val="005F3960"/>
    <w:rsid w:val="005F3C98"/>
    <w:rsid w:val="005F45CA"/>
    <w:rsid w:val="005F46AA"/>
    <w:rsid w:val="005F4856"/>
    <w:rsid w:val="005F4E18"/>
    <w:rsid w:val="005F5117"/>
    <w:rsid w:val="005F567B"/>
    <w:rsid w:val="005F75BE"/>
    <w:rsid w:val="005F7797"/>
    <w:rsid w:val="005F7BFF"/>
    <w:rsid w:val="005F7F04"/>
    <w:rsid w:val="0060016B"/>
    <w:rsid w:val="00601401"/>
    <w:rsid w:val="00601901"/>
    <w:rsid w:val="00601A1A"/>
    <w:rsid w:val="00601ECC"/>
    <w:rsid w:val="006020B3"/>
    <w:rsid w:val="00602E9C"/>
    <w:rsid w:val="006033A1"/>
    <w:rsid w:val="00603479"/>
    <w:rsid w:val="00604058"/>
    <w:rsid w:val="00604E24"/>
    <w:rsid w:val="006054B8"/>
    <w:rsid w:val="00605C1D"/>
    <w:rsid w:val="00611721"/>
    <w:rsid w:val="0061173B"/>
    <w:rsid w:val="0061267E"/>
    <w:rsid w:val="006127B1"/>
    <w:rsid w:val="0061528E"/>
    <w:rsid w:val="00615DF3"/>
    <w:rsid w:val="0061621E"/>
    <w:rsid w:val="0061628D"/>
    <w:rsid w:val="00621D9C"/>
    <w:rsid w:val="006224A0"/>
    <w:rsid w:val="00622582"/>
    <w:rsid w:val="00622A07"/>
    <w:rsid w:val="00623CD0"/>
    <w:rsid w:val="00623D3D"/>
    <w:rsid w:val="00624874"/>
    <w:rsid w:val="006252BE"/>
    <w:rsid w:val="00625676"/>
    <w:rsid w:val="00626D07"/>
    <w:rsid w:val="0062758E"/>
    <w:rsid w:val="00627644"/>
    <w:rsid w:val="0062765F"/>
    <w:rsid w:val="00630775"/>
    <w:rsid w:val="00630CD4"/>
    <w:rsid w:val="00631D54"/>
    <w:rsid w:val="00632DAF"/>
    <w:rsid w:val="00632E0C"/>
    <w:rsid w:val="006337AB"/>
    <w:rsid w:val="00633D10"/>
    <w:rsid w:val="00634605"/>
    <w:rsid w:val="00635665"/>
    <w:rsid w:val="00635AA4"/>
    <w:rsid w:val="0063601F"/>
    <w:rsid w:val="00636622"/>
    <w:rsid w:val="00636672"/>
    <w:rsid w:val="00636AFF"/>
    <w:rsid w:val="00636C13"/>
    <w:rsid w:val="00636C7D"/>
    <w:rsid w:val="00636DE1"/>
    <w:rsid w:val="0063774B"/>
    <w:rsid w:val="00641145"/>
    <w:rsid w:val="0064267B"/>
    <w:rsid w:val="00642825"/>
    <w:rsid w:val="00642DD4"/>
    <w:rsid w:val="00643C7F"/>
    <w:rsid w:val="006440F0"/>
    <w:rsid w:val="00644258"/>
    <w:rsid w:val="006442C8"/>
    <w:rsid w:val="0064524F"/>
    <w:rsid w:val="00645421"/>
    <w:rsid w:val="00645CBB"/>
    <w:rsid w:val="00645FAA"/>
    <w:rsid w:val="00646508"/>
    <w:rsid w:val="0064717F"/>
    <w:rsid w:val="006511A1"/>
    <w:rsid w:val="006513FB"/>
    <w:rsid w:val="00651C2C"/>
    <w:rsid w:val="00651FE4"/>
    <w:rsid w:val="006549AD"/>
    <w:rsid w:val="006559BA"/>
    <w:rsid w:val="00656527"/>
    <w:rsid w:val="006568E9"/>
    <w:rsid w:val="00656DC7"/>
    <w:rsid w:val="00657270"/>
    <w:rsid w:val="00657767"/>
    <w:rsid w:val="0065782E"/>
    <w:rsid w:val="0066004B"/>
    <w:rsid w:val="00660BBA"/>
    <w:rsid w:val="00662B84"/>
    <w:rsid w:val="00662F2B"/>
    <w:rsid w:val="006632EB"/>
    <w:rsid w:val="00664EFB"/>
    <w:rsid w:val="00665CCC"/>
    <w:rsid w:val="00666353"/>
    <w:rsid w:val="00666BB9"/>
    <w:rsid w:val="006679DE"/>
    <w:rsid w:val="00667C03"/>
    <w:rsid w:val="006701CD"/>
    <w:rsid w:val="006717AD"/>
    <w:rsid w:val="00672647"/>
    <w:rsid w:val="00672ADA"/>
    <w:rsid w:val="00673975"/>
    <w:rsid w:val="00674CB3"/>
    <w:rsid w:val="0067501C"/>
    <w:rsid w:val="00675162"/>
    <w:rsid w:val="0067598F"/>
    <w:rsid w:val="00675B9C"/>
    <w:rsid w:val="00676E84"/>
    <w:rsid w:val="00677538"/>
    <w:rsid w:val="00677F12"/>
    <w:rsid w:val="00681100"/>
    <w:rsid w:val="00682102"/>
    <w:rsid w:val="0068254F"/>
    <w:rsid w:val="00682674"/>
    <w:rsid w:val="006829C5"/>
    <w:rsid w:val="006842DD"/>
    <w:rsid w:val="0068466B"/>
    <w:rsid w:val="00685265"/>
    <w:rsid w:val="006852A8"/>
    <w:rsid w:val="00686EC5"/>
    <w:rsid w:val="0068796A"/>
    <w:rsid w:val="006879F4"/>
    <w:rsid w:val="00690446"/>
    <w:rsid w:val="0069075A"/>
    <w:rsid w:val="00690ACF"/>
    <w:rsid w:val="00691B9A"/>
    <w:rsid w:val="00693A60"/>
    <w:rsid w:val="00693A97"/>
    <w:rsid w:val="00694B9C"/>
    <w:rsid w:val="00694FF7"/>
    <w:rsid w:val="00695ACB"/>
    <w:rsid w:val="00696106"/>
    <w:rsid w:val="006961E4"/>
    <w:rsid w:val="006964D4"/>
    <w:rsid w:val="006A05CD"/>
    <w:rsid w:val="006A12CE"/>
    <w:rsid w:val="006A1E56"/>
    <w:rsid w:val="006A2A6D"/>
    <w:rsid w:val="006A3B20"/>
    <w:rsid w:val="006A3BEF"/>
    <w:rsid w:val="006A49CC"/>
    <w:rsid w:val="006A4F2C"/>
    <w:rsid w:val="006A509B"/>
    <w:rsid w:val="006A5636"/>
    <w:rsid w:val="006A64D1"/>
    <w:rsid w:val="006A6F82"/>
    <w:rsid w:val="006A725E"/>
    <w:rsid w:val="006A74E7"/>
    <w:rsid w:val="006A7A23"/>
    <w:rsid w:val="006B157F"/>
    <w:rsid w:val="006B15CC"/>
    <w:rsid w:val="006B262E"/>
    <w:rsid w:val="006B2D4E"/>
    <w:rsid w:val="006B40A3"/>
    <w:rsid w:val="006B484C"/>
    <w:rsid w:val="006B649D"/>
    <w:rsid w:val="006B7858"/>
    <w:rsid w:val="006B7C3A"/>
    <w:rsid w:val="006C01EF"/>
    <w:rsid w:val="006C0211"/>
    <w:rsid w:val="006C12B1"/>
    <w:rsid w:val="006C1AA9"/>
    <w:rsid w:val="006C218F"/>
    <w:rsid w:val="006C34C1"/>
    <w:rsid w:val="006C374B"/>
    <w:rsid w:val="006C37B5"/>
    <w:rsid w:val="006C3EB7"/>
    <w:rsid w:val="006C5341"/>
    <w:rsid w:val="006C5A43"/>
    <w:rsid w:val="006C5FA6"/>
    <w:rsid w:val="006C671D"/>
    <w:rsid w:val="006C71A0"/>
    <w:rsid w:val="006C7AED"/>
    <w:rsid w:val="006D0580"/>
    <w:rsid w:val="006D084D"/>
    <w:rsid w:val="006D284C"/>
    <w:rsid w:val="006D3344"/>
    <w:rsid w:val="006D35C9"/>
    <w:rsid w:val="006D4591"/>
    <w:rsid w:val="006D4936"/>
    <w:rsid w:val="006D6495"/>
    <w:rsid w:val="006D71FD"/>
    <w:rsid w:val="006D735D"/>
    <w:rsid w:val="006D7A6A"/>
    <w:rsid w:val="006E05BA"/>
    <w:rsid w:val="006E0617"/>
    <w:rsid w:val="006E0815"/>
    <w:rsid w:val="006E0C56"/>
    <w:rsid w:val="006E11E8"/>
    <w:rsid w:val="006E1D4D"/>
    <w:rsid w:val="006E31C0"/>
    <w:rsid w:val="006E3760"/>
    <w:rsid w:val="006E3CE9"/>
    <w:rsid w:val="006E4268"/>
    <w:rsid w:val="006E5635"/>
    <w:rsid w:val="006E5A61"/>
    <w:rsid w:val="006E6A33"/>
    <w:rsid w:val="006E7070"/>
    <w:rsid w:val="006E7700"/>
    <w:rsid w:val="006F084F"/>
    <w:rsid w:val="006F0E61"/>
    <w:rsid w:val="006F23B8"/>
    <w:rsid w:val="006F2F08"/>
    <w:rsid w:val="006F3AA5"/>
    <w:rsid w:val="00700821"/>
    <w:rsid w:val="0070146A"/>
    <w:rsid w:val="0070222B"/>
    <w:rsid w:val="00702453"/>
    <w:rsid w:val="00702542"/>
    <w:rsid w:val="00702D4B"/>
    <w:rsid w:val="00703380"/>
    <w:rsid w:val="00703628"/>
    <w:rsid w:val="00703D9F"/>
    <w:rsid w:val="00703E61"/>
    <w:rsid w:val="00704FB1"/>
    <w:rsid w:val="0070555B"/>
    <w:rsid w:val="00705B5F"/>
    <w:rsid w:val="00705E00"/>
    <w:rsid w:val="00706226"/>
    <w:rsid w:val="007077D3"/>
    <w:rsid w:val="0071193E"/>
    <w:rsid w:val="00711A6B"/>
    <w:rsid w:val="00713395"/>
    <w:rsid w:val="00713EDC"/>
    <w:rsid w:val="00713F66"/>
    <w:rsid w:val="007146CC"/>
    <w:rsid w:val="007147B4"/>
    <w:rsid w:val="00714FC2"/>
    <w:rsid w:val="00716996"/>
    <w:rsid w:val="00716F22"/>
    <w:rsid w:val="00717210"/>
    <w:rsid w:val="00717CB0"/>
    <w:rsid w:val="007203A2"/>
    <w:rsid w:val="007208DA"/>
    <w:rsid w:val="00720E73"/>
    <w:rsid w:val="00721E89"/>
    <w:rsid w:val="00722042"/>
    <w:rsid w:val="007225AB"/>
    <w:rsid w:val="00722C34"/>
    <w:rsid w:val="00722FD1"/>
    <w:rsid w:val="00723E27"/>
    <w:rsid w:val="007240C3"/>
    <w:rsid w:val="00724D71"/>
    <w:rsid w:val="007256E0"/>
    <w:rsid w:val="00725788"/>
    <w:rsid w:val="00725C14"/>
    <w:rsid w:val="00726D0F"/>
    <w:rsid w:val="00727435"/>
    <w:rsid w:val="00730431"/>
    <w:rsid w:val="00730EC6"/>
    <w:rsid w:val="00730EDB"/>
    <w:rsid w:val="00731DD9"/>
    <w:rsid w:val="00732358"/>
    <w:rsid w:val="007333A5"/>
    <w:rsid w:val="00733E70"/>
    <w:rsid w:val="00734010"/>
    <w:rsid w:val="00735080"/>
    <w:rsid w:val="00737254"/>
    <w:rsid w:val="0073778F"/>
    <w:rsid w:val="0074078C"/>
    <w:rsid w:val="00741336"/>
    <w:rsid w:val="00741BC0"/>
    <w:rsid w:val="00741DD4"/>
    <w:rsid w:val="00743538"/>
    <w:rsid w:val="00743E0C"/>
    <w:rsid w:val="00744635"/>
    <w:rsid w:val="0074503C"/>
    <w:rsid w:val="00745E3F"/>
    <w:rsid w:val="00746B22"/>
    <w:rsid w:val="00746E68"/>
    <w:rsid w:val="00751342"/>
    <w:rsid w:val="00751730"/>
    <w:rsid w:val="00753096"/>
    <w:rsid w:val="007546C3"/>
    <w:rsid w:val="007553EB"/>
    <w:rsid w:val="007566A6"/>
    <w:rsid w:val="00757220"/>
    <w:rsid w:val="00757979"/>
    <w:rsid w:val="0075798A"/>
    <w:rsid w:val="0076067D"/>
    <w:rsid w:val="007606D4"/>
    <w:rsid w:val="007614B0"/>
    <w:rsid w:val="00761C48"/>
    <w:rsid w:val="00761D05"/>
    <w:rsid w:val="00761D95"/>
    <w:rsid w:val="00762145"/>
    <w:rsid w:val="00763C2C"/>
    <w:rsid w:val="007643E2"/>
    <w:rsid w:val="00764B85"/>
    <w:rsid w:val="007659AC"/>
    <w:rsid w:val="00770805"/>
    <w:rsid w:val="00770B84"/>
    <w:rsid w:val="00771273"/>
    <w:rsid w:val="007715C4"/>
    <w:rsid w:val="00771C92"/>
    <w:rsid w:val="007722D7"/>
    <w:rsid w:val="007731B2"/>
    <w:rsid w:val="007734FF"/>
    <w:rsid w:val="00774EB1"/>
    <w:rsid w:val="007755EF"/>
    <w:rsid w:val="00775693"/>
    <w:rsid w:val="007766A7"/>
    <w:rsid w:val="0077734C"/>
    <w:rsid w:val="007814E7"/>
    <w:rsid w:val="007818AD"/>
    <w:rsid w:val="00781DDD"/>
    <w:rsid w:val="0078276D"/>
    <w:rsid w:val="00782F3D"/>
    <w:rsid w:val="007839FC"/>
    <w:rsid w:val="00783C15"/>
    <w:rsid w:val="00785AB9"/>
    <w:rsid w:val="00785B8A"/>
    <w:rsid w:val="00787250"/>
    <w:rsid w:val="0078732E"/>
    <w:rsid w:val="00787727"/>
    <w:rsid w:val="007903CE"/>
    <w:rsid w:val="007906A1"/>
    <w:rsid w:val="00790EF4"/>
    <w:rsid w:val="007913B9"/>
    <w:rsid w:val="0079187B"/>
    <w:rsid w:val="00791E4A"/>
    <w:rsid w:val="007922C4"/>
    <w:rsid w:val="00792325"/>
    <w:rsid w:val="007926B1"/>
    <w:rsid w:val="00792914"/>
    <w:rsid w:val="00792E4A"/>
    <w:rsid w:val="00792E96"/>
    <w:rsid w:val="00794A98"/>
    <w:rsid w:val="00794AF2"/>
    <w:rsid w:val="007950E0"/>
    <w:rsid w:val="007951A4"/>
    <w:rsid w:val="007956FC"/>
    <w:rsid w:val="00795F19"/>
    <w:rsid w:val="007974B2"/>
    <w:rsid w:val="007A0C49"/>
    <w:rsid w:val="007A0C9F"/>
    <w:rsid w:val="007A116E"/>
    <w:rsid w:val="007A260A"/>
    <w:rsid w:val="007A28EB"/>
    <w:rsid w:val="007A37C7"/>
    <w:rsid w:val="007A3DD1"/>
    <w:rsid w:val="007A44C7"/>
    <w:rsid w:val="007A4A44"/>
    <w:rsid w:val="007A4CE9"/>
    <w:rsid w:val="007A5AA5"/>
    <w:rsid w:val="007A5C1A"/>
    <w:rsid w:val="007A5D2D"/>
    <w:rsid w:val="007A5E91"/>
    <w:rsid w:val="007A6462"/>
    <w:rsid w:val="007A7239"/>
    <w:rsid w:val="007B04DC"/>
    <w:rsid w:val="007B0DE5"/>
    <w:rsid w:val="007B113A"/>
    <w:rsid w:val="007B17CA"/>
    <w:rsid w:val="007B1949"/>
    <w:rsid w:val="007B1EF2"/>
    <w:rsid w:val="007B1FDA"/>
    <w:rsid w:val="007B2DF7"/>
    <w:rsid w:val="007B31A9"/>
    <w:rsid w:val="007B36C7"/>
    <w:rsid w:val="007B38BF"/>
    <w:rsid w:val="007B4CAF"/>
    <w:rsid w:val="007B5168"/>
    <w:rsid w:val="007B56EA"/>
    <w:rsid w:val="007B5C4F"/>
    <w:rsid w:val="007B79D3"/>
    <w:rsid w:val="007B7CCF"/>
    <w:rsid w:val="007C03BD"/>
    <w:rsid w:val="007C175C"/>
    <w:rsid w:val="007C17A5"/>
    <w:rsid w:val="007C1B93"/>
    <w:rsid w:val="007C2095"/>
    <w:rsid w:val="007C2FC9"/>
    <w:rsid w:val="007C3134"/>
    <w:rsid w:val="007C34D7"/>
    <w:rsid w:val="007C3C86"/>
    <w:rsid w:val="007C4CC4"/>
    <w:rsid w:val="007C548B"/>
    <w:rsid w:val="007C5D01"/>
    <w:rsid w:val="007C62D4"/>
    <w:rsid w:val="007C6EA3"/>
    <w:rsid w:val="007C6FE7"/>
    <w:rsid w:val="007C74CD"/>
    <w:rsid w:val="007C7C0F"/>
    <w:rsid w:val="007C7E47"/>
    <w:rsid w:val="007D1BF5"/>
    <w:rsid w:val="007D3422"/>
    <w:rsid w:val="007D38F3"/>
    <w:rsid w:val="007D3B55"/>
    <w:rsid w:val="007D4233"/>
    <w:rsid w:val="007D4685"/>
    <w:rsid w:val="007D4EC8"/>
    <w:rsid w:val="007D58A7"/>
    <w:rsid w:val="007D5A93"/>
    <w:rsid w:val="007D6BD6"/>
    <w:rsid w:val="007D6E10"/>
    <w:rsid w:val="007D7927"/>
    <w:rsid w:val="007E0AA0"/>
    <w:rsid w:val="007E1A47"/>
    <w:rsid w:val="007E265E"/>
    <w:rsid w:val="007E35FF"/>
    <w:rsid w:val="007E3B5F"/>
    <w:rsid w:val="007E4CD5"/>
    <w:rsid w:val="007E4CDF"/>
    <w:rsid w:val="007E4E0B"/>
    <w:rsid w:val="007E645C"/>
    <w:rsid w:val="007E6788"/>
    <w:rsid w:val="007E6AEB"/>
    <w:rsid w:val="007E79B9"/>
    <w:rsid w:val="007E7A1A"/>
    <w:rsid w:val="007F02A2"/>
    <w:rsid w:val="007F1B0F"/>
    <w:rsid w:val="007F1D7A"/>
    <w:rsid w:val="007F40C9"/>
    <w:rsid w:val="007F43C3"/>
    <w:rsid w:val="007F449A"/>
    <w:rsid w:val="007F4940"/>
    <w:rsid w:val="007F5A96"/>
    <w:rsid w:val="007F671C"/>
    <w:rsid w:val="007F7968"/>
    <w:rsid w:val="00800764"/>
    <w:rsid w:val="00801055"/>
    <w:rsid w:val="0080125A"/>
    <w:rsid w:val="00801ADB"/>
    <w:rsid w:val="00803AFB"/>
    <w:rsid w:val="00803B92"/>
    <w:rsid w:val="00805BBC"/>
    <w:rsid w:val="00805CF5"/>
    <w:rsid w:val="00805DD4"/>
    <w:rsid w:val="008063F1"/>
    <w:rsid w:val="00806B35"/>
    <w:rsid w:val="00807047"/>
    <w:rsid w:val="008073D0"/>
    <w:rsid w:val="00807774"/>
    <w:rsid w:val="00811467"/>
    <w:rsid w:val="008116FF"/>
    <w:rsid w:val="00811E69"/>
    <w:rsid w:val="00811E7D"/>
    <w:rsid w:val="00812ADA"/>
    <w:rsid w:val="00812D66"/>
    <w:rsid w:val="00812D9D"/>
    <w:rsid w:val="00813644"/>
    <w:rsid w:val="008137AE"/>
    <w:rsid w:val="0081574A"/>
    <w:rsid w:val="0081608B"/>
    <w:rsid w:val="008160D9"/>
    <w:rsid w:val="008160F9"/>
    <w:rsid w:val="008161BF"/>
    <w:rsid w:val="008167D6"/>
    <w:rsid w:val="00816D48"/>
    <w:rsid w:val="00820048"/>
    <w:rsid w:val="008227D7"/>
    <w:rsid w:val="00822B2F"/>
    <w:rsid w:val="00823988"/>
    <w:rsid w:val="00823E6D"/>
    <w:rsid w:val="00823F27"/>
    <w:rsid w:val="00824F3C"/>
    <w:rsid w:val="008254C8"/>
    <w:rsid w:val="00826314"/>
    <w:rsid w:val="0082641C"/>
    <w:rsid w:val="0082796B"/>
    <w:rsid w:val="00827A74"/>
    <w:rsid w:val="008319FC"/>
    <w:rsid w:val="00831CE7"/>
    <w:rsid w:val="00831EB3"/>
    <w:rsid w:val="0083273C"/>
    <w:rsid w:val="00833934"/>
    <w:rsid w:val="008347B6"/>
    <w:rsid w:val="008347FB"/>
    <w:rsid w:val="008348E0"/>
    <w:rsid w:val="008359A5"/>
    <w:rsid w:val="00835F56"/>
    <w:rsid w:val="00836987"/>
    <w:rsid w:val="008369A2"/>
    <w:rsid w:val="00836AE5"/>
    <w:rsid w:val="00836CE0"/>
    <w:rsid w:val="00836F5B"/>
    <w:rsid w:val="00837027"/>
    <w:rsid w:val="0083775D"/>
    <w:rsid w:val="00837EFD"/>
    <w:rsid w:val="00841845"/>
    <w:rsid w:val="00841AE8"/>
    <w:rsid w:val="008422A2"/>
    <w:rsid w:val="00842996"/>
    <w:rsid w:val="00843157"/>
    <w:rsid w:val="008434A0"/>
    <w:rsid w:val="008447E6"/>
    <w:rsid w:val="00845935"/>
    <w:rsid w:val="00846E41"/>
    <w:rsid w:val="008470E1"/>
    <w:rsid w:val="00847CCE"/>
    <w:rsid w:val="00850A2A"/>
    <w:rsid w:val="00850D3A"/>
    <w:rsid w:val="00850EEB"/>
    <w:rsid w:val="008512CA"/>
    <w:rsid w:val="008512D5"/>
    <w:rsid w:val="0085137B"/>
    <w:rsid w:val="00852541"/>
    <w:rsid w:val="00852E2F"/>
    <w:rsid w:val="00853AE5"/>
    <w:rsid w:val="00855AEE"/>
    <w:rsid w:val="00855B43"/>
    <w:rsid w:val="00857435"/>
    <w:rsid w:val="00857F1C"/>
    <w:rsid w:val="00860006"/>
    <w:rsid w:val="008603B8"/>
    <w:rsid w:val="00860828"/>
    <w:rsid w:val="00860E8B"/>
    <w:rsid w:val="00862930"/>
    <w:rsid w:val="008636CE"/>
    <w:rsid w:val="008637A8"/>
    <w:rsid w:val="00863EEF"/>
    <w:rsid w:val="00863F24"/>
    <w:rsid w:val="008650EF"/>
    <w:rsid w:val="00866566"/>
    <w:rsid w:val="00867867"/>
    <w:rsid w:val="00870CAC"/>
    <w:rsid w:val="00871359"/>
    <w:rsid w:val="008729F7"/>
    <w:rsid w:val="00872C14"/>
    <w:rsid w:val="00872E74"/>
    <w:rsid w:val="00872F3B"/>
    <w:rsid w:val="00873DAB"/>
    <w:rsid w:val="008741AE"/>
    <w:rsid w:val="0087425D"/>
    <w:rsid w:val="008743B1"/>
    <w:rsid w:val="00874A0F"/>
    <w:rsid w:val="0087647A"/>
    <w:rsid w:val="008766A1"/>
    <w:rsid w:val="008766BD"/>
    <w:rsid w:val="00877802"/>
    <w:rsid w:val="0088018D"/>
    <w:rsid w:val="00883ED5"/>
    <w:rsid w:val="00884D86"/>
    <w:rsid w:val="00885788"/>
    <w:rsid w:val="00885AA0"/>
    <w:rsid w:val="00885E08"/>
    <w:rsid w:val="008860A2"/>
    <w:rsid w:val="008872BB"/>
    <w:rsid w:val="00887501"/>
    <w:rsid w:val="00887641"/>
    <w:rsid w:val="00887C14"/>
    <w:rsid w:val="00890B0B"/>
    <w:rsid w:val="00890CF9"/>
    <w:rsid w:val="00891C23"/>
    <w:rsid w:val="00891F6D"/>
    <w:rsid w:val="00892475"/>
    <w:rsid w:val="008943FD"/>
    <w:rsid w:val="00896E35"/>
    <w:rsid w:val="00897C30"/>
    <w:rsid w:val="008A0E76"/>
    <w:rsid w:val="008A2A40"/>
    <w:rsid w:val="008A436C"/>
    <w:rsid w:val="008A511E"/>
    <w:rsid w:val="008A6640"/>
    <w:rsid w:val="008A70F5"/>
    <w:rsid w:val="008A7985"/>
    <w:rsid w:val="008B07ED"/>
    <w:rsid w:val="008B110C"/>
    <w:rsid w:val="008B1696"/>
    <w:rsid w:val="008B31CE"/>
    <w:rsid w:val="008B4566"/>
    <w:rsid w:val="008B48E3"/>
    <w:rsid w:val="008B4F78"/>
    <w:rsid w:val="008B57E4"/>
    <w:rsid w:val="008B5964"/>
    <w:rsid w:val="008B5D63"/>
    <w:rsid w:val="008C0378"/>
    <w:rsid w:val="008C0672"/>
    <w:rsid w:val="008C151C"/>
    <w:rsid w:val="008C1B4D"/>
    <w:rsid w:val="008C3024"/>
    <w:rsid w:val="008C353F"/>
    <w:rsid w:val="008C3586"/>
    <w:rsid w:val="008C418C"/>
    <w:rsid w:val="008C532F"/>
    <w:rsid w:val="008C53E9"/>
    <w:rsid w:val="008C5491"/>
    <w:rsid w:val="008C591D"/>
    <w:rsid w:val="008C67D8"/>
    <w:rsid w:val="008C7658"/>
    <w:rsid w:val="008D0B36"/>
    <w:rsid w:val="008D188D"/>
    <w:rsid w:val="008D1AEF"/>
    <w:rsid w:val="008D3346"/>
    <w:rsid w:val="008D5871"/>
    <w:rsid w:val="008D60C9"/>
    <w:rsid w:val="008D61A6"/>
    <w:rsid w:val="008D7606"/>
    <w:rsid w:val="008E020B"/>
    <w:rsid w:val="008E0F7C"/>
    <w:rsid w:val="008E13AA"/>
    <w:rsid w:val="008E178B"/>
    <w:rsid w:val="008E1D29"/>
    <w:rsid w:val="008E2B9B"/>
    <w:rsid w:val="008E4AD6"/>
    <w:rsid w:val="008E5D42"/>
    <w:rsid w:val="008E5D78"/>
    <w:rsid w:val="008E62FA"/>
    <w:rsid w:val="008E71F9"/>
    <w:rsid w:val="008E73F2"/>
    <w:rsid w:val="008E7792"/>
    <w:rsid w:val="008F10A6"/>
    <w:rsid w:val="008F2135"/>
    <w:rsid w:val="008F4EFC"/>
    <w:rsid w:val="008F54A9"/>
    <w:rsid w:val="008F5912"/>
    <w:rsid w:val="008F624A"/>
    <w:rsid w:val="008F6B2D"/>
    <w:rsid w:val="008F6EF6"/>
    <w:rsid w:val="008F7ED1"/>
    <w:rsid w:val="00901297"/>
    <w:rsid w:val="00901301"/>
    <w:rsid w:val="009014CF"/>
    <w:rsid w:val="009017C9"/>
    <w:rsid w:val="00902CEB"/>
    <w:rsid w:val="00903925"/>
    <w:rsid w:val="00903B91"/>
    <w:rsid w:val="00903D03"/>
    <w:rsid w:val="00903DE8"/>
    <w:rsid w:val="009060D4"/>
    <w:rsid w:val="0090653E"/>
    <w:rsid w:val="009070C5"/>
    <w:rsid w:val="00910CEA"/>
    <w:rsid w:val="00910CF6"/>
    <w:rsid w:val="00911096"/>
    <w:rsid w:val="00911271"/>
    <w:rsid w:val="009113ED"/>
    <w:rsid w:val="00911FF6"/>
    <w:rsid w:val="00912F97"/>
    <w:rsid w:val="00914D4E"/>
    <w:rsid w:val="00915A44"/>
    <w:rsid w:val="0091635D"/>
    <w:rsid w:val="00916C59"/>
    <w:rsid w:val="009176F2"/>
    <w:rsid w:val="00917A22"/>
    <w:rsid w:val="009211D1"/>
    <w:rsid w:val="009211E1"/>
    <w:rsid w:val="00921673"/>
    <w:rsid w:val="009218FD"/>
    <w:rsid w:val="00921BAD"/>
    <w:rsid w:val="00921DBC"/>
    <w:rsid w:val="00922550"/>
    <w:rsid w:val="00922B45"/>
    <w:rsid w:val="00922CBF"/>
    <w:rsid w:val="00922D77"/>
    <w:rsid w:val="00923150"/>
    <w:rsid w:val="0092547C"/>
    <w:rsid w:val="00926836"/>
    <w:rsid w:val="00926BDA"/>
    <w:rsid w:val="00927E5C"/>
    <w:rsid w:val="00930D5E"/>
    <w:rsid w:val="00931F95"/>
    <w:rsid w:val="00932524"/>
    <w:rsid w:val="00932845"/>
    <w:rsid w:val="00933AEB"/>
    <w:rsid w:val="009341AF"/>
    <w:rsid w:val="009343FB"/>
    <w:rsid w:val="009347E6"/>
    <w:rsid w:val="0093491F"/>
    <w:rsid w:val="00935B0E"/>
    <w:rsid w:val="00935C91"/>
    <w:rsid w:val="00936572"/>
    <w:rsid w:val="009372EB"/>
    <w:rsid w:val="00937C44"/>
    <w:rsid w:val="00940832"/>
    <w:rsid w:val="00940FB3"/>
    <w:rsid w:val="0094116B"/>
    <w:rsid w:val="009411FE"/>
    <w:rsid w:val="00941FBE"/>
    <w:rsid w:val="00942194"/>
    <w:rsid w:val="009438F9"/>
    <w:rsid w:val="00943B63"/>
    <w:rsid w:val="009440DD"/>
    <w:rsid w:val="0094499C"/>
    <w:rsid w:val="00945826"/>
    <w:rsid w:val="0094699A"/>
    <w:rsid w:val="00950A3D"/>
    <w:rsid w:val="00952294"/>
    <w:rsid w:val="00952CC0"/>
    <w:rsid w:val="009530CA"/>
    <w:rsid w:val="00953364"/>
    <w:rsid w:val="00953451"/>
    <w:rsid w:val="00953771"/>
    <w:rsid w:val="00953D8F"/>
    <w:rsid w:val="00955F6A"/>
    <w:rsid w:val="00961C4A"/>
    <w:rsid w:val="0096268C"/>
    <w:rsid w:val="0096295B"/>
    <w:rsid w:val="00963A8E"/>
    <w:rsid w:val="00963A8F"/>
    <w:rsid w:val="00967521"/>
    <w:rsid w:val="00967A76"/>
    <w:rsid w:val="00971852"/>
    <w:rsid w:val="009719C4"/>
    <w:rsid w:val="00971C3D"/>
    <w:rsid w:val="00972C2E"/>
    <w:rsid w:val="00972F5B"/>
    <w:rsid w:val="00973348"/>
    <w:rsid w:val="0097506A"/>
    <w:rsid w:val="0097614A"/>
    <w:rsid w:val="00980034"/>
    <w:rsid w:val="00980CCF"/>
    <w:rsid w:val="00980E09"/>
    <w:rsid w:val="00980F96"/>
    <w:rsid w:val="00982E2F"/>
    <w:rsid w:val="009848EE"/>
    <w:rsid w:val="00984AE3"/>
    <w:rsid w:val="00985048"/>
    <w:rsid w:val="00985482"/>
    <w:rsid w:val="009859AE"/>
    <w:rsid w:val="0098694A"/>
    <w:rsid w:val="00987509"/>
    <w:rsid w:val="0098771B"/>
    <w:rsid w:val="00990044"/>
    <w:rsid w:val="00990707"/>
    <w:rsid w:val="00990BA6"/>
    <w:rsid w:val="00991358"/>
    <w:rsid w:val="00991365"/>
    <w:rsid w:val="00991BB5"/>
    <w:rsid w:val="00992F9A"/>
    <w:rsid w:val="00993239"/>
    <w:rsid w:val="00993A7F"/>
    <w:rsid w:val="00993D5D"/>
    <w:rsid w:val="00994231"/>
    <w:rsid w:val="0099538C"/>
    <w:rsid w:val="00996213"/>
    <w:rsid w:val="009968DD"/>
    <w:rsid w:val="00996CBF"/>
    <w:rsid w:val="009976B6"/>
    <w:rsid w:val="00997825"/>
    <w:rsid w:val="00997DC2"/>
    <w:rsid w:val="009A014D"/>
    <w:rsid w:val="009A04D0"/>
    <w:rsid w:val="009A05D8"/>
    <w:rsid w:val="009A073C"/>
    <w:rsid w:val="009A09F3"/>
    <w:rsid w:val="009A1F87"/>
    <w:rsid w:val="009A2EA0"/>
    <w:rsid w:val="009A459C"/>
    <w:rsid w:val="009A5387"/>
    <w:rsid w:val="009A5EC5"/>
    <w:rsid w:val="009A7352"/>
    <w:rsid w:val="009A74BC"/>
    <w:rsid w:val="009A7F7E"/>
    <w:rsid w:val="009B02A6"/>
    <w:rsid w:val="009B0826"/>
    <w:rsid w:val="009B0B52"/>
    <w:rsid w:val="009B1052"/>
    <w:rsid w:val="009B116B"/>
    <w:rsid w:val="009B2607"/>
    <w:rsid w:val="009B27B1"/>
    <w:rsid w:val="009B30CB"/>
    <w:rsid w:val="009B3FA6"/>
    <w:rsid w:val="009B559E"/>
    <w:rsid w:val="009B5E82"/>
    <w:rsid w:val="009B6C61"/>
    <w:rsid w:val="009B78F9"/>
    <w:rsid w:val="009B7B9C"/>
    <w:rsid w:val="009C01E7"/>
    <w:rsid w:val="009C03E7"/>
    <w:rsid w:val="009C0945"/>
    <w:rsid w:val="009C2E93"/>
    <w:rsid w:val="009C3BD0"/>
    <w:rsid w:val="009C42EF"/>
    <w:rsid w:val="009C4A2E"/>
    <w:rsid w:val="009C764B"/>
    <w:rsid w:val="009D0CAA"/>
    <w:rsid w:val="009D11CD"/>
    <w:rsid w:val="009D1B55"/>
    <w:rsid w:val="009D23EB"/>
    <w:rsid w:val="009D36DA"/>
    <w:rsid w:val="009D377C"/>
    <w:rsid w:val="009D3CFA"/>
    <w:rsid w:val="009D3DED"/>
    <w:rsid w:val="009D4920"/>
    <w:rsid w:val="009D52B3"/>
    <w:rsid w:val="009D5A4C"/>
    <w:rsid w:val="009D65E6"/>
    <w:rsid w:val="009D6F4B"/>
    <w:rsid w:val="009D6FB0"/>
    <w:rsid w:val="009D72DF"/>
    <w:rsid w:val="009D782C"/>
    <w:rsid w:val="009D7A40"/>
    <w:rsid w:val="009E04C1"/>
    <w:rsid w:val="009E0585"/>
    <w:rsid w:val="009E2067"/>
    <w:rsid w:val="009E2DEE"/>
    <w:rsid w:val="009E3018"/>
    <w:rsid w:val="009E32D6"/>
    <w:rsid w:val="009E3D0E"/>
    <w:rsid w:val="009E4465"/>
    <w:rsid w:val="009E4AA1"/>
    <w:rsid w:val="009E7A6E"/>
    <w:rsid w:val="009F0FA7"/>
    <w:rsid w:val="009F264E"/>
    <w:rsid w:val="009F2773"/>
    <w:rsid w:val="009F2CFE"/>
    <w:rsid w:val="009F30AE"/>
    <w:rsid w:val="009F3219"/>
    <w:rsid w:val="009F3544"/>
    <w:rsid w:val="009F35C0"/>
    <w:rsid w:val="009F3BDD"/>
    <w:rsid w:val="009F4E78"/>
    <w:rsid w:val="009F5EE0"/>
    <w:rsid w:val="009F7030"/>
    <w:rsid w:val="00A00078"/>
    <w:rsid w:val="00A002D5"/>
    <w:rsid w:val="00A005CC"/>
    <w:rsid w:val="00A00AC0"/>
    <w:rsid w:val="00A00DE9"/>
    <w:rsid w:val="00A01DBD"/>
    <w:rsid w:val="00A0204D"/>
    <w:rsid w:val="00A035C6"/>
    <w:rsid w:val="00A0466F"/>
    <w:rsid w:val="00A04828"/>
    <w:rsid w:val="00A05048"/>
    <w:rsid w:val="00A0620F"/>
    <w:rsid w:val="00A06448"/>
    <w:rsid w:val="00A06497"/>
    <w:rsid w:val="00A10943"/>
    <w:rsid w:val="00A11113"/>
    <w:rsid w:val="00A112A0"/>
    <w:rsid w:val="00A11349"/>
    <w:rsid w:val="00A1135E"/>
    <w:rsid w:val="00A11DEA"/>
    <w:rsid w:val="00A11DEE"/>
    <w:rsid w:val="00A12C63"/>
    <w:rsid w:val="00A137D9"/>
    <w:rsid w:val="00A14903"/>
    <w:rsid w:val="00A151F7"/>
    <w:rsid w:val="00A1594C"/>
    <w:rsid w:val="00A159CB"/>
    <w:rsid w:val="00A15B74"/>
    <w:rsid w:val="00A16434"/>
    <w:rsid w:val="00A16509"/>
    <w:rsid w:val="00A16DBE"/>
    <w:rsid w:val="00A17E8E"/>
    <w:rsid w:val="00A211B8"/>
    <w:rsid w:val="00A22CA9"/>
    <w:rsid w:val="00A249A8"/>
    <w:rsid w:val="00A25702"/>
    <w:rsid w:val="00A259C8"/>
    <w:rsid w:val="00A26825"/>
    <w:rsid w:val="00A308B3"/>
    <w:rsid w:val="00A30DBA"/>
    <w:rsid w:val="00A31222"/>
    <w:rsid w:val="00A31363"/>
    <w:rsid w:val="00A3246E"/>
    <w:rsid w:val="00A329DC"/>
    <w:rsid w:val="00A33911"/>
    <w:rsid w:val="00A343CB"/>
    <w:rsid w:val="00A3587D"/>
    <w:rsid w:val="00A35D84"/>
    <w:rsid w:val="00A36860"/>
    <w:rsid w:val="00A37A28"/>
    <w:rsid w:val="00A40177"/>
    <w:rsid w:val="00A409A3"/>
    <w:rsid w:val="00A41958"/>
    <w:rsid w:val="00A41A51"/>
    <w:rsid w:val="00A4299E"/>
    <w:rsid w:val="00A42D78"/>
    <w:rsid w:val="00A43273"/>
    <w:rsid w:val="00A435E9"/>
    <w:rsid w:val="00A443A7"/>
    <w:rsid w:val="00A44A18"/>
    <w:rsid w:val="00A45B78"/>
    <w:rsid w:val="00A45E77"/>
    <w:rsid w:val="00A4647C"/>
    <w:rsid w:val="00A465C9"/>
    <w:rsid w:val="00A46A8F"/>
    <w:rsid w:val="00A47AD8"/>
    <w:rsid w:val="00A47FAE"/>
    <w:rsid w:val="00A512C1"/>
    <w:rsid w:val="00A521C2"/>
    <w:rsid w:val="00A52A90"/>
    <w:rsid w:val="00A54146"/>
    <w:rsid w:val="00A547EB"/>
    <w:rsid w:val="00A5528C"/>
    <w:rsid w:val="00A55371"/>
    <w:rsid w:val="00A555BA"/>
    <w:rsid w:val="00A56382"/>
    <w:rsid w:val="00A56425"/>
    <w:rsid w:val="00A5686E"/>
    <w:rsid w:val="00A572E6"/>
    <w:rsid w:val="00A57D87"/>
    <w:rsid w:val="00A601C4"/>
    <w:rsid w:val="00A60803"/>
    <w:rsid w:val="00A60F93"/>
    <w:rsid w:val="00A616E2"/>
    <w:rsid w:val="00A61931"/>
    <w:rsid w:val="00A62C3E"/>
    <w:rsid w:val="00A62CF3"/>
    <w:rsid w:val="00A6307C"/>
    <w:rsid w:val="00A6626E"/>
    <w:rsid w:val="00A66D6A"/>
    <w:rsid w:val="00A6719F"/>
    <w:rsid w:val="00A67A09"/>
    <w:rsid w:val="00A67A7A"/>
    <w:rsid w:val="00A67FF7"/>
    <w:rsid w:val="00A720B2"/>
    <w:rsid w:val="00A725F3"/>
    <w:rsid w:val="00A72B3A"/>
    <w:rsid w:val="00A7339A"/>
    <w:rsid w:val="00A74C74"/>
    <w:rsid w:val="00A75241"/>
    <w:rsid w:val="00A7579A"/>
    <w:rsid w:val="00A766E0"/>
    <w:rsid w:val="00A77202"/>
    <w:rsid w:val="00A77233"/>
    <w:rsid w:val="00A8039F"/>
    <w:rsid w:val="00A804D9"/>
    <w:rsid w:val="00A815C1"/>
    <w:rsid w:val="00A81B3A"/>
    <w:rsid w:val="00A81FBD"/>
    <w:rsid w:val="00A82137"/>
    <w:rsid w:val="00A823F3"/>
    <w:rsid w:val="00A838CA"/>
    <w:rsid w:val="00A844E4"/>
    <w:rsid w:val="00A85444"/>
    <w:rsid w:val="00A85BA5"/>
    <w:rsid w:val="00A863BD"/>
    <w:rsid w:val="00A864E5"/>
    <w:rsid w:val="00A879F1"/>
    <w:rsid w:val="00A87F72"/>
    <w:rsid w:val="00A91209"/>
    <w:rsid w:val="00A91C74"/>
    <w:rsid w:val="00A92441"/>
    <w:rsid w:val="00A94308"/>
    <w:rsid w:val="00A944BA"/>
    <w:rsid w:val="00A94879"/>
    <w:rsid w:val="00A9597C"/>
    <w:rsid w:val="00A95F76"/>
    <w:rsid w:val="00A96191"/>
    <w:rsid w:val="00AA0BBE"/>
    <w:rsid w:val="00AA19B6"/>
    <w:rsid w:val="00AA1F06"/>
    <w:rsid w:val="00AA2668"/>
    <w:rsid w:val="00AA2DCF"/>
    <w:rsid w:val="00AA3306"/>
    <w:rsid w:val="00AA357B"/>
    <w:rsid w:val="00AA4664"/>
    <w:rsid w:val="00AA4D41"/>
    <w:rsid w:val="00AA7A25"/>
    <w:rsid w:val="00AB0840"/>
    <w:rsid w:val="00AB1DD3"/>
    <w:rsid w:val="00AB38C7"/>
    <w:rsid w:val="00AB4662"/>
    <w:rsid w:val="00AB628B"/>
    <w:rsid w:val="00AB6642"/>
    <w:rsid w:val="00AB7A7D"/>
    <w:rsid w:val="00AC0892"/>
    <w:rsid w:val="00AC14D6"/>
    <w:rsid w:val="00AC1C62"/>
    <w:rsid w:val="00AC235F"/>
    <w:rsid w:val="00AC2C5E"/>
    <w:rsid w:val="00AC442C"/>
    <w:rsid w:val="00AC5751"/>
    <w:rsid w:val="00AC5D26"/>
    <w:rsid w:val="00AC61C7"/>
    <w:rsid w:val="00AC7142"/>
    <w:rsid w:val="00AC7728"/>
    <w:rsid w:val="00AD1066"/>
    <w:rsid w:val="00AD1FDC"/>
    <w:rsid w:val="00AD2703"/>
    <w:rsid w:val="00AD27FC"/>
    <w:rsid w:val="00AD29F3"/>
    <w:rsid w:val="00AD2ECA"/>
    <w:rsid w:val="00AD3775"/>
    <w:rsid w:val="00AD3DF2"/>
    <w:rsid w:val="00AD42EC"/>
    <w:rsid w:val="00AD4D43"/>
    <w:rsid w:val="00AD4DF9"/>
    <w:rsid w:val="00AD5024"/>
    <w:rsid w:val="00AD5A11"/>
    <w:rsid w:val="00AD5D5F"/>
    <w:rsid w:val="00AD63D9"/>
    <w:rsid w:val="00AD79B7"/>
    <w:rsid w:val="00AD7C0D"/>
    <w:rsid w:val="00AE0A90"/>
    <w:rsid w:val="00AE11C5"/>
    <w:rsid w:val="00AE178F"/>
    <w:rsid w:val="00AE17F4"/>
    <w:rsid w:val="00AE19E1"/>
    <w:rsid w:val="00AE1FF2"/>
    <w:rsid w:val="00AE20C8"/>
    <w:rsid w:val="00AE2BD4"/>
    <w:rsid w:val="00AE2F62"/>
    <w:rsid w:val="00AE32F9"/>
    <w:rsid w:val="00AE3741"/>
    <w:rsid w:val="00AE4A65"/>
    <w:rsid w:val="00AE4E6E"/>
    <w:rsid w:val="00AE548C"/>
    <w:rsid w:val="00AE56BE"/>
    <w:rsid w:val="00AE5CE5"/>
    <w:rsid w:val="00AE5FA0"/>
    <w:rsid w:val="00AE6B40"/>
    <w:rsid w:val="00AE7078"/>
    <w:rsid w:val="00AE7165"/>
    <w:rsid w:val="00AE7252"/>
    <w:rsid w:val="00AE7A4C"/>
    <w:rsid w:val="00AE7B78"/>
    <w:rsid w:val="00AE7ED3"/>
    <w:rsid w:val="00AF167E"/>
    <w:rsid w:val="00AF2190"/>
    <w:rsid w:val="00AF3090"/>
    <w:rsid w:val="00AF3163"/>
    <w:rsid w:val="00AF3AA2"/>
    <w:rsid w:val="00AF44D1"/>
    <w:rsid w:val="00AF53FC"/>
    <w:rsid w:val="00AF5A73"/>
    <w:rsid w:val="00AF6742"/>
    <w:rsid w:val="00AF6800"/>
    <w:rsid w:val="00AF6F74"/>
    <w:rsid w:val="00AF7480"/>
    <w:rsid w:val="00AF74F7"/>
    <w:rsid w:val="00AF7CCA"/>
    <w:rsid w:val="00B00149"/>
    <w:rsid w:val="00B017B7"/>
    <w:rsid w:val="00B01CCC"/>
    <w:rsid w:val="00B0265D"/>
    <w:rsid w:val="00B03FF4"/>
    <w:rsid w:val="00B04332"/>
    <w:rsid w:val="00B04B68"/>
    <w:rsid w:val="00B06339"/>
    <w:rsid w:val="00B0685D"/>
    <w:rsid w:val="00B06900"/>
    <w:rsid w:val="00B06D5F"/>
    <w:rsid w:val="00B100A3"/>
    <w:rsid w:val="00B109AB"/>
    <w:rsid w:val="00B10C78"/>
    <w:rsid w:val="00B12018"/>
    <w:rsid w:val="00B12201"/>
    <w:rsid w:val="00B1296D"/>
    <w:rsid w:val="00B12E48"/>
    <w:rsid w:val="00B13918"/>
    <w:rsid w:val="00B13C06"/>
    <w:rsid w:val="00B14049"/>
    <w:rsid w:val="00B148A6"/>
    <w:rsid w:val="00B148E4"/>
    <w:rsid w:val="00B155A1"/>
    <w:rsid w:val="00B1619F"/>
    <w:rsid w:val="00B20A4B"/>
    <w:rsid w:val="00B21D98"/>
    <w:rsid w:val="00B22267"/>
    <w:rsid w:val="00B23EAC"/>
    <w:rsid w:val="00B24C5D"/>
    <w:rsid w:val="00B25557"/>
    <w:rsid w:val="00B2599D"/>
    <w:rsid w:val="00B25D84"/>
    <w:rsid w:val="00B25F7B"/>
    <w:rsid w:val="00B2611D"/>
    <w:rsid w:val="00B265E6"/>
    <w:rsid w:val="00B266E5"/>
    <w:rsid w:val="00B26EA1"/>
    <w:rsid w:val="00B270B7"/>
    <w:rsid w:val="00B275C3"/>
    <w:rsid w:val="00B27D1D"/>
    <w:rsid w:val="00B3016A"/>
    <w:rsid w:val="00B30CB4"/>
    <w:rsid w:val="00B30D63"/>
    <w:rsid w:val="00B34903"/>
    <w:rsid w:val="00B34965"/>
    <w:rsid w:val="00B35AB7"/>
    <w:rsid w:val="00B37C6F"/>
    <w:rsid w:val="00B4003D"/>
    <w:rsid w:val="00B40099"/>
    <w:rsid w:val="00B40759"/>
    <w:rsid w:val="00B410F0"/>
    <w:rsid w:val="00B41834"/>
    <w:rsid w:val="00B426BE"/>
    <w:rsid w:val="00B42B23"/>
    <w:rsid w:val="00B43352"/>
    <w:rsid w:val="00B44565"/>
    <w:rsid w:val="00B47FED"/>
    <w:rsid w:val="00B50117"/>
    <w:rsid w:val="00B50350"/>
    <w:rsid w:val="00B504CE"/>
    <w:rsid w:val="00B50A4F"/>
    <w:rsid w:val="00B50B82"/>
    <w:rsid w:val="00B50E13"/>
    <w:rsid w:val="00B51583"/>
    <w:rsid w:val="00B519D0"/>
    <w:rsid w:val="00B528C9"/>
    <w:rsid w:val="00B52A45"/>
    <w:rsid w:val="00B52B63"/>
    <w:rsid w:val="00B52C01"/>
    <w:rsid w:val="00B53E8B"/>
    <w:rsid w:val="00B54FE4"/>
    <w:rsid w:val="00B55E98"/>
    <w:rsid w:val="00B56682"/>
    <w:rsid w:val="00B56D46"/>
    <w:rsid w:val="00B57C08"/>
    <w:rsid w:val="00B60174"/>
    <w:rsid w:val="00B6085E"/>
    <w:rsid w:val="00B614B7"/>
    <w:rsid w:val="00B619D2"/>
    <w:rsid w:val="00B61AEA"/>
    <w:rsid w:val="00B61DB4"/>
    <w:rsid w:val="00B629F1"/>
    <w:rsid w:val="00B63A9C"/>
    <w:rsid w:val="00B63F05"/>
    <w:rsid w:val="00B6410F"/>
    <w:rsid w:val="00B646BD"/>
    <w:rsid w:val="00B6496D"/>
    <w:rsid w:val="00B658DE"/>
    <w:rsid w:val="00B667CC"/>
    <w:rsid w:val="00B67738"/>
    <w:rsid w:val="00B703DC"/>
    <w:rsid w:val="00B70F5C"/>
    <w:rsid w:val="00B728A4"/>
    <w:rsid w:val="00B72F11"/>
    <w:rsid w:val="00B7411E"/>
    <w:rsid w:val="00B74B41"/>
    <w:rsid w:val="00B74FB6"/>
    <w:rsid w:val="00B755C4"/>
    <w:rsid w:val="00B76918"/>
    <w:rsid w:val="00B77819"/>
    <w:rsid w:val="00B77D2C"/>
    <w:rsid w:val="00B80017"/>
    <w:rsid w:val="00B80927"/>
    <w:rsid w:val="00B80B6D"/>
    <w:rsid w:val="00B81500"/>
    <w:rsid w:val="00B82024"/>
    <w:rsid w:val="00B8418D"/>
    <w:rsid w:val="00B8458C"/>
    <w:rsid w:val="00B87D6E"/>
    <w:rsid w:val="00B904A8"/>
    <w:rsid w:val="00B91A95"/>
    <w:rsid w:val="00B91DFC"/>
    <w:rsid w:val="00B92DA5"/>
    <w:rsid w:val="00B933AE"/>
    <w:rsid w:val="00B93AE0"/>
    <w:rsid w:val="00B93B5B"/>
    <w:rsid w:val="00B9425C"/>
    <w:rsid w:val="00B9506B"/>
    <w:rsid w:val="00B95CE7"/>
    <w:rsid w:val="00B96AF3"/>
    <w:rsid w:val="00B97CF3"/>
    <w:rsid w:val="00BA180D"/>
    <w:rsid w:val="00BA2FAC"/>
    <w:rsid w:val="00BA302A"/>
    <w:rsid w:val="00BA348F"/>
    <w:rsid w:val="00BA3615"/>
    <w:rsid w:val="00BA37F1"/>
    <w:rsid w:val="00BA479E"/>
    <w:rsid w:val="00BA47C2"/>
    <w:rsid w:val="00BA59AD"/>
    <w:rsid w:val="00BA65A5"/>
    <w:rsid w:val="00BA67F2"/>
    <w:rsid w:val="00BA7935"/>
    <w:rsid w:val="00BA7DDE"/>
    <w:rsid w:val="00BB0A01"/>
    <w:rsid w:val="00BB0D64"/>
    <w:rsid w:val="00BB113B"/>
    <w:rsid w:val="00BB1426"/>
    <w:rsid w:val="00BB16C0"/>
    <w:rsid w:val="00BB28A8"/>
    <w:rsid w:val="00BB292D"/>
    <w:rsid w:val="00BB3151"/>
    <w:rsid w:val="00BB425D"/>
    <w:rsid w:val="00BB448C"/>
    <w:rsid w:val="00BB4537"/>
    <w:rsid w:val="00BB5670"/>
    <w:rsid w:val="00BB58AB"/>
    <w:rsid w:val="00BB7445"/>
    <w:rsid w:val="00BB7480"/>
    <w:rsid w:val="00BB7800"/>
    <w:rsid w:val="00BC029F"/>
    <w:rsid w:val="00BC0571"/>
    <w:rsid w:val="00BC14D7"/>
    <w:rsid w:val="00BC1E31"/>
    <w:rsid w:val="00BC1F96"/>
    <w:rsid w:val="00BC215A"/>
    <w:rsid w:val="00BC31BB"/>
    <w:rsid w:val="00BC34A5"/>
    <w:rsid w:val="00BC364B"/>
    <w:rsid w:val="00BC37AE"/>
    <w:rsid w:val="00BC3DBA"/>
    <w:rsid w:val="00BC419D"/>
    <w:rsid w:val="00BC4B8A"/>
    <w:rsid w:val="00BC5E31"/>
    <w:rsid w:val="00BC5E6D"/>
    <w:rsid w:val="00BC6DBD"/>
    <w:rsid w:val="00BC7988"/>
    <w:rsid w:val="00BD1669"/>
    <w:rsid w:val="00BD16A0"/>
    <w:rsid w:val="00BD177A"/>
    <w:rsid w:val="00BD3403"/>
    <w:rsid w:val="00BD35FA"/>
    <w:rsid w:val="00BD3771"/>
    <w:rsid w:val="00BD3E55"/>
    <w:rsid w:val="00BD44CE"/>
    <w:rsid w:val="00BD4511"/>
    <w:rsid w:val="00BD499B"/>
    <w:rsid w:val="00BD4DB1"/>
    <w:rsid w:val="00BD5CAD"/>
    <w:rsid w:val="00BD6694"/>
    <w:rsid w:val="00BD6823"/>
    <w:rsid w:val="00BD68D6"/>
    <w:rsid w:val="00BD6BC7"/>
    <w:rsid w:val="00BD7723"/>
    <w:rsid w:val="00BE0CA5"/>
    <w:rsid w:val="00BE1A21"/>
    <w:rsid w:val="00BE260F"/>
    <w:rsid w:val="00BE290E"/>
    <w:rsid w:val="00BE3C1A"/>
    <w:rsid w:val="00BE44AD"/>
    <w:rsid w:val="00BE4E9E"/>
    <w:rsid w:val="00BE5EBA"/>
    <w:rsid w:val="00BE64A5"/>
    <w:rsid w:val="00BE6756"/>
    <w:rsid w:val="00BE7B44"/>
    <w:rsid w:val="00BF00E7"/>
    <w:rsid w:val="00BF0AE4"/>
    <w:rsid w:val="00BF1EEE"/>
    <w:rsid w:val="00BF21F1"/>
    <w:rsid w:val="00BF32D9"/>
    <w:rsid w:val="00BF34F4"/>
    <w:rsid w:val="00BF4C98"/>
    <w:rsid w:val="00BF535A"/>
    <w:rsid w:val="00BF6617"/>
    <w:rsid w:val="00BF69BA"/>
    <w:rsid w:val="00C00A3C"/>
    <w:rsid w:val="00C00DA5"/>
    <w:rsid w:val="00C01EA8"/>
    <w:rsid w:val="00C020A5"/>
    <w:rsid w:val="00C026E2"/>
    <w:rsid w:val="00C02AF4"/>
    <w:rsid w:val="00C02C63"/>
    <w:rsid w:val="00C02F6E"/>
    <w:rsid w:val="00C034B3"/>
    <w:rsid w:val="00C03AD1"/>
    <w:rsid w:val="00C0447A"/>
    <w:rsid w:val="00C04A54"/>
    <w:rsid w:val="00C04C6A"/>
    <w:rsid w:val="00C0514E"/>
    <w:rsid w:val="00C0554E"/>
    <w:rsid w:val="00C05B9E"/>
    <w:rsid w:val="00C05EE0"/>
    <w:rsid w:val="00C06D8F"/>
    <w:rsid w:val="00C120A7"/>
    <w:rsid w:val="00C12314"/>
    <w:rsid w:val="00C126DE"/>
    <w:rsid w:val="00C12A0E"/>
    <w:rsid w:val="00C12DED"/>
    <w:rsid w:val="00C13F52"/>
    <w:rsid w:val="00C15E55"/>
    <w:rsid w:val="00C166ED"/>
    <w:rsid w:val="00C17002"/>
    <w:rsid w:val="00C17B72"/>
    <w:rsid w:val="00C17C88"/>
    <w:rsid w:val="00C21804"/>
    <w:rsid w:val="00C22044"/>
    <w:rsid w:val="00C2316F"/>
    <w:rsid w:val="00C238D7"/>
    <w:rsid w:val="00C23A46"/>
    <w:rsid w:val="00C26165"/>
    <w:rsid w:val="00C2640E"/>
    <w:rsid w:val="00C30ADB"/>
    <w:rsid w:val="00C312BF"/>
    <w:rsid w:val="00C3145C"/>
    <w:rsid w:val="00C31E16"/>
    <w:rsid w:val="00C324D8"/>
    <w:rsid w:val="00C3286B"/>
    <w:rsid w:val="00C331AE"/>
    <w:rsid w:val="00C34286"/>
    <w:rsid w:val="00C349F0"/>
    <w:rsid w:val="00C36A00"/>
    <w:rsid w:val="00C36B90"/>
    <w:rsid w:val="00C36F04"/>
    <w:rsid w:val="00C3735F"/>
    <w:rsid w:val="00C376A1"/>
    <w:rsid w:val="00C377D2"/>
    <w:rsid w:val="00C40531"/>
    <w:rsid w:val="00C40C87"/>
    <w:rsid w:val="00C40CF8"/>
    <w:rsid w:val="00C42681"/>
    <w:rsid w:val="00C4297A"/>
    <w:rsid w:val="00C42C9E"/>
    <w:rsid w:val="00C43798"/>
    <w:rsid w:val="00C44407"/>
    <w:rsid w:val="00C44410"/>
    <w:rsid w:val="00C44CA1"/>
    <w:rsid w:val="00C459D4"/>
    <w:rsid w:val="00C46E05"/>
    <w:rsid w:val="00C471D1"/>
    <w:rsid w:val="00C47A8B"/>
    <w:rsid w:val="00C50009"/>
    <w:rsid w:val="00C501C5"/>
    <w:rsid w:val="00C50ADE"/>
    <w:rsid w:val="00C50E59"/>
    <w:rsid w:val="00C5363A"/>
    <w:rsid w:val="00C53B06"/>
    <w:rsid w:val="00C53D13"/>
    <w:rsid w:val="00C54055"/>
    <w:rsid w:val="00C542B8"/>
    <w:rsid w:val="00C54388"/>
    <w:rsid w:val="00C54C65"/>
    <w:rsid w:val="00C5547D"/>
    <w:rsid w:val="00C5570C"/>
    <w:rsid w:val="00C5588A"/>
    <w:rsid w:val="00C56988"/>
    <w:rsid w:val="00C56BFD"/>
    <w:rsid w:val="00C56D38"/>
    <w:rsid w:val="00C57014"/>
    <w:rsid w:val="00C575DE"/>
    <w:rsid w:val="00C60A65"/>
    <w:rsid w:val="00C60C93"/>
    <w:rsid w:val="00C62C50"/>
    <w:rsid w:val="00C63421"/>
    <w:rsid w:val="00C63672"/>
    <w:rsid w:val="00C639A7"/>
    <w:rsid w:val="00C63EF5"/>
    <w:rsid w:val="00C646F5"/>
    <w:rsid w:val="00C6520A"/>
    <w:rsid w:val="00C6587E"/>
    <w:rsid w:val="00C6643C"/>
    <w:rsid w:val="00C66A74"/>
    <w:rsid w:val="00C66FA8"/>
    <w:rsid w:val="00C7050F"/>
    <w:rsid w:val="00C70947"/>
    <w:rsid w:val="00C71069"/>
    <w:rsid w:val="00C71600"/>
    <w:rsid w:val="00C71FDE"/>
    <w:rsid w:val="00C72159"/>
    <w:rsid w:val="00C72330"/>
    <w:rsid w:val="00C72494"/>
    <w:rsid w:val="00C732A8"/>
    <w:rsid w:val="00C73870"/>
    <w:rsid w:val="00C73B21"/>
    <w:rsid w:val="00C7403A"/>
    <w:rsid w:val="00C7454A"/>
    <w:rsid w:val="00C74848"/>
    <w:rsid w:val="00C74D42"/>
    <w:rsid w:val="00C76969"/>
    <w:rsid w:val="00C77754"/>
    <w:rsid w:val="00C8155A"/>
    <w:rsid w:val="00C82E6D"/>
    <w:rsid w:val="00C839BA"/>
    <w:rsid w:val="00C83D06"/>
    <w:rsid w:val="00C83E8D"/>
    <w:rsid w:val="00C84645"/>
    <w:rsid w:val="00C85533"/>
    <w:rsid w:val="00C858BC"/>
    <w:rsid w:val="00C85AC1"/>
    <w:rsid w:val="00C86016"/>
    <w:rsid w:val="00C86439"/>
    <w:rsid w:val="00C86999"/>
    <w:rsid w:val="00C869C4"/>
    <w:rsid w:val="00C86D1C"/>
    <w:rsid w:val="00C86E47"/>
    <w:rsid w:val="00C879A9"/>
    <w:rsid w:val="00C87E13"/>
    <w:rsid w:val="00C90D60"/>
    <w:rsid w:val="00C90FC2"/>
    <w:rsid w:val="00C91323"/>
    <w:rsid w:val="00C926A0"/>
    <w:rsid w:val="00C935BF"/>
    <w:rsid w:val="00C93C5C"/>
    <w:rsid w:val="00C93FCA"/>
    <w:rsid w:val="00C942E0"/>
    <w:rsid w:val="00C95C2B"/>
    <w:rsid w:val="00C95D9B"/>
    <w:rsid w:val="00C95DD8"/>
    <w:rsid w:val="00C961E6"/>
    <w:rsid w:val="00C96706"/>
    <w:rsid w:val="00C9692D"/>
    <w:rsid w:val="00C96A0F"/>
    <w:rsid w:val="00C973A3"/>
    <w:rsid w:val="00CA0A44"/>
    <w:rsid w:val="00CA18AF"/>
    <w:rsid w:val="00CA1E17"/>
    <w:rsid w:val="00CA248F"/>
    <w:rsid w:val="00CA335D"/>
    <w:rsid w:val="00CA3A50"/>
    <w:rsid w:val="00CA3FFE"/>
    <w:rsid w:val="00CA4673"/>
    <w:rsid w:val="00CA54F7"/>
    <w:rsid w:val="00CA6C10"/>
    <w:rsid w:val="00CA6E69"/>
    <w:rsid w:val="00CA6F56"/>
    <w:rsid w:val="00CA7229"/>
    <w:rsid w:val="00CA7D5A"/>
    <w:rsid w:val="00CA7EE5"/>
    <w:rsid w:val="00CB050E"/>
    <w:rsid w:val="00CB064D"/>
    <w:rsid w:val="00CB0F4D"/>
    <w:rsid w:val="00CB103A"/>
    <w:rsid w:val="00CB1432"/>
    <w:rsid w:val="00CB1F85"/>
    <w:rsid w:val="00CB4591"/>
    <w:rsid w:val="00CB4624"/>
    <w:rsid w:val="00CB5330"/>
    <w:rsid w:val="00CB552C"/>
    <w:rsid w:val="00CB568A"/>
    <w:rsid w:val="00CB5879"/>
    <w:rsid w:val="00CB5DAC"/>
    <w:rsid w:val="00CB6482"/>
    <w:rsid w:val="00CB6C07"/>
    <w:rsid w:val="00CB7C87"/>
    <w:rsid w:val="00CB7D59"/>
    <w:rsid w:val="00CC1459"/>
    <w:rsid w:val="00CC1BBE"/>
    <w:rsid w:val="00CC2B23"/>
    <w:rsid w:val="00CC2F0B"/>
    <w:rsid w:val="00CC3406"/>
    <w:rsid w:val="00CC5105"/>
    <w:rsid w:val="00CC54CD"/>
    <w:rsid w:val="00CC61B1"/>
    <w:rsid w:val="00CC7BD4"/>
    <w:rsid w:val="00CD030B"/>
    <w:rsid w:val="00CD056B"/>
    <w:rsid w:val="00CD0BDE"/>
    <w:rsid w:val="00CD12C8"/>
    <w:rsid w:val="00CD1D20"/>
    <w:rsid w:val="00CD335E"/>
    <w:rsid w:val="00CD49CB"/>
    <w:rsid w:val="00CD528F"/>
    <w:rsid w:val="00CD5523"/>
    <w:rsid w:val="00CD6395"/>
    <w:rsid w:val="00CD699A"/>
    <w:rsid w:val="00CE152E"/>
    <w:rsid w:val="00CE1A20"/>
    <w:rsid w:val="00CE1B8A"/>
    <w:rsid w:val="00CE1D94"/>
    <w:rsid w:val="00CE1E42"/>
    <w:rsid w:val="00CE23AE"/>
    <w:rsid w:val="00CE2FF6"/>
    <w:rsid w:val="00CE3410"/>
    <w:rsid w:val="00CE3DDF"/>
    <w:rsid w:val="00CE5130"/>
    <w:rsid w:val="00CE55E2"/>
    <w:rsid w:val="00CE5E57"/>
    <w:rsid w:val="00CE60D3"/>
    <w:rsid w:val="00CE64BC"/>
    <w:rsid w:val="00CE6E43"/>
    <w:rsid w:val="00CE701C"/>
    <w:rsid w:val="00CE736C"/>
    <w:rsid w:val="00CE7BB0"/>
    <w:rsid w:val="00CF1AEB"/>
    <w:rsid w:val="00CF3380"/>
    <w:rsid w:val="00CF41BF"/>
    <w:rsid w:val="00CF5582"/>
    <w:rsid w:val="00CF56C9"/>
    <w:rsid w:val="00CF58E6"/>
    <w:rsid w:val="00CF5D3B"/>
    <w:rsid w:val="00CF6089"/>
    <w:rsid w:val="00CF637F"/>
    <w:rsid w:val="00CF77A6"/>
    <w:rsid w:val="00CF79B7"/>
    <w:rsid w:val="00CF7DBB"/>
    <w:rsid w:val="00CF7EA9"/>
    <w:rsid w:val="00D00860"/>
    <w:rsid w:val="00D00A84"/>
    <w:rsid w:val="00D00DB9"/>
    <w:rsid w:val="00D013A2"/>
    <w:rsid w:val="00D02A32"/>
    <w:rsid w:val="00D02E46"/>
    <w:rsid w:val="00D03684"/>
    <w:rsid w:val="00D04348"/>
    <w:rsid w:val="00D0571A"/>
    <w:rsid w:val="00D0606F"/>
    <w:rsid w:val="00D07177"/>
    <w:rsid w:val="00D1008B"/>
    <w:rsid w:val="00D12310"/>
    <w:rsid w:val="00D1312C"/>
    <w:rsid w:val="00D132D2"/>
    <w:rsid w:val="00D14C82"/>
    <w:rsid w:val="00D15EFC"/>
    <w:rsid w:val="00D16655"/>
    <w:rsid w:val="00D17AF3"/>
    <w:rsid w:val="00D200BF"/>
    <w:rsid w:val="00D205EC"/>
    <w:rsid w:val="00D2162B"/>
    <w:rsid w:val="00D2195D"/>
    <w:rsid w:val="00D21C47"/>
    <w:rsid w:val="00D21CFF"/>
    <w:rsid w:val="00D21D0A"/>
    <w:rsid w:val="00D22AB8"/>
    <w:rsid w:val="00D22F9D"/>
    <w:rsid w:val="00D23312"/>
    <w:rsid w:val="00D237C0"/>
    <w:rsid w:val="00D23ABA"/>
    <w:rsid w:val="00D24134"/>
    <w:rsid w:val="00D2538E"/>
    <w:rsid w:val="00D25CBE"/>
    <w:rsid w:val="00D25EFC"/>
    <w:rsid w:val="00D26940"/>
    <w:rsid w:val="00D27B31"/>
    <w:rsid w:val="00D3049C"/>
    <w:rsid w:val="00D30659"/>
    <w:rsid w:val="00D308B5"/>
    <w:rsid w:val="00D30B6A"/>
    <w:rsid w:val="00D3230C"/>
    <w:rsid w:val="00D3472B"/>
    <w:rsid w:val="00D349EC"/>
    <w:rsid w:val="00D34EF7"/>
    <w:rsid w:val="00D35172"/>
    <w:rsid w:val="00D35D82"/>
    <w:rsid w:val="00D3631E"/>
    <w:rsid w:val="00D404A2"/>
    <w:rsid w:val="00D40DEB"/>
    <w:rsid w:val="00D412F2"/>
    <w:rsid w:val="00D41B91"/>
    <w:rsid w:val="00D4253F"/>
    <w:rsid w:val="00D42B68"/>
    <w:rsid w:val="00D44147"/>
    <w:rsid w:val="00D44E71"/>
    <w:rsid w:val="00D47D9C"/>
    <w:rsid w:val="00D50564"/>
    <w:rsid w:val="00D51733"/>
    <w:rsid w:val="00D51D9E"/>
    <w:rsid w:val="00D51E9B"/>
    <w:rsid w:val="00D52604"/>
    <w:rsid w:val="00D542B2"/>
    <w:rsid w:val="00D54376"/>
    <w:rsid w:val="00D55873"/>
    <w:rsid w:val="00D56372"/>
    <w:rsid w:val="00D5642D"/>
    <w:rsid w:val="00D564E6"/>
    <w:rsid w:val="00D564EE"/>
    <w:rsid w:val="00D606E4"/>
    <w:rsid w:val="00D60723"/>
    <w:rsid w:val="00D618A9"/>
    <w:rsid w:val="00D61905"/>
    <w:rsid w:val="00D619D0"/>
    <w:rsid w:val="00D63882"/>
    <w:rsid w:val="00D639C0"/>
    <w:rsid w:val="00D645BD"/>
    <w:rsid w:val="00D65355"/>
    <w:rsid w:val="00D654BF"/>
    <w:rsid w:val="00D65709"/>
    <w:rsid w:val="00D676F9"/>
    <w:rsid w:val="00D70510"/>
    <w:rsid w:val="00D70B12"/>
    <w:rsid w:val="00D719BF"/>
    <w:rsid w:val="00D72583"/>
    <w:rsid w:val="00D73097"/>
    <w:rsid w:val="00D7445C"/>
    <w:rsid w:val="00D750B0"/>
    <w:rsid w:val="00D767F0"/>
    <w:rsid w:val="00D76C68"/>
    <w:rsid w:val="00D76CBC"/>
    <w:rsid w:val="00D776BB"/>
    <w:rsid w:val="00D77CF5"/>
    <w:rsid w:val="00D77D2B"/>
    <w:rsid w:val="00D819D5"/>
    <w:rsid w:val="00D81A96"/>
    <w:rsid w:val="00D81FDF"/>
    <w:rsid w:val="00D8308B"/>
    <w:rsid w:val="00D83D31"/>
    <w:rsid w:val="00D84285"/>
    <w:rsid w:val="00D84C2C"/>
    <w:rsid w:val="00D84E37"/>
    <w:rsid w:val="00D85463"/>
    <w:rsid w:val="00D873FA"/>
    <w:rsid w:val="00D87EA1"/>
    <w:rsid w:val="00D91515"/>
    <w:rsid w:val="00D922AF"/>
    <w:rsid w:val="00D92F08"/>
    <w:rsid w:val="00D938E5"/>
    <w:rsid w:val="00D9402F"/>
    <w:rsid w:val="00D946F5"/>
    <w:rsid w:val="00D957B2"/>
    <w:rsid w:val="00D96918"/>
    <w:rsid w:val="00D96995"/>
    <w:rsid w:val="00D976A5"/>
    <w:rsid w:val="00D97BDD"/>
    <w:rsid w:val="00D97E65"/>
    <w:rsid w:val="00DA0470"/>
    <w:rsid w:val="00DA1ACA"/>
    <w:rsid w:val="00DA4A09"/>
    <w:rsid w:val="00DA4A6C"/>
    <w:rsid w:val="00DA4D21"/>
    <w:rsid w:val="00DA5371"/>
    <w:rsid w:val="00DA5710"/>
    <w:rsid w:val="00DA5B17"/>
    <w:rsid w:val="00DA61EA"/>
    <w:rsid w:val="00DA65E3"/>
    <w:rsid w:val="00DA6B67"/>
    <w:rsid w:val="00DB07A8"/>
    <w:rsid w:val="00DB27DF"/>
    <w:rsid w:val="00DB2854"/>
    <w:rsid w:val="00DB2B64"/>
    <w:rsid w:val="00DB2E80"/>
    <w:rsid w:val="00DB3685"/>
    <w:rsid w:val="00DB51FC"/>
    <w:rsid w:val="00DB533A"/>
    <w:rsid w:val="00DB5E1C"/>
    <w:rsid w:val="00DB62B0"/>
    <w:rsid w:val="00DB796B"/>
    <w:rsid w:val="00DC0354"/>
    <w:rsid w:val="00DC0862"/>
    <w:rsid w:val="00DC1847"/>
    <w:rsid w:val="00DC20E2"/>
    <w:rsid w:val="00DC30C4"/>
    <w:rsid w:val="00DC38C4"/>
    <w:rsid w:val="00DC414B"/>
    <w:rsid w:val="00DC526F"/>
    <w:rsid w:val="00DC56AD"/>
    <w:rsid w:val="00DC6DE4"/>
    <w:rsid w:val="00DD0FFA"/>
    <w:rsid w:val="00DD11B4"/>
    <w:rsid w:val="00DD1ECB"/>
    <w:rsid w:val="00DD26BC"/>
    <w:rsid w:val="00DD29CF"/>
    <w:rsid w:val="00DD2A06"/>
    <w:rsid w:val="00DD2A8A"/>
    <w:rsid w:val="00DD345B"/>
    <w:rsid w:val="00DD35FA"/>
    <w:rsid w:val="00DD375F"/>
    <w:rsid w:val="00DD3A5F"/>
    <w:rsid w:val="00DD5889"/>
    <w:rsid w:val="00DD63B7"/>
    <w:rsid w:val="00DD66C4"/>
    <w:rsid w:val="00DD7C05"/>
    <w:rsid w:val="00DE03F9"/>
    <w:rsid w:val="00DE3008"/>
    <w:rsid w:val="00DE3BB0"/>
    <w:rsid w:val="00DE43FE"/>
    <w:rsid w:val="00DE521F"/>
    <w:rsid w:val="00DE5425"/>
    <w:rsid w:val="00DE549E"/>
    <w:rsid w:val="00DE6F7A"/>
    <w:rsid w:val="00DE705D"/>
    <w:rsid w:val="00DE7835"/>
    <w:rsid w:val="00DF0887"/>
    <w:rsid w:val="00DF08AC"/>
    <w:rsid w:val="00DF0A91"/>
    <w:rsid w:val="00DF1179"/>
    <w:rsid w:val="00DF119B"/>
    <w:rsid w:val="00DF1CA8"/>
    <w:rsid w:val="00DF1E91"/>
    <w:rsid w:val="00DF2384"/>
    <w:rsid w:val="00DF279F"/>
    <w:rsid w:val="00DF2990"/>
    <w:rsid w:val="00DF3BBF"/>
    <w:rsid w:val="00DF43E2"/>
    <w:rsid w:val="00DF45B4"/>
    <w:rsid w:val="00DF4CDA"/>
    <w:rsid w:val="00DF575A"/>
    <w:rsid w:val="00DF5C35"/>
    <w:rsid w:val="00DF627F"/>
    <w:rsid w:val="00DF65F3"/>
    <w:rsid w:val="00DF6B83"/>
    <w:rsid w:val="00DF6EFF"/>
    <w:rsid w:val="00E002D6"/>
    <w:rsid w:val="00E02A3E"/>
    <w:rsid w:val="00E02A73"/>
    <w:rsid w:val="00E030D9"/>
    <w:rsid w:val="00E03E3F"/>
    <w:rsid w:val="00E06C95"/>
    <w:rsid w:val="00E06D9A"/>
    <w:rsid w:val="00E0716A"/>
    <w:rsid w:val="00E07800"/>
    <w:rsid w:val="00E11143"/>
    <w:rsid w:val="00E1173F"/>
    <w:rsid w:val="00E11A37"/>
    <w:rsid w:val="00E11A4C"/>
    <w:rsid w:val="00E11CE0"/>
    <w:rsid w:val="00E136A3"/>
    <w:rsid w:val="00E13E08"/>
    <w:rsid w:val="00E15BA8"/>
    <w:rsid w:val="00E15BB3"/>
    <w:rsid w:val="00E174E7"/>
    <w:rsid w:val="00E17537"/>
    <w:rsid w:val="00E1754F"/>
    <w:rsid w:val="00E204BC"/>
    <w:rsid w:val="00E216A3"/>
    <w:rsid w:val="00E2180E"/>
    <w:rsid w:val="00E22AE9"/>
    <w:rsid w:val="00E23E2D"/>
    <w:rsid w:val="00E23EA8"/>
    <w:rsid w:val="00E24871"/>
    <w:rsid w:val="00E24BF3"/>
    <w:rsid w:val="00E2558B"/>
    <w:rsid w:val="00E26652"/>
    <w:rsid w:val="00E305F7"/>
    <w:rsid w:val="00E30950"/>
    <w:rsid w:val="00E30ACB"/>
    <w:rsid w:val="00E31E46"/>
    <w:rsid w:val="00E32035"/>
    <w:rsid w:val="00E320FA"/>
    <w:rsid w:val="00E3233C"/>
    <w:rsid w:val="00E326AC"/>
    <w:rsid w:val="00E32753"/>
    <w:rsid w:val="00E34593"/>
    <w:rsid w:val="00E34C91"/>
    <w:rsid w:val="00E34E6C"/>
    <w:rsid w:val="00E350A0"/>
    <w:rsid w:val="00E3578A"/>
    <w:rsid w:val="00E36F23"/>
    <w:rsid w:val="00E40160"/>
    <w:rsid w:val="00E40D23"/>
    <w:rsid w:val="00E414D3"/>
    <w:rsid w:val="00E41EFF"/>
    <w:rsid w:val="00E4309D"/>
    <w:rsid w:val="00E43EB7"/>
    <w:rsid w:val="00E447D9"/>
    <w:rsid w:val="00E45110"/>
    <w:rsid w:val="00E4516D"/>
    <w:rsid w:val="00E478AE"/>
    <w:rsid w:val="00E500BB"/>
    <w:rsid w:val="00E502C4"/>
    <w:rsid w:val="00E50692"/>
    <w:rsid w:val="00E506DF"/>
    <w:rsid w:val="00E5074A"/>
    <w:rsid w:val="00E5104F"/>
    <w:rsid w:val="00E5108D"/>
    <w:rsid w:val="00E515DA"/>
    <w:rsid w:val="00E51CDA"/>
    <w:rsid w:val="00E52198"/>
    <w:rsid w:val="00E52AD2"/>
    <w:rsid w:val="00E52B68"/>
    <w:rsid w:val="00E52DC6"/>
    <w:rsid w:val="00E5346C"/>
    <w:rsid w:val="00E55B4F"/>
    <w:rsid w:val="00E560DD"/>
    <w:rsid w:val="00E5679D"/>
    <w:rsid w:val="00E56DF3"/>
    <w:rsid w:val="00E56E1E"/>
    <w:rsid w:val="00E572D7"/>
    <w:rsid w:val="00E5780C"/>
    <w:rsid w:val="00E579B0"/>
    <w:rsid w:val="00E57E76"/>
    <w:rsid w:val="00E60CD4"/>
    <w:rsid w:val="00E618EA"/>
    <w:rsid w:val="00E61B2F"/>
    <w:rsid w:val="00E629A3"/>
    <w:rsid w:val="00E6349D"/>
    <w:rsid w:val="00E639EE"/>
    <w:rsid w:val="00E63C20"/>
    <w:rsid w:val="00E64CC3"/>
    <w:rsid w:val="00E65FE9"/>
    <w:rsid w:val="00E661C0"/>
    <w:rsid w:val="00E661E9"/>
    <w:rsid w:val="00E670B9"/>
    <w:rsid w:val="00E67765"/>
    <w:rsid w:val="00E67AEE"/>
    <w:rsid w:val="00E70489"/>
    <w:rsid w:val="00E704E3"/>
    <w:rsid w:val="00E70ED3"/>
    <w:rsid w:val="00E71153"/>
    <w:rsid w:val="00E711C1"/>
    <w:rsid w:val="00E71330"/>
    <w:rsid w:val="00E71470"/>
    <w:rsid w:val="00E71866"/>
    <w:rsid w:val="00E7263B"/>
    <w:rsid w:val="00E72AD3"/>
    <w:rsid w:val="00E7324E"/>
    <w:rsid w:val="00E73C3B"/>
    <w:rsid w:val="00E74563"/>
    <w:rsid w:val="00E808DE"/>
    <w:rsid w:val="00E80C84"/>
    <w:rsid w:val="00E80F04"/>
    <w:rsid w:val="00E813CB"/>
    <w:rsid w:val="00E8152C"/>
    <w:rsid w:val="00E81889"/>
    <w:rsid w:val="00E81B4D"/>
    <w:rsid w:val="00E81BFC"/>
    <w:rsid w:val="00E82E92"/>
    <w:rsid w:val="00E83E47"/>
    <w:rsid w:val="00E85304"/>
    <w:rsid w:val="00E863D2"/>
    <w:rsid w:val="00E90567"/>
    <w:rsid w:val="00E90701"/>
    <w:rsid w:val="00E91137"/>
    <w:rsid w:val="00E91487"/>
    <w:rsid w:val="00E91B8E"/>
    <w:rsid w:val="00E930D3"/>
    <w:rsid w:val="00E931BA"/>
    <w:rsid w:val="00E93E28"/>
    <w:rsid w:val="00E942FC"/>
    <w:rsid w:val="00E94C4E"/>
    <w:rsid w:val="00E950CD"/>
    <w:rsid w:val="00E974A9"/>
    <w:rsid w:val="00E97A08"/>
    <w:rsid w:val="00E97C33"/>
    <w:rsid w:val="00EA151A"/>
    <w:rsid w:val="00EA2676"/>
    <w:rsid w:val="00EA29CC"/>
    <w:rsid w:val="00EA2B91"/>
    <w:rsid w:val="00EA37AA"/>
    <w:rsid w:val="00EA3AB4"/>
    <w:rsid w:val="00EA3EA3"/>
    <w:rsid w:val="00EA3F77"/>
    <w:rsid w:val="00EA4251"/>
    <w:rsid w:val="00EA4B09"/>
    <w:rsid w:val="00EA4E15"/>
    <w:rsid w:val="00EA64CB"/>
    <w:rsid w:val="00EA6B4C"/>
    <w:rsid w:val="00EA6CC0"/>
    <w:rsid w:val="00EA727F"/>
    <w:rsid w:val="00EA74ED"/>
    <w:rsid w:val="00EB0341"/>
    <w:rsid w:val="00EB04E7"/>
    <w:rsid w:val="00EB0F59"/>
    <w:rsid w:val="00EB1489"/>
    <w:rsid w:val="00EB213C"/>
    <w:rsid w:val="00EB22C8"/>
    <w:rsid w:val="00EB28F1"/>
    <w:rsid w:val="00EB2B9B"/>
    <w:rsid w:val="00EB35FA"/>
    <w:rsid w:val="00EB4C21"/>
    <w:rsid w:val="00EB59F8"/>
    <w:rsid w:val="00EB5A06"/>
    <w:rsid w:val="00EB6062"/>
    <w:rsid w:val="00EB6B35"/>
    <w:rsid w:val="00EB73F1"/>
    <w:rsid w:val="00EB7FD6"/>
    <w:rsid w:val="00EC07FC"/>
    <w:rsid w:val="00EC149D"/>
    <w:rsid w:val="00EC1D8A"/>
    <w:rsid w:val="00EC2528"/>
    <w:rsid w:val="00EC26CE"/>
    <w:rsid w:val="00EC4E29"/>
    <w:rsid w:val="00EC52A5"/>
    <w:rsid w:val="00EC57CF"/>
    <w:rsid w:val="00EC68FC"/>
    <w:rsid w:val="00EC7574"/>
    <w:rsid w:val="00EC79E3"/>
    <w:rsid w:val="00ED0190"/>
    <w:rsid w:val="00ED0328"/>
    <w:rsid w:val="00ED0856"/>
    <w:rsid w:val="00ED0E8E"/>
    <w:rsid w:val="00ED2135"/>
    <w:rsid w:val="00ED2C0C"/>
    <w:rsid w:val="00ED3160"/>
    <w:rsid w:val="00ED370A"/>
    <w:rsid w:val="00ED3B21"/>
    <w:rsid w:val="00ED4373"/>
    <w:rsid w:val="00ED4B7B"/>
    <w:rsid w:val="00ED6035"/>
    <w:rsid w:val="00ED655D"/>
    <w:rsid w:val="00ED7617"/>
    <w:rsid w:val="00EE2358"/>
    <w:rsid w:val="00EE2E38"/>
    <w:rsid w:val="00EE2FF2"/>
    <w:rsid w:val="00EE3546"/>
    <w:rsid w:val="00EE3885"/>
    <w:rsid w:val="00EE454A"/>
    <w:rsid w:val="00EE4BB8"/>
    <w:rsid w:val="00EE5C06"/>
    <w:rsid w:val="00EE67A5"/>
    <w:rsid w:val="00EE7515"/>
    <w:rsid w:val="00EF04BC"/>
    <w:rsid w:val="00EF2126"/>
    <w:rsid w:val="00EF2733"/>
    <w:rsid w:val="00EF27D3"/>
    <w:rsid w:val="00EF3A2F"/>
    <w:rsid w:val="00EF3EB8"/>
    <w:rsid w:val="00EF45D2"/>
    <w:rsid w:val="00EF49DB"/>
    <w:rsid w:val="00EF49F7"/>
    <w:rsid w:val="00EF4EB4"/>
    <w:rsid w:val="00EF515C"/>
    <w:rsid w:val="00EF5C46"/>
    <w:rsid w:val="00EF610E"/>
    <w:rsid w:val="00EF652E"/>
    <w:rsid w:val="00EF683F"/>
    <w:rsid w:val="00F005B9"/>
    <w:rsid w:val="00F00809"/>
    <w:rsid w:val="00F00AFC"/>
    <w:rsid w:val="00F01F6C"/>
    <w:rsid w:val="00F0233F"/>
    <w:rsid w:val="00F02487"/>
    <w:rsid w:val="00F0328C"/>
    <w:rsid w:val="00F03BC4"/>
    <w:rsid w:val="00F043E6"/>
    <w:rsid w:val="00F04B4D"/>
    <w:rsid w:val="00F04E72"/>
    <w:rsid w:val="00F05926"/>
    <w:rsid w:val="00F05C23"/>
    <w:rsid w:val="00F073ED"/>
    <w:rsid w:val="00F10035"/>
    <w:rsid w:val="00F1014F"/>
    <w:rsid w:val="00F10483"/>
    <w:rsid w:val="00F118EC"/>
    <w:rsid w:val="00F11D34"/>
    <w:rsid w:val="00F127AD"/>
    <w:rsid w:val="00F12F7F"/>
    <w:rsid w:val="00F1429B"/>
    <w:rsid w:val="00F152B4"/>
    <w:rsid w:val="00F16384"/>
    <w:rsid w:val="00F169F6"/>
    <w:rsid w:val="00F16A28"/>
    <w:rsid w:val="00F16E31"/>
    <w:rsid w:val="00F20570"/>
    <w:rsid w:val="00F20AF1"/>
    <w:rsid w:val="00F21089"/>
    <w:rsid w:val="00F210FF"/>
    <w:rsid w:val="00F2126F"/>
    <w:rsid w:val="00F21ED2"/>
    <w:rsid w:val="00F220AA"/>
    <w:rsid w:val="00F225CD"/>
    <w:rsid w:val="00F22702"/>
    <w:rsid w:val="00F230E6"/>
    <w:rsid w:val="00F253C5"/>
    <w:rsid w:val="00F2575E"/>
    <w:rsid w:val="00F25F4A"/>
    <w:rsid w:val="00F263F2"/>
    <w:rsid w:val="00F26779"/>
    <w:rsid w:val="00F2739F"/>
    <w:rsid w:val="00F30840"/>
    <w:rsid w:val="00F30EA2"/>
    <w:rsid w:val="00F31F20"/>
    <w:rsid w:val="00F3252B"/>
    <w:rsid w:val="00F33B32"/>
    <w:rsid w:val="00F344AE"/>
    <w:rsid w:val="00F357CE"/>
    <w:rsid w:val="00F35E1F"/>
    <w:rsid w:val="00F35E39"/>
    <w:rsid w:val="00F36CF2"/>
    <w:rsid w:val="00F372F3"/>
    <w:rsid w:val="00F401DE"/>
    <w:rsid w:val="00F409CD"/>
    <w:rsid w:val="00F41BC3"/>
    <w:rsid w:val="00F42419"/>
    <w:rsid w:val="00F43572"/>
    <w:rsid w:val="00F45718"/>
    <w:rsid w:val="00F46875"/>
    <w:rsid w:val="00F46D54"/>
    <w:rsid w:val="00F47C90"/>
    <w:rsid w:val="00F47FFB"/>
    <w:rsid w:val="00F520A4"/>
    <w:rsid w:val="00F542F8"/>
    <w:rsid w:val="00F54B9B"/>
    <w:rsid w:val="00F5513C"/>
    <w:rsid w:val="00F5589E"/>
    <w:rsid w:val="00F55CD7"/>
    <w:rsid w:val="00F5620E"/>
    <w:rsid w:val="00F5684D"/>
    <w:rsid w:val="00F56955"/>
    <w:rsid w:val="00F56BD2"/>
    <w:rsid w:val="00F56DBD"/>
    <w:rsid w:val="00F56E8B"/>
    <w:rsid w:val="00F57FF6"/>
    <w:rsid w:val="00F61F0E"/>
    <w:rsid w:val="00F63261"/>
    <w:rsid w:val="00F63CA6"/>
    <w:rsid w:val="00F643C7"/>
    <w:rsid w:val="00F64BEF"/>
    <w:rsid w:val="00F64C59"/>
    <w:rsid w:val="00F65213"/>
    <w:rsid w:val="00F6590D"/>
    <w:rsid w:val="00F65B96"/>
    <w:rsid w:val="00F6614C"/>
    <w:rsid w:val="00F666C9"/>
    <w:rsid w:val="00F67476"/>
    <w:rsid w:val="00F7010D"/>
    <w:rsid w:val="00F706A4"/>
    <w:rsid w:val="00F70EE6"/>
    <w:rsid w:val="00F71E89"/>
    <w:rsid w:val="00F7240C"/>
    <w:rsid w:val="00F727C8"/>
    <w:rsid w:val="00F72F23"/>
    <w:rsid w:val="00F73AC9"/>
    <w:rsid w:val="00F73F90"/>
    <w:rsid w:val="00F75DD6"/>
    <w:rsid w:val="00F76497"/>
    <w:rsid w:val="00F76518"/>
    <w:rsid w:val="00F7667C"/>
    <w:rsid w:val="00F76730"/>
    <w:rsid w:val="00F76834"/>
    <w:rsid w:val="00F769DD"/>
    <w:rsid w:val="00F76CFC"/>
    <w:rsid w:val="00F77468"/>
    <w:rsid w:val="00F7758F"/>
    <w:rsid w:val="00F81131"/>
    <w:rsid w:val="00F81AF0"/>
    <w:rsid w:val="00F81BA1"/>
    <w:rsid w:val="00F83418"/>
    <w:rsid w:val="00F83E6E"/>
    <w:rsid w:val="00F859F8"/>
    <w:rsid w:val="00F85E08"/>
    <w:rsid w:val="00F868E1"/>
    <w:rsid w:val="00F902C5"/>
    <w:rsid w:val="00F9058B"/>
    <w:rsid w:val="00F90B00"/>
    <w:rsid w:val="00F9150C"/>
    <w:rsid w:val="00F9251F"/>
    <w:rsid w:val="00F92542"/>
    <w:rsid w:val="00F9439F"/>
    <w:rsid w:val="00F94890"/>
    <w:rsid w:val="00F94E4C"/>
    <w:rsid w:val="00F95A5D"/>
    <w:rsid w:val="00F95D5A"/>
    <w:rsid w:val="00F96AB6"/>
    <w:rsid w:val="00F96FFD"/>
    <w:rsid w:val="00F9730E"/>
    <w:rsid w:val="00FA030D"/>
    <w:rsid w:val="00FA0D1A"/>
    <w:rsid w:val="00FA27EA"/>
    <w:rsid w:val="00FA308A"/>
    <w:rsid w:val="00FA3523"/>
    <w:rsid w:val="00FA4BE4"/>
    <w:rsid w:val="00FA7175"/>
    <w:rsid w:val="00FA77AC"/>
    <w:rsid w:val="00FB0E1A"/>
    <w:rsid w:val="00FB1190"/>
    <w:rsid w:val="00FB11A4"/>
    <w:rsid w:val="00FB45DC"/>
    <w:rsid w:val="00FB4904"/>
    <w:rsid w:val="00FB51CF"/>
    <w:rsid w:val="00FB523E"/>
    <w:rsid w:val="00FB639D"/>
    <w:rsid w:val="00FC05A2"/>
    <w:rsid w:val="00FC0CBD"/>
    <w:rsid w:val="00FC142D"/>
    <w:rsid w:val="00FC15F3"/>
    <w:rsid w:val="00FC2309"/>
    <w:rsid w:val="00FC26B5"/>
    <w:rsid w:val="00FC2C00"/>
    <w:rsid w:val="00FC4D3F"/>
    <w:rsid w:val="00FD0783"/>
    <w:rsid w:val="00FD2386"/>
    <w:rsid w:val="00FD2797"/>
    <w:rsid w:val="00FD2B34"/>
    <w:rsid w:val="00FD3392"/>
    <w:rsid w:val="00FD3646"/>
    <w:rsid w:val="00FD52EB"/>
    <w:rsid w:val="00FD6173"/>
    <w:rsid w:val="00FD759A"/>
    <w:rsid w:val="00FD7BDA"/>
    <w:rsid w:val="00FE0690"/>
    <w:rsid w:val="00FE0DEE"/>
    <w:rsid w:val="00FE1902"/>
    <w:rsid w:val="00FE46F0"/>
    <w:rsid w:val="00FE4786"/>
    <w:rsid w:val="00FE48D7"/>
    <w:rsid w:val="00FE49E3"/>
    <w:rsid w:val="00FE4C23"/>
    <w:rsid w:val="00FE6658"/>
    <w:rsid w:val="00FE7795"/>
    <w:rsid w:val="00FF130A"/>
    <w:rsid w:val="00FF4CF1"/>
    <w:rsid w:val="00FF5E8E"/>
    <w:rsid w:val="00FF631E"/>
    <w:rsid w:val="00FF695F"/>
    <w:rsid w:val="00FF6D9A"/>
    <w:rsid w:val="00FF6EA3"/>
    <w:rsid w:val="00FF7E8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0898">
      <o:colormenu v:ext="edit" fill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</w:latentStyles>
  <w:style w:type="paragraph" w:default="1" w:styleId="Normal">
    <w:name w:val="Normal"/>
    <w:qFormat/>
    <w:rsid w:val="0094116B"/>
    <w:pPr>
      <w:spacing w:line="360" w:lineRule="auto"/>
      <w:ind w:firstLine="709"/>
      <w:jc w:val="both"/>
    </w:pPr>
    <w:rPr>
      <w:sz w:val="24"/>
      <w:szCs w:val="24"/>
    </w:rPr>
  </w:style>
  <w:style w:type="paragraph" w:styleId="Ttulo1">
    <w:name w:val="heading 1"/>
    <w:aliases w:val="Texto"/>
    <w:basedOn w:val="Normal"/>
    <w:next w:val="Normal"/>
    <w:autoRedefine/>
    <w:qFormat/>
    <w:rsid w:val="00DE705D"/>
    <w:pPr>
      <w:keepNext/>
      <w:pageBreakBefore/>
      <w:numPr>
        <w:numId w:val="2"/>
      </w:numPr>
      <w:tabs>
        <w:tab w:val="clear" w:pos="340"/>
        <w:tab w:val="num" w:pos="709"/>
      </w:tabs>
      <w:spacing w:before="240" w:after="120"/>
      <w:outlineLvl w:val="0"/>
    </w:pPr>
    <w:rPr>
      <w:rFonts w:cs="Arial"/>
      <w:b/>
      <w:bCs/>
      <w:kern w:val="32"/>
    </w:rPr>
  </w:style>
  <w:style w:type="paragraph" w:styleId="Ttulo2">
    <w:name w:val="heading 2"/>
    <w:basedOn w:val="Normal"/>
    <w:next w:val="Normal"/>
    <w:autoRedefine/>
    <w:qFormat/>
    <w:rsid w:val="00DE705D"/>
    <w:pPr>
      <w:keepNext/>
      <w:numPr>
        <w:ilvl w:val="1"/>
        <w:numId w:val="2"/>
      </w:numPr>
      <w:spacing w:before="240" w:after="120"/>
      <w:ind w:left="578" w:hanging="578"/>
      <w:outlineLvl w:val="1"/>
    </w:pPr>
    <w:rPr>
      <w:rFonts w:cs="Arial"/>
      <w:b/>
      <w:bCs/>
      <w:iCs/>
      <w:szCs w:val="28"/>
    </w:rPr>
  </w:style>
  <w:style w:type="paragraph" w:styleId="Ttulo3">
    <w:name w:val="heading 3"/>
    <w:basedOn w:val="Normal"/>
    <w:next w:val="Normal"/>
    <w:autoRedefine/>
    <w:qFormat/>
    <w:rsid w:val="00DE705D"/>
    <w:pPr>
      <w:keepNext/>
      <w:numPr>
        <w:ilvl w:val="2"/>
        <w:numId w:val="2"/>
      </w:numPr>
      <w:spacing w:before="240" w:after="120"/>
      <w:outlineLvl w:val="2"/>
    </w:pPr>
    <w:rPr>
      <w:rFonts w:cs="Arial"/>
      <w:b/>
      <w:bCs/>
      <w:szCs w:val="26"/>
    </w:rPr>
  </w:style>
  <w:style w:type="paragraph" w:styleId="Ttulo4">
    <w:name w:val="heading 4"/>
    <w:basedOn w:val="Normal"/>
    <w:next w:val="Normal"/>
    <w:autoRedefine/>
    <w:qFormat/>
    <w:rsid w:val="00DE705D"/>
    <w:pPr>
      <w:keepNext/>
      <w:numPr>
        <w:ilvl w:val="3"/>
        <w:numId w:val="2"/>
      </w:numPr>
      <w:spacing w:before="120" w:after="60"/>
      <w:ind w:left="862" w:hanging="862"/>
      <w:outlineLvl w:val="3"/>
    </w:pPr>
    <w:rPr>
      <w:b/>
      <w:bCs/>
      <w:szCs w:val="28"/>
    </w:rPr>
  </w:style>
  <w:style w:type="paragraph" w:styleId="Ttulo5">
    <w:name w:val="heading 5"/>
    <w:basedOn w:val="Normal"/>
    <w:next w:val="Normal"/>
    <w:autoRedefine/>
    <w:qFormat/>
    <w:rsid w:val="00DE705D"/>
    <w:pPr>
      <w:numPr>
        <w:ilvl w:val="4"/>
        <w:numId w:val="2"/>
      </w:numPr>
      <w:spacing w:before="120" w:after="120"/>
      <w:ind w:left="1009" w:hanging="1009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autoRedefine/>
    <w:qFormat/>
    <w:rsid w:val="00DE705D"/>
    <w:pPr>
      <w:numPr>
        <w:ilvl w:val="5"/>
        <w:numId w:val="2"/>
      </w:numPr>
      <w:spacing w:before="120" w:after="120"/>
      <w:ind w:left="1151" w:hanging="1151"/>
      <w:outlineLvl w:val="5"/>
    </w:pPr>
    <w:rPr>
      <w:b/>
      <w:bCs/>
      <w:szCs w:val="22"/>
    </w:rPr>
  </w:style>
  <w:style w:type="paragraph" w:styleId="Ttulo7">
    <w:name w:val="heading 7"/>
    <w:basedOn w:val="Normal"/>
    <w:next w:val="Normal"/>
    <w:autoRedefine/>
    <w:qFormat/>
    <w:rsid w:val="00C377D2"/>
    <w:pPr>
      <w:numPr>
        <w:ilvl w:val="6"/>
        <w:numId w:val="2"/>
      </w:numPr>
      <w:spacing w:before="240" w:after="60"/>
      <w:outlineLvl w:val="6"/>
    </w:pPr>
  </w:style>
  <w:style w:type="paragraph" w:styleId="Ttulo8">
    <w:name w:val="heading 8"/>
    <w:basedOn w:val="Normal"/>
    <w:next w:val="Normal"/>
    <w:autoRedefine/>
    <w:qFormat/>
    <w:rsid w:val="00DE705D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autoRedefine/>
    <w:qFormat/>
    <w:rsid w:val="00DE705D"/>
    <w:pPr>
      <w:numPr>
        <w:ilvl w:val="8"/>
        <w:numId w:val="2"/>
      </w:numPr>
      <w:spacing w:before="240" w:after="60"/>
      <w:ind w:left="1582" w:hanging="1582"/>
      <w:outlineLvl w:val="8"/>
    </w:pPr>
    <w:rPr>
      <w:rFonts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next w:val="Normal"/>
    <w:link w:val="LegendaChar"/>
    <w:autoRedefine/>
    <w:qFormat/>
    <w:rsid w:val="003C4BCB"/>
    <w:pPr>
      <w:spacing w:before="120" w:after="120"/>
    </w:pPr>
    <w:rPr>
      <w:b/>
      <w:bCs/>
      <w:sz w:val="20"/>
      <w:szCs w:val="20"/>
    </w:rPr>
  </w:style>
  <w:style w:type="table" w:styleId="Tabelacomgrade">
    <w:name w:val="Table Grid"/>
    <w:basedOn w:val="Tabelanormal"/>
    <w:semiHidden/>
    <w:rsid w:val="00BD35F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umrio1">
    <w:name w:val="toc 1"/>
    <w:basedOn w:val="Normal"/>
    <w:next w:val="Normal"/>
    <w:autoRedefine/>
    <w:uiPriority w:val="39"/>
    <w:qFormat/>
    <w:rsid w:val="00DE705D"/>
    <w:pPr>
      <w:tabs>
        <w:tab w:val="left" w:pos="373"/>
        <w:tab w:val="left" w:leader="dot" w:pos="9072"/>
      </w:tabs>
      <w:spacing w:before="120" w:after="120"/>
      <w:ind w:firstLine="0"/>
      <w:contextualSpacing/>
      <w:jc w:val="left"/>
    </w:pPr>
    <w:rPr>
      <w:rFonts w:cs="Arial"/>
      <w:b/>
      <w:noProof/>
    </w:rPr>
  </w:style>
  <w:style w:type="paragraph" w:styleId="Sumrio2">
    <w:name w:val="toc 2"/>
    <w:basedOn w:val="Normal"/>
    <w:next w:val="Normal"/>
    <w:autoRedefine/>
    <w:uiPriority w:val="39"/>
    <w:qFormat/>
    <w:rsid w:val="00DE705D"/>
    <w:pPr>
      <w:tabs>
        <w:tab w:val="right" w:leader="dot" w:pos="9240"/>
      </w:tabs>
      <w:ind w:left="539" w:hanging="539"/>
    </w:pPr>
    <w:rPr>
      <w:rFonts w:cs="Arial"/>
      <w:noProof/>
    </w:rPr>
  </w:style>
  <w:style w:type="paragraph" w:styleId="Sumrio3">
    <w:name w:val="toc 3"/>
    <w:basedOn w:val="Normal"/>
    <w:next w:val="Normal"/>
    <w:autoRedefine/>
    <w:uiPriority w:val="39"/>
    <w:qFormat/>
    <w:rsid w:val="00DE705D"/>
    <w:pPr>
      <w:tabs>
        <w:tab w:val="right" w:leader="dot" w:pos="8505"/>
      </w:tabs>
    </w:pPr>
    <w:rPr>
      <w:rFonts w:ascii="Arial" w:hAnsi="Arial" w:cs="Arial"/>
      <w:b/>
    </w:rPr>
  </w:style>
  <w:style w:type="character" w:styleId="Hyperlink">
    <w:name w:val="Hyperlink"/>
    <w:basedOn w:val="Fontepargpadro"/>
    <w:uiPriority w:val="99"/>
    <w:rsid w:val="00D16655"/>
    <w:rPr>
      <w:color w:val="0000FF"/>
      <w:u w:val="single"/>
    </w:rPr>
  </w:style>
  <w:style w:type="paragraph" w:styleId="ndicedeilustraes">
    <w:name w:val="table of figures"/>
    <w:basedOn w:val="Normal"/>
    <w:next w:val="Normal"/>
    <w:uiPriority w:val="99"/>
    <w:rsid w:val="00D16655"/>
    <w:pPr>
      <w:ind w:left="480" w:hanging="480"/>
    </w:pPr>
  </w:style>
  <w:style w:type="paragraph" w:styleId="Cabealho">
    <w:name w:val="header"/>
    <w:basedOn w:val="Normal"/>
    <w:link w:val="CabealhoChar"/>
    <w:uiPriority w:val="99"/>
    <w:rsid w:val="00DE705D"/>
    <w:pPr>
      <w:tabs>
        <w:tab w:val="center" w:pos="4419"/>
        <w:tab w:val="right" w:pos="8838"/>
      </w:tabs>
    </w:pPr>
  </w:style>
  <w:style w:type="paragraph" w:styleId="Rodap">
    <w:name w:val="footer"/>
    <w:basedOn w:val="Normal"/>
    <w:semiHidden/>
    <w:rsid w:val="00C8155A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semiHidden/>
    <w:rsid w:val="00B265E6"/>
  </w:style>
  <w:style w:type="character" w:styleId="HiperlinkVisitado">
    <w:name w:val="FollowedHyperlink"/>
    <w:basedOn w:val="Fontepargpadro"/>
    <w:semiHidden/>
    <w:rsid w:val="00B26EA1"/>
    <w:rPr>
      <w:color w:val="800080"/>
      <w:u w:val="single"/>
    </w:rPr>
  </w:style>
  <w:style w:type="paragraph" w:customStyle="1" w:styleId="APENDICE">
    <w:name w:val="APENDICE"/>
    <w:basedOn w:val="Ttulo"/>
    <w:next w:val="APNDICE1"/>
    <w:autoRedefine/>
    <w:rsid w:val="0094116B"/>
    <w:pPr>
      <w:pageBreakBefore/>
      <w:spacing w:before="0" w:after="240"/>
      <w:jc w:val="left"/>
    </w:pPr>
    <w:rPr>
      <w:sz w:val="24"/>
    </w:rPr>
  </w:style>
  <w:style w:type="paragraph" w:styleId="Textodenotaderodap">
    <w:name w:val="footnote text"/>
    <w:basedOn w:val="Normal"/>
    <w:semiHidden/>
    <w:rsid w:val="00D63882"/>
    <w:rPr>
      <w:rFonts w:ascii="Arial" w:hAnsi="Arial"/>
      <w:sz w:val="20"/>
      <w:szCs w:val="20"/>
    </w:rPr>
  </w:style>
  <w:style w:type="character" w:styleId="Nmerodelinha">
    <w:name w:val="line number"/>
    <w:basedOn w:val="Fontepargpadro"/>
    <w:semiHidden/>
    <w:rsid w:val="0021479E"/>
  </w:style>
  <w:style w:type="paragraph" w:customStyle="1" w:styleId="NovoEstilo1">
    <w:name w:val="NovoEstilo1"/>
    <w:basedOn w:val="Normal"/>
    <w:semiHidden/>
    <w:rsid w:val="00E414D3"/>
    <w:pPr>
      <w:spacing w:after="240" w:line="480" w:lineRule="auto"/>
    </w:pPr>
    <w:rPr>
      <w:rFonts w:ascii="Arial" w:hAnsi="Arial"/>
      <w:b/>
    </w:rPr>
  </w:style>
  <w:style w:type="character" w:customStyle="1" w:styleId="LegendaChar">
    <w:name w:val="Legenda Char"/>
    <w:basedOn w:val="Fontepargpadro"/>
    <w:link w:val="Legenda"/>
    <w:rsid w:val="003C4BCB"/>
    <w:rPr>
      <w:b/>
      <w:bCs/>
    </w:rPr>
  </w:style>
  <w:style w:type="numbering" w:styleId="111111">
    <w:name w:val="Outline List 2"/>
    <w:basedOn w:val="Semlista"/>
    <w:semiHidden/>
    <w:rsid w:val="002F19C9"/>
    <w:pPr>
      <w:numPr>
        <w:numId w:val="1"/>
      </w:numPr>
    </w:pPr>
  </w:style>
  <w:style w:type="paragraph" w:customStyle="1" w:styleId="Estilo1">
    <w:name w:val="Estilo1"/>
    <w:basedOn w:val="Normal"/>
    <w:next w:val="NovoEstilo1"/>
    <w:semiHidden/>
    <w:rsid w:val="00E414D3"/>
  </w:style>
  <w:style w:type="paragraph" w:customStyle="1" w:styleId="Tabela">
    <w:name w:val="Tabela"/>
    <w:basedOn w:val="Legenda"/>
    <w:semiHidden/>
    <w:rsid w:val="00B40759"/>
    <w:pPr>
      <w:jc w:val="center"/>
    </w:pPr>
    <w:rPr>
      <w:rFonts w:ascii="Arial" w:hAnsi="Arial" w:cs="Arial"/>
      <w:b w:val="0"/>
    </w:rPr>
  </w:style>
  <w:style w:type="paragraph" w:customStyle="1" w:styleId="REFERNCIA">
    <w:name w:val="REFERÊNCIA"/>
    <w:basedOn w:val="Normal"/>
    <w:autoRedefine/>
    <w:rsid w:val="00DE705D"/>
    <w:pPr>
      <w:spacing w:after="240"/>
      <w:ind w:firstLine="0"/>
    </w:pPr>
    <w:rPr>
      <w:b/>
    </w:rPr>
  </w:style>
  <w:style w:type="paragraph" w:customStyle="1" w:styleId="Alinea">
    <w:name w:val="Alinea"/>
    <w:basedOn w:val="Normal"/>
    <w:autoRedefine/>
    <w:rsid w:val="0094116B"/>
    <w:pPr>
      <w:numPr>
        <w:numId w:val="3"/>
      </w:numPr>
      <w:spacing w:before="240" w:after="240"/>
      <w:ind w:left="986" w:hanging="306"/>
    </w:pPr>
    <w:rPr>
      <w:rFonts w:ascii="Arial" w:hAnsi="Arial"/>
    </w:rPr>
  </w:style>
  <w:style w:type="paragraph" w:customStyle="1" w:styleId="Estilo2">
    <w:name w:val="Estilo2"/>
    <w:basedOn w:val="REFERNCIA"/>
    <w:semiHidden/>
    <w:rsid w:val="00BC364B"/>
    <w:rPr>
      <w:rFonts w:cs="Arial"/>
    </w:rPr>
  </w:style>
  <w:style w:type="paragraph" w:customStyle="1" w:styleId="APNDICE1">
    <w:name w:val="APÊNDICE1"/>
    <w:basedOn w:val="Normal"/>
    <w:next w:val="Normal"/>
    <w:autoRedefine/>
    <w:rsid w:val="0094116B"/>
    <w:pPr>
      <w:spacing w:after="240"/>
    </w:pPr>
    <w:rPr>
      <w:rFonts w:ascii="Arial" w:hAnsi="Arial"/>
      <w:b/>
    </w:rPr>
  </w:style>
  <w:style w:type="paragraph" w:styleId="Textodebalo">
    <w:name w:val="Balloon Text"/>
    <w:basedOn w:val="Normal"/>
    <w:semiHidden/>
    <w:rsid w:val="00792E4A"/>
    <w:rPr>
      <w:rFonts w:ascii="Tahoma" w:hAnsi="Tahoma" w:cs="Tahoma"/>
      <w:sz w:val="16"/>
      <w:szCs w:val="16"/>
    </w:rPr>
  </w:style>
  <w:style w:type="paragraph" w:styleId="Sumrio4">
    <w:name w:val="toc 4"/>
    <w:basedOn w:val="Normal"/>
    <w:next w:val="Normal"/>
    <w:autoRedefine/>
    <w:semiHidden/>
    <w:rsid w:val="00AE0A90"/>
    <w:pPr>
      <w:tabs>
        <w:tab w:val="left" w:pos="426"/>
        <w:tab w:val="right" w:leader="dot" w:pos="8505"/>
      </w:tabs>
    </w:pPr>
    <w:rPr>
      <w:rFonts w:ascii="Arial" w:hAnsi="Arial" w:cs="Arial"/>
      <w:noProof/>
    </w:rPr>
  </w:style>
  <w:style w:type="paragraph" w:styleId="Subttulo">
    <w:name w:val="Subtitle"/>
    <w:basedOn w:val="Normal"/>
    <w:autoRedefine/>
    <w:qFormat/>
    <w:rsid w:val="00DE705D"/>
    <w:pPr>
      <w:spacing w:after="60"/>
      <w:jc w:val="center"/>
      <w:outlineLvl w:val="1"/>
    </w:pPr>
    <w:rPr>
      <w:rFonts w:cs="Arial"/>
    </w:rPr>
  </w:style>
  <w:style w:type="paragraph" w:styleId="Sumrio6">
    <w:name w:val="toc 6"/>
    <w:basedOn w:val="Normal"/>
    <w:next w:val="Normal"/>
    <w:autoRedefine/>
    <w:semiHidden/>
    <w:rsid w:val="008603B8"/>
    <w:pPr>
      <w:tabs>
        <w:tab w:val="right" w:leader="dot" w:pos="8505"/>
      </w:tabs>
    </w:pPr>
    <w:rPr>
      <w:rFonts w:ascii="Arial" w:hAnsi="Arial" w:cs="Arial"/>
      <w:noProof/>
    </w:rPr>
  </w:style>
  <w:style w:type="paragraph" w:styleId="Sumrio5">
    <w:name w:val="toc 5"/>
    <w:basedOn w:val="Normal"/>
    <w:next w:val="Normal"/>
    <w:autoRedefine/>
    <w:semiHidden/>
    <w:rsid w:val="008603B8"/>
    <w:pPr>
      <w:tabs>
        <w:tab w:val="left" w:pos="284"/>
        <w:tab w:val="right" w:leader="dot" w:pos="8505"/>
      </w:tabs>
    </w:pPr>
    <w:rPr>
      <w:rFonts w:ascii="Arial" w:hAnsi="Arial" w:cs="Arial"/>
      <w:b/>
      <w:noProof/>
    </w:rPr>
  </w:style>
  <w:style w:type="character" w:styleId="Refdenotaderodap">
    <w:name w:val="footnote reference"/>
    <w:basedOn w:val="Fontepargpadro"/>
    <w:semiHidden/>
    <w:rsid w:val="004F10B6"/>
    <w:rPr>
      <w:vertAlign w:val="superscript"/>
    </w:rPr>
  </w:style>
  <w:style w:type="paragraph" w:styleId="Ttulo">
    <w:name w:val="Title"/>
    <w:basedOn w:val="Normal"/>
    <w:autoRedefine/>
    <w:qFormat/>
    <w:rsid w:val="00DE705D"/>
    <w:pPr>
      <w:spacing w:before="240"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paragraph" w:styleId="MapadoDocumento">
    <w:name w:val="Document Map"/>
    <w:basedOn w:val="Normal"/>
    <w:semiHidden/>
    <w:rsid w:val="00D65709"/>
    <w:pPr>
      <w:shd w:val="clear" w:color="auto" w:fill="000080"/>
    </w:pPr>
    <w:rPr>
      <w:rFonts w:ascii="Tahoma" w:hAnsi="Tahoma" w:cs="Tahoma"/>
      <w:sz w:val="20"/>
      <w:szCs w:val="20"/>
    </w:rPr>
  </w:style>
  <w:style w:type="paragraph" w:customStyle="1" w:styleId="PRE-TEXTO1">
    <w:name w:val="PRE-TEXTO1"/>
    <w:basedOn w:val="APENDICE"/>
    <w:next w:val="Normal"/>
    <w:autoRedefine/>
    <w:rsid w:val="0094116B"/>
    <w:pPr>
      <w:ind w:firstLine="0"/>
      <w:jc w:val="center"/>
    </w:pPr>
  </w:style>
  <w:style w:type="paragraph" w:customStyle="1" w:styleId="ANEXO">
    <w:name w:val="ANEXO"/>
    <w:basedOn w:val="APENDICE"/>
    <w:autoRedefine/>
    <w:rsid w:val="0094116B"/>
  </w:style>
  <w:style w:type="paragraph" w:customStyle="1" w:styleId="ANEXO1">
    <w:name w:val="ANEXO1"/>
    <w:basedOn w:val="APNDICE1"/>
    <w:autoRedefine/>
    <w:rsid w:val="0094116B"/>
  </w:style>
  <w:style w:type="paragraph" w:customStyle="1" w:styleId="Indice">
    <w:name w:val="Indice"/>
    <w:basedOn w:val="APENDICE"/>
    <w:semiHidden/>
    <w:rsid w:val="00EB0F59"/>
    <w:pPr>
      <w:jc w:val="center"/>
    </w:pPr>
  </w:style>
  <w:style w:type="paragraph" w:styleId="Sumrio8">
    <w:name w:val="toc 8"/>
    <w:basedOn w:val="Normal"/>
    <w:next w:val="Normal"/>
    <w:autoRedefine/>
    <w:semiHidden/>
    <w:rsid w:val="00554EA2"/>
    <w:pPr>
      <w:tabs>
        <w:tab w:val="right" w:leader="dot" w:pos="8505"/>
      </w:tabs>
    </w:pPr>
    <w:rPr>
      <w:rFonts w:ascii="Arial" w:hAnsi="Arial" w:cs="Arial"/>
      <w:noProof/>
    </w:rPr>
  </w:style>
  <w:style w:type="paragraph" w:styleId="Sumrio7">
    <w:name w:val="toc 7"/>
    <w:basedOn w:val="Normal"/>
    <w:next w:val="Normal"/>
    <w:autoRedefine/>
    <w:semiHidden/>
    <w:rsid w:val="00EB0F59"/>
    <w:pPr>
      <w:tabs>
        <w:tab w:val="right" w:leader="dot" w:pos="8505"/>
      </w:tabs>
    </w:pPr>
    <w:rPr>
      <w:rFonts w:ascii="Arial" w:hAnsi="Arial" w:cs="Arial"/>
      <w:b/>
      <w:noProof/>
    </w:rPr>
  </w:style>
  <w:style w:type="paragraph" w:styleId="Sumrio9">
    <w:name w:val="toc 9"/>
    <w:basedOn w:val="Normal"/>
    <w:next w:val="Normal"/>
    <w:autoRedefine/>
    <w:semiHidden/>
    <w:rsid w:val="00554EA2"/>
    <w:pPr>
      <w:tabs>
        <w:tab w:val="right" w:leader="dot" w:pos="8505"/>
      </w:tabs>
    </w:pPr>
    <w:rPr>
      <w:rFonts w:ascii="Arial" w:hAnsi="Arial" w:cs="Arial"/>
      <w:b/>
      <w:noProof/>
    </w:rPr>
  </w:style>
  <w:style w:type="paragraph" w:customStyle="1" w:styleId="GLOSSRIO">
    <w:name w:val="GLOSSÁRIO"/>
    <w:basedOn w:val="REFERNCIA"/>
    <w:autoRedefine/>
    <w:rsid w:val="0094116B"/>
    <w:pPr>
      <w:pageBreakBefore/>
    </w:pPr>
  </w:style>
  <w:style w:type="paragraph" w:customStyle="1" w:styleId="EstiloTrabalhoCentralizado">
    <w:name w:val="Estilo Trabalho + Centralizado"/>
    <w:basedOn w:val="Normal"/>
    <w:autoRedefine/>
    <w:rsid w:val="00DE705D"/>
    <w:pPr>
      <w:spacing w:before="240" w:after="240"/>
      <w:ind w:firstLine="0"/>
      <w:jc w:val="center"/>
    </w:pPr>
    <w:rPr>
      <w:b/>
      <w:bCs/>
      <w:sz w:val="28"/>
      <w:szCs w:val="28"/>
    </w:rPr>
  </w:style>
  <w:style w:type="paragraph" w:customStyle="1" w:styleId="EstiloTrabalhoCentralizado1">
    <w:name w:val="Estilo Trabalho + Centralizado1"/>
    <w:basedOn w:val="Normal"/>
    <w:autoRedefine/>
    <w:rsid w:val="0094116B"/>
    <w:pPr>
      <w:spacing w:after="120"/>
      <w:ind w:firstLine="0"/>
      <w:jc w:val="center"/>
    </w:pPr>
    <w:rPr>
      <w:b/>
      <w:bCs/>
      <w:sz w:val="28"/>
      <w:szCs w:val="20"/>
    </w:rPr>
  </w:style>
  <w:style w:type="paragraph" w:customStyle="1" w:styleId="FIGURA">
    <w:name w:val="FIGURA"/>
    <w:basedOn w:val="Normal"/>
    <w:next w:val="Normal"/>
    <w:link w:val="FIGURAChar"/>
    <w:autoRedefine/>
    <w:rsid w:val="0094116B"/>
    <w:pPr>
      <w:spacing w:after="120"/>
      <w:jc w:val="center"/>
    </w:pPr>
    <w:rPr>
      <w:rFonts w:cs="Arial"/>
      <w:sz w:val="22"/>
      <w:szCs w:val="22"/>
    </w:rPr>
  </w:style>
  <w:style w:type="paragraph" w:customStyle="1" w:styleId="TABELA0">
    <w:name w:val="TABELA"/>
    <w:basedOn w:val="Normal"/>
    <w:next w:val="Normal"/>
    <w:autoRedefine/>
    <w:rsid w:val="00DE705D"/>
    <w:pPr>
      <w:ind w:firstLine="0"/>
      <w:jc w:val="center"/>
    </w:pPr>
    <w:rPr>
      <w:rFonts w:cs="Arial"/>
      <w:sz w:val="22"/>
      <w:szCs w:val="22"/>
    </w:rPr>
  </w:style>
  <w:style w:type="paragraph" w:styleId="Remissivo1">
    <w:name w:val="index 1"/>
    <w:basedOn w:val="Normal"/>
    <w:next w:val="Normal"/>
    <w:autoRedefine/>
    <w:semiHidden/>
    <w:rsid w:val="009060D4"/>
    <w:pPr>
      <w:ind w:left="240" w:hanging="240"/>
    </w:pPr>
  </w:style>
  <w:style w:type="character" w:customStyle="1" w:styleId="FIGURAChar">
    <w:name w:val="FIGURA Char"/>
    <w:basedOn w:val="Fontepargpadro"/>
    <w:link w:val="FIGURA"/>
    <w:rsid w:val="0094116B"/>
    <w:rPr>
      <w:rFonts w:cs="Arial"/>
      <w:sz w:val="22"/>
      <w:szCs w:val="22"/>
    </w:rPr>
  </w:style>
  <w:style w:type="paragraph" w:styleId="Remissivo2">
    <w:name w:val="index 2"/>
    <w:basedOn w:val="Normal"/>
    <w:next w:val="Normal"/>
    <w:autoRedefine/>
    <w:semiHidden/>
    <w:rsid w:val="003C13C3"/>
    <w:pPr>
      <w:ind w:left="480" w:hanging="240"/>
    </w:pPr>
  </w:style>
  <w:style w:type="character" w:customStyle="1" w:styleId="CabealhoChar">
    <w:name w:val="Cabeçalho Char"/>
    <w:basedOn w:val="Fontepargpadro"/>
    <w:link w:val="Cabealho"/>
    <w:uiPriority w:val="99"/>
    <w:rsid w:val="00DE705D"/>
    <w:rPr>
      <w:sz w:val="24"/>
      <w:szCs w:val="24"/>
    </w:rPr>
  </w:style>
  <w:style w:type="paragraph" w:styleId="Recuodecorpodetexto2">
    <w:name w:val="Body Text Indent 2"/>
    <w:basedOn w:val="Normal"/>
    <w:link w:val="Recuodecorpodetexto2Char"/>
    <w:autoRedefine/>
    <w:rsid w:val="0094116B"/>
    <w:pPr>
      <w:spacing w:after="120"/>
      <w:ind w:left="284" w:firstLine="0"/>
    </w:pPr>
  </w:style>
  <w:style w:type="paragraph" w:customStyle="1" w:styleId="PRE-TEXTO">
    <w:name w:val="PRE-TEXTO"/>
    <w:basedOn w:val="PRE-TEXTO1"/>
    <w:next w:val="PRE-TEXTO1"/>
    <w:autoRedefine/>
    <w:rsid w:val="0094116B"/>
  </w:style>
  <w:style w:type="paragraph" w:styleId="Pr-formataoHTML">
    <w:name w:val="HTML Preformatted"/>
    <w:basedOn w:val="Normal"/>
    <w:semiHidden/>
    <w:rsid w:val="002F1D77"/>
    <w:rPr>
      <w:rFonts w:ascii="Courier New" w:hAnsi="Courier New" w:cs="Courier New"/>
      <w:sz w:val="20"/>
      <w:szCs w:val="20"/>
    </w:rPr>
  </w:style>
  <w:style w:type="paragraph" w:customStyle="1" w:styleId="EstiloArial11ptJustificadoEspaamentoentrelinhas15lin">
    <w:name w:val="Estilo Arial 11 pt Justificado Espaçamento entre linhas:  15 lin..."/>
    <w:basedOn w:val="Normal"/>
    <w:semiHidden/>
    <w:rsid w:val="008D1AEF"/>
    <w:rPr>
      <w:rFonts w:ascii="Arial" w:hAnsi="Arial"/>
      <w:sz w:val="22"/>
      <w:szCs w:val="20"/>
    </w:rPr>
  </w:style>
  <w:style w:type="character" w:customStyle="1" w:styleId="Recuodecorpodetexto2Char">
    <w:name w:val="Recuo de corpo de texto 2 Char"/>
    <w:basedOn w:val="Fontepargpadro"/>
    <w:link w:val="Recuodecorpodetexto2"/>
    <w:rsid w:val="0094116B"/>
    <w:rPr>
      <w:sz w:val="24"/>
      <w:szCs w:val="24"/>
    </w:rPr>
  </w:style>
  <w:style w:type="paragraph" w:customStyle="1" w:styleId="TABELA1">
    <w:name w:val="TABELA1"/>
    <w:basedOn w:val="TABELA0"/>
    <w:autoRedefine/>
    <w:qFormat/>
    <w:rsid w:val="00DE705D"/>
    <w:pPr>
      <w:ind w:left="1418" w:hanging="1418"/>
      <w:jc w:val="both"/>
    </w:pPr>
  </w:style>
  <w:style w:type="paragraph" w:customStyle="1" w:styleId="CONTRACAPA">
    <w:name w:val="CONTRACAPA"/>
    <w:basedOn w:val="APENDICE"/>
    <w:autoRedefine/>
    <w:rsid w:val="0094116B"/>
    <w:pPr>
      <w:jc w:val="center"/>
    </w:pPr>
  </w:style>
  <w:style w:type="paragraph" w:styleId="Recuodecorpodetexto3">
    <w:name w:val="Body Text Indent 3"/>
    <w:basedOn w:val="Normal"/>
    <w:link w:val="Recuodecorpodetexto3Char"/>
    <w:autoRedefine/>
    <w:rsid w:val="0094116B"/>
    <w:pPr>
      <w:spacing w:after="120"/>
      <w:ind w:left="284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rsid w:val="0094116B"/>
    <w:rPr>
      <w:sz w:val="16"/>
      <w:szCs w:val="16"/>
    </w:rPr>
  </w:style>
  <w:style w:type="paragraph" w:customStyle="1" w:styleId="EstiloCentralizado">
    <w:name w:val="Estilo Centralizado"/>
    <w:basedOn w:val="Normal"/>
    <w:autoRedefine/>
    <w:rsid w:val="0094116B"/>
    <w:pPr>
      <w:spacing w:before="360" w:after="360"/>
      <w:ind w:firstLine="0"/>
      <w:jc w:val="center"/>
    </w:pPr>
    <w:rPr>
      <w:szCs w:val="20"/>
    </w:rPr>
  </w:style>
  <w:style w:type="paragraph" w:customStyle="1" w:styleId="Frmula">
    <w:name w:val="Fórmula"/>
    <w:basedOn w:val="Normal"/>
    <w:next w:val="Corpodetexto"/>
    <w:autoRedefine/>
    <w:rsid w:val="0094116B"/>
    <w:pPr>
      <w:tabs>
        <w:tab w:val="right" w:pos="8505"/>
      </w:tabs>
      <w:spacing w:before="240"/>
      <w:ind w:left="851" w:firstLine="0"/>
    </w:pPr>
    <w:rPr>
      <w:szCs w:val="20"/>
    </w:rPr>
  </w:style>
  <w:style w:type="paragraph" w:styleId="Corpodetexto">
    <w:name w:val="Body Text"/>
    <w:basedOn w:val="Normal"/>
    <w:link w:val="CorpodetextoChar"/>
    <w:autoRedefine/>
    <w:rsid w:val="0094116B"/>
    <w:pPr>
      <w:spacing w:after="120"/>
    </w:pPr>
  </w:style>
  <w:style w:type="character" w:customStyle="1" w:styleId="CorpodetextoChar">
    <w:name w:val="Corpo de texto Char"/>
    <w:basedOn w:val="Fontepargpadro"/>
    <w:link w:val="Corpodetexto"/>
    <w:rsid w:val="0094116B"/>
    <w:rPr>
      <w:sz w:val="24"/>
      <w:szCs w:val="24"/>
    </w:rPr>
  </w:style>
  <w:style w:type="paragraph" w:customStyle="1" w:styleId="RefBib">
    <w:name w:val="RefBib"/>
    <w:basedOn w:val="Normal"/>
    <w:autoRedefine/>
    <w:rsid w:val="00DE705D"/>
    <w:pPr>
      <w:spacing w:after="240"/>
      <w:ind w:firstLine="0"/>
      <w:contextualSpacing/>
    </w:pPr>
  </w:style>
  <w:style w:type="paragraph" w:styleId="CabealhodoSumrio">
    <w:name w:val="TOC Heading"/>
    <w:basedOn w:val="Ttulo1"/>
    <w:next w:val="Normal"/>
    <w:uiPriority w:val="39"/>
    <w:qFormat/>
    <w:rsid w:val="006B2D4E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en-US"/>
    </w:rPr>
  </w:style>
  <w:style w:type="paragraph" w:customStyle="1" w:styleId="fontedefigura">
    <w:name w:val="fonte de figura"/>
    <w:basedOn w:val="Normal"/>
    <w:autoRedefine/>
    <w:rsid w:val="0094116B"/>
    <w:pPr>
      <w:ind w:firstLine="0"/>
      <w:jc w:val="center"/>
    </w:pPr>
    <w:rPr>
      <w:sz w:val="22"/>
    </w:rPr>
  </w:style>
  <w:style w:type="paragraph" w:styleId="Bibliografia">
    <w:name w:val="Bibliography"/>
    <w:basedOn w:val="Normal"/>
    <w:next w:val="Normal"/>
    <w:uiPriority w:val="37"/>
    <w:unhideWhenUsed/>
    <w:rsid w:val="000E42B1"/>
  </w:style>
  <w:style w:type="paragraph" w:styleId="PargrafodaLista">
    <w:name w:val="List Paragraph"/>
    <w:basedOn w:val="Normal"/>
    <w:uiPriority w:val="34"/>
    <w:qFormat/>
    <w:rsid w:val="001B4F83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6481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8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footer" Target="footer4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hyperlink" Target="http://www.britannica.com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github.com/plataformatec/devise" TargetMode="External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wikipedia.org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oter" Target="footer3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://rubydoc.info/gems/twitter" TargetMode="External"/><Relationship Id="rId1" Type="http://schemas.openxmlformats.org/officeDocument/2006/relationships/hyperlink" Target="https://github.com/jnunemaker/twitter/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Luciano\TCC\MODELO%20MONOGRAFIA%20TCC%20ETEP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>
  <b:Source>
    <b:Tag>Red11</b:Tag>
    <b:SourceType>InternetSite</b:SourceType>
    <b:Guid>{F8F5E6D8-48D1-4052-8707-D7FBCCE258A1}</b:Guid>
    <b:LCID>0</b:LCID>
    <b:Author>
      <b:Author>
        <b:NameList>
          <b:Person>
            <b:Last>Terra</b:Last>
            <b:First>Redação</b:First>
          </b:Person>
        </b:NameList>
      </b:Author>
    </b:Author>
    <b:Title>Internet 10 anos</b:Title>
    <b:InternetSiteTitle>Terra</b:InternetSiteTitle>
    <b:YearAccessed>2011</b:YearAccessed>
    <b:MonthAccessed>junho</b:MonthAccessed>
    <b:DayAccessed>08</b:DayAccessed>
    <b:URL>http://tecnologia.terra.com.br/internet10anos/interna/0,,OI541825-EI5026,00.html</b:URL>
    <b:Year>2010</b:Year>
    <b:RefOrder>7</b:RefOrder>
  </b:Source>
  <b:Source>
    <b:Tag>Raq09</b:Tag>
    <b:SourceType>Book</b:SourceType>
    <b:Guid>{69A22AD6-DD74-4EBC-82E0-163768651EF8}</b:Guid>
    <b:LCID>0</b:LCID>
    <b:Author>
      <b:Author>
        <b:NameList>
          <b:Person>
            <b:Last>Recuero</b:Last>
            <b:First>Raquel</b:First>
            <b:Middle>da Cunha</b:Middle>
          </b:Person>
        </b:NameList>
      </b:Author>
    </b:Author>
    <b:Title>Redes Sociais na Internet</b:Title>
    <b:Year>2009</b:Year>
    <b:City>Porto Alegre</b:City>
    <b:Publisher>Sulina</b:Publisher>
    <b:Edition>1</b:Edition>
    <b:RefOrder>8</b:RefOrder>
  </b:Source>
  <b:Source>
    <b:Tag>DEI04</b:Tag>
    <b:SourceType>Book</b:SourceType>
    <b:Guid>{E38BD3D9-2513-4430-8260-72686893DAB4}</b:Guid>
    <b:LCID>0</b:LCID>
    <b:Author>
      <b:Author>
        <b:NameList>
          <b:Person>
            <b:Last>DEITEL</b:Last>
            <b:First>Harvey</b:First>
            <b:Middle>M.</b:Middle>
          </b:Person>
          <b:Person>
            <b:Last>DEITEL</b:Last>
            <b:First>Paul</b:First>
            <b:Middle>J.</b:Middle>
          </b:Person>
          <b:Person>
            <b:Last>NIETO</b:Last>
            <b:First>Tem</b:First>
            <b:Middle>R.</b:Middle>
          </b:Person>
        </b:NameList>
      </b:Author>
    </b:Author>
    <b:Title>Visual Basic .NET – Como programar</b:Title>
    <b:Year>2004</b:Year>
    <b:City>São Paulo</b:City>
    <b:Publisher>Pearson Education</b:Publisher>
    <b:Edition>2</b:Edition>
    <b:RefOrder>2</b:RefOrder>
  </b:Source>
  <b:Source>
    <b:Tag>MAR11</b:Tag>
    <b:SourceType>JournalArticle</b:SourceType>
    <b:Guid>{11AF4F21-C869-46D4-9564-B9C71FE7B3AB}</b:Guid>
    <b:LCID>0</b:LCID>
    <b:Author>
      <b:Author>
        <b:NameList>
          <b:Person>
            <b:Last>MARTELETO</b:Last>
            <b:First>Regina</b:First>
            <b:Middle>Maria</b:Middle>
          </b:Person>
        </b:NameList>
      </b:Author>
    </b:Author>
    <b:Title>Análise de redes sociais: aplicação nos estudos de transferência da informação</b:Title>
    <b:Year>2011</b:Year>
    <b:City>Brasília</b:City>
    <b:Month>jan/abr</b:Month>
    <b:Pages>71-81</b:Pages>
    <b:Volume>30</b:Volume>
    <b:Issue>1</b:Issue>
    <b:RefOrder>21</b:RefOrder>
  </b:Source>
  <b:Source>
    <b:Tag>WAS09</b:Tag>
    <b:SourceType>BookSection</b:SourceType>
    <b:Guid>{2D3BC11A-F21E-4EF2-9884-FB98FDD944AE}</b:Guid>
    <b:LCID>0</b:LCID>
    <b:Author>
      <b:Author>
        <b:NameList>
          <b:Person>
            <b:Last>WASSERMAN</b:Last>
            <b:First>S.</b:First>
          </b:Person>
          <b:Person>
            <b:Last>FAUST</b:Last>
            <b:First>K.</b:First>
          </b:Person>
        </b:NameList>
      </b:Author>
      <b:BookAuthor>
        <b:NameList>
          <b:Person>
            <b:Last>Recuero</b:Last>
            <b:First>Raquel</b:First>
            <b:Middle>da Cunha</b:Middle>
          </b:Person>
        </b:NameList>
      </b:BookAuthor>
    </b:Author>
    <b:Title>Social Network Analysis. Methods and Applications</b:Title>
    <b:City>Porto Alegre</b:City>
    <b:Year>2009</b:Year>
    <b:BookTitle>Redes Sociais na Internet</b:BookTitle>
    <b:Publisher>Sulina</b:Publisher>
    <b:Edition>2</b:Edition>
    <b:Pages>24</b:Pages>
    <b:RefOrder>22</b:RefOrder>
  </b:Source>
  <b:Source>
    <b:Tag>BAR09</b:Tag>
    <b:SourceType>BookSection</b:SourceType>
    <b:Guid>{896270B7-96C2-4456-9AA7-D39FC6C4D760}</b:Guid>
    <b:LCID>0</b:LCID>
    <b:Author>
      <b:Author>
        <b:NameList>
          <b:Person>
            <b:Last>BARAN</b:Last>
            <b:First>Paul.</b:First>
          </b:Person>
        </b:NameList>
      </b:Author>
      <b:BookAuthor>
        <b:NameList>
          <b:Person>
            <b:Last>Recuero</b:Last>
            <b:First>Raquel</b:First>
            <b:Middle>da Cunha</b:Middle>
          </b:Person>
        </b:NameList>
      </b:BookAuthor>
    </b:Author>
    <b:Title>On Distributed Communications Networks</b:Title>
    <b:BookTitle>Redes Sociais na Internet</b:BookTitle>
    <b:Year>2009</b:Year>
    <b:City>Porto Alegre</b:City>
    <b:Publisher>Sulina</b:Publisher>
    <b:Edition>1</b:Edition>
    <b:Pages>56</b:Pages>
    <b:RefOrder>23</b:RefOrder>
  </b:Source>
  <b:Source>
    <b:Tag>Mis09</b:Tag>
    <b:SourceType>JournalArticle</b:SourceType>
    <b:Guid>{0A2FFF07-DC0E-4B9A-A62D-BD91E54ABD30}</b:Guid>
    <b:LCID>0</b:LCID>
    <b:Author>
      <b:Author>
        <b:NameList>
          <b:Person>
            <b:Last>Cardozo</b:Last>
            <b:First>Missila</b:First>
            <b:Middle>Loures</b:Middle>
          </b:Person>
        </b:NameList>
      </b:Author>
    </b:Author>
    <b:Title>Twitter: Microblog e Rede Social</b:Title>
    <b:Year>2009</b:Year>
    <b:Volume>4</b:Volume>
    <b:JournalName>caderno.com</b:JournalName>
    <b:Month>2º Semestre</b:Month>
    <b:Issue>2</b:Issue>
    <b:RefOrder>10</b:RefOrder>
  </b:Source>
  <b:Source>
    <b:Tag>Sch07</b:Tag>
    <b:SourceType>JournalArticle</b:SourceType>
    <b:Guid>{64718715-0565-4050-B8C4-65DBCDB21E2E}</b:Guid>
    <b:LCID>0</b:LCID>
    <b:Author>
      <b:Author>
        <b:NameList>
          <b:Person>
            <b:Last>Schmidt</b:Last>
            <b:First>Jan</b:First>
            <b:Middle>Hinrik</b:Middle>
          </b:Person>
        </b:NameList>
      </b:Author>
    </b:Author>
    <b:Title>Blogging practices: An analytical framework</b:Title>
    <b:JournalName>Journal of Computer-Mediated Communication</b:JournalName>
    <b:Year>2007</b:Year>
    <b:Volume>12</b:Volume>
    <b:Issue>13</b:Issue>
    <b:RefOrder>9</b:RefOrder>
  </b:Source>
  <b:Source>
    <b:Tag>Twi11</b:Tag>
    <b:SourceType>InternetSite</b:SourceType>
    <b:Guid>{BE662F3E-C162-4957-A3C7-7D1E6CA700C2}</b:Guid>
    <b:LCID>0</b:LCID>
    <b:Author>
      <b:Author>
        <b:NameList>
          <b:Person>
            <b:Last>Twitter</b:Last>
          </b:Person>
        </b:NameList>
      </b:Author>
    </b:Author>
    <b:Title>Sobre o Twitter</b:Title>
    <b:InternetSiteTitle>Twitter</b:InternetSiteTitle>
    <b:YearAccessed>2011</b:YearAccessed>
    <b:MonthAccessed>julho</b:MonthAccessed>
    <b:DayAccessed>5</b:DayAccessed>
    <b:URL>http://twitter.com/about</b:URL>
    <b:Year>2011</b:Year>
    <b:RefOrder>24</b:RefOrder>
  </b:Source>
  <b:Source>
    <b:Tag>Jos07</b:Tag>
    <b:SourceType>InternetSite</b:SourceType>
    <b:Guid>{0B1C645B-29CB-4BE1-A323-A581B54EAA0E}</b:Guid>
    <b:LCID>0</b:LCID>
    <b:Author>
      <b:Author>
        <b:NameList>
          <b:Person>
            <b:Last>Orihuela</b:Last>
            <b:First>Jose</b:First>
            <b:Middle>Luis</b:Middle>
          </b:Person>
        </b:NameList>
      </b:Author>
    </b:Author>
    <b:Title>Twitter y el boom del microblogging</b:Title>
    <b:Year>2007</b:Year>
    <b:YearAccessed>2011</b:YearAccessed>
    <b:MonthAccessed>julho</b:MonthAccessed>
    <b:DayAccessed>7</b:DayAccessed>
    <b:URL>http://portal.educ.ar/debates/educacionytic/super-sitios/twitter-y-el-boom-del-microblo.php</b:URL>
    <b:InternetSiteTitle>Portal Educ.ar</b:InternetSiteTitle>
    <b:RefOrder>25</b:RefOrder>
  </b:Source>
  <b:Source>
    <b:Tag>Ale10</b:Tag>
    <b:SourceType>InternetSite</b:SourceType>
    <b:Guid>{CAD49592-5A2D-46E2-AEA6-EBC17F3C3F59}</b:Guid>
    <b:LCID>0</b:LCID>
    <b:Author>
      <b:Author>
        <b:NameList>
          <b:Person>
            <b:Last>Versignassi</b:Last>
            <b:First>Alexandre</b:First>
          </b:Person>
        </b:NameList>
      </b:Author>
    </b:Author>
    <b:Title>República do Twitter</b:Title>
    <b:InternetSiteTitle>Super Interessante</b:InternetSiteTitle>
    <b:Year>2010</b:Year>
    <b:YearAccessed>2011</b:YearAccessed>
    <b:MonthAccessed>julho</b:MonthAccessed>
    <b:DayAccessed>7</b:DayAccessed>
    <b:URL>http://super.abril.com.br/alimentacao/republica-twitter-544297.shtml</b:URL>
    <b:RefOrder>26</b:RefOrder>
  </b:Source>
  <b:Source>
    <b:Tag>Twi111</b:Tag>
    <b:SourceType>InternetSite</b:SourceType>
    <b:Guid>{8B9117F1-2BEF-436E-9689-F3273A1A57FC}</b:Guid>
    <b:LCID>0</b:LCID>
    <b:Author>
      <b:Author>
        <b:NameList>
          <b:Person>
            <b:Last>Twitter</b:Last>
          </b:Person>
        </b:NameList>
      </b:Author>
    </b:Author>
    <b:Title>#numbers</b:Title>
    <b:InternetSiteTitle>Twitter Blog</b:InternetSiteTitle>
    <b:Year>2011</b:Year>
    <b:YearAccessed>2011</b:YearAccessed>
    <b:MonthAccessed>julho</b:MonthAccessed>
    <b:DayAccessed>7</b:DayAccessed>
    <b:URL>http://blog.twitter.com/2011/03/numbers.html</b:URL>
    <b:RefOrder>27</b:RefOrder>
  </b:Source>
  <b:Source>
    <b:Tag>Bul09</b:Tag>
    <b:SourceType>InternetSite</b:SourceType>
    <b:Guid>{A8AF870E-EC0B-47B5-9F69-FD5D7A1F827E}</b:Guid>
    <b:LCID>0</b:LCID>
    <b:Author>
      <b:Author>
        <b:NameList>
          <b:Person>
            <b:Last>Bullet</b:Last>
          </b:Person>
        </b:NameList>
      </b:Author>
    </b:Author>
    <b:Year>2009</b:Year>
    <b:URL>http://pt.scribd.com/doc/16042227/Twitter-no-Brasil</b:URL>
    <b:YearAccessed>2011</b:YearAccessed>
    <b:MonthAccessed>julho</b:MonthAccessed>
    <b:DayAccessed>12</b:DayAccessed>
    <b:RefOrder>28</b:RefOrder>
  </b:Source>
  <b:Source>
    <b:Tag>Mar09</b:Tag>
    <b:SourceType>InternetSite</b:SourceType>
    <b:Guid>{71E8B919-0164-4F00-B46E-35EEAE382A0E}</b:Guid>
    <b:LCID>0</b:LCID>
    <b:Author>
      <b:Author>
        <b:NameList>
          <b:Person>
            <b:Last>Lang</b:Last>
            <b:First>Marina</b:First>
          </b:Person>
        </b:NameList>
      </b:Author>
    </b:Author>
    <b:InternetSiteTitle>Folha.com</b:InternetSiteTitle>
    <b:Year>2009</b:Year>
    <b:YearAccessed>2011</b:YearAccessed>
    <b:MonthAccessed>julho</b:MonthAccessed>
    <b:DayAccessed>12</b:DayAccessed>
    <b:URL>http://www1.folha.uol.com.br/folha/informatica/ult124u565461.shtml</b:URL>
    <b:RefOrder>11</b:RefOrder>
  </b:Source>
  <b:Source>
    <b:Tag>Rei11</b:Tag>
    <b:SourceType>Book</b:SourceType>
    <b:Guid>{D7A8535E-F917-4680-BC2E-3221BAC270FB}</b:Guid>
    <b:LCID>0</b:LCID>
    <b:Author>
      <b:Author>
        <b:NameList>
          <b:Person>
            <b:Last>Reid</b:Last>
            <b:First>Jon</b:First>
          </b:Person>
        </b:NameList>
      </b:Author>
    </b:Author>
    <b:Title>jQuery Mobile</b:Title>
    <b:Year>2011</b:Year>
    <b:City>Sebastopol</b:City>
    <b:Publisher>O'Reilly Media</b:Publisher>
    <b:Edition>1</b:Edition>
    <b:RefOrder>18</b:RefOrder>
  </b:Source>
  <b:Source>
    <b:Tag>Mob10</b:Tag>
    <b:SourceType>InternetSite</b:SourceType>
    <b:Guid>{FC0B142C-7711-492E-A04E-837263A61F28}</b:Guid>
    <b:LCID>0</b:LCID>
    <b:Title>jQuery Mobile</b:Title>
    <b:Year>2010</b:Year>
    <b:InternetSiteTitle>jQuery Mobile Framework</b:InternetSiteTitle>
    <b:YearAccessed>2011</b:YearAccessed>
    <b:MonthAccessed>julho</b:MonthAccessed>
    <b:DayAccessed>18</b:DayAccessed>
    <b:URL>http://jquerymobile.com/gbs/</b:URL>
    <b:RefOrder>29</b:RefOrder>
  </b:Source>
  <b:Source>
    <b:Tag>Res10</b:Tag>
    <b:SourceType>InternetSite</b:SourceType>
    <b:Guid>{92468DEF-06BE-46D3-9F91-822325C3EBD9}</b:Guid>
    <b:LCID>0</b:LCID>
    <b:Author>
      <b:Author>
        <b:NameList>
          <b:Person>
            <b:Last>Resig</b:Last>
            <b:First>John</b:First>
          </b:Person>
        </b:NameList>
      </b:Author>
    </b:Author>
    <b:Title>Testing Mobile JavaScript</b:Title>
    <b:Year>2010</b:Year>
    <b:YearAccessed>2011</b:YearAccessed>
    <b:MonthAccessed>julho</b:MonthAccessed>
    <b:DayAccessed>19</b:DayAccessed>
    <b:URL>http://www.slideshare.net/jeresig/testing-mobile-javascript?from=ss_embed</b:URL>
    <b:RefOrder>30</b:RefOrder>
  </b:Source>
  <b:Source>
    <b:Tag>Lau11</b:Tag>
    <b:SourceType>InternetSite</b:SourceType>
    <b:Guid>{2FBC6E07-F189-4CE3-9D6A-3C71674BED19}</b:Guid>
    <b:LCID>0</b:LCID>
    <b:Author>
      <b:Author>
        <b:NameList>
          <b:Person>
            <b:Last>Stokar</b:Last>
            <b:First>Laura</b:First>
          </b:Person>
        </b:NameList>
      </b:Author>
    </b:Author>
    <b:Title>What is jQuery Mobile?</b:Title>
    <b:InternetSiteTitle>The Archer Group</b:InternetSiteTitle>
    <b:Year>2011</b:Year>
    <b:YearAccessed>2011</b:YearAccessed>
    <b:MonthAccessed>julho</b:MonthAccessed>
    <b:DayAccessed>20</b:DayAccessed>
    <b:URL>http://www.archer-group.com/development/what-is-jquery-mobile</b:URL>
    <b:RefOrder>19</b:RefOrder>
  </b:Source>
  <b:Source>
    <b:Tag>JrC10</b:Tag>
    <b:SourceType>Book</b:SourceType>
    <b:Guid>{6CE1CE30-7710-48A3-BE37-2DAB1A8DC52F}</b:Guid>
    <b:LCID>0</b:LCID>
    <b:Author>
      <b:Author>
        <b:NameList>
          <b:Person>
            <b:Last>Jr.</b:Last>
            <b:First>Cloves</b:First>
            <b:Middle>Carneiro</b:Middle>
          </b:Person>
          <b:Person>
            <b:Last>Barazi</b:Last>
            <b:First>Rida</b:First>
            <b:Middle>Al</b:Middle>
          </b:Person>
        </b:NameList>
      </b:Author>
    </b:Author>
    <b:Title>Beginning Rails 3</b:Title>
    <b:Year>2010</b:Year>
    <b:City>New York</b:City>
    <b:Publisher>Apress</b:Publisher>
    <b:RefOrder>15</b:RefOrder>
  </b:Source>
  <b:Source>
    <b:Tag>Ala05</b:Tag>
    <b:SourceType>Book</b:SourceType>
    <b:Guid>{64EB53E7-9BA0-4DD3-8707-36C77BCE52D5}</b:Guid>
    <b:LCID>0</b:LCID>
    <b:Author>
      <b:Author>
        <b:NameList>
          <b:Person>
            <b:Last>Koch</b:Last>
            <b:First>Alan</b:First>
            <b:Middle>S.</b:Middle>
          </b:Person>
        </b:NameList>
      </b:Author>
    </b:Author>
    <b:Title>Agile Software Development - Evaluating the Methods for Your Organization</b:Title>
    <b:Year>2005</b:Year>
    <b:City>Norwood</b:City>
    <b:Publisher>Artech House</b:Publisher>
    <b:RefOrder>13</b:RefOrder>
  </b:Source>
  <b:Source>
    <b:Tag>Rub09</b:Tag>
    <b:SourceType>Book</b:SourceType>
    <b:Guid>{45506420-6CCF-4284-AE7C-874060C64812}</b:Guid>
    <b:LCID>0</b:LCID>
    <b:Author>
      <b:Author>
        <b:NameList>
          <b:Person>
            <b:Last>Ruby</b:Last>
            <b:First>Sam</b:First>
          </b:Person>
          <b:Person>
            <b:Last>Thomas</b:Last>
            <b:First>Dave</b:First>
          </b:Person>
          <b:Person>
            <b:Last>Hansson</b:Last>
            <b:First>David</b:First>
            <b:Middle>Heinemeier</b:Middle>
          </b:Person>
        </b:NameList>
      </b:Author>
    </b:Author>
    <b:Title>Agile Web Development with Rails</b:Title>
    <b:Year>2009</b:Year>
    <b:City>Dallas</b:City>
    <b:Publisher>The Pragmatic Bookshelf</b:Publisher>
    <b:Edition>3</b:Edition>
    <b:RefOrder>14</b:RefOrder>
  </b:Source>
  <b:Source>
    <b:Tag>Jus07</b:Tag>
    <b:SourceType>Book</b:SourceType>
    <b:Guid>{09194D64-53A3-486A-A1AB-CC2E1E07441F}</b:Guid>
    <b:LCID>0</b:LCID>
    <b:Author>
      <b:Author>
        <b:NameList>
          <b:Person>
            <b:Last>Williams</b:Last>
            <b:First>Justin</b:First>
          </b:Person>
        </b:NameList>
      </b:Author>
    </b:Author>
    <b:Title>Rails Solutions - Ruby On Rails Made Easy</b:Title>
    <b:Year>2007</b:Year>
    <b:City>New York</b:City>
    <b:Publisher>Friendsof</b:Publisher>
    <b:RefOrder>16</b:RefOrder>
  </b:Source>
  <b:Source>
    <b:Tag>Ken01</b:Tag>
    <b:SourceType>InternetSite</b:SourceType>
    <b:Guid>{9074FA38-5E2E-4801-A996-62D0EA6BAC36}</b:Guid>
    <b:LCID>0</b:LCID>
    <b:Year>2001</b:Year>
    <b:InternetSiteTitle>Manifesto para Desenvolvimento Ágil de Software</b:InternetSiteTitle>
    <b:YearAccessed>2011</b:YearAccessed>
    <b:MonthAccessed>julho</b:MonthAccessed>
    <b:DayAccessed>24</b:DayAccessed>
    <b:URL>http://www.agilemanifesto.org/iso/ptbr/</b:URL>
    <b:RefOrder>31</b:RefOrder>
  </b:Source>
  <b:Source>
    <b:Tag>Jef08</b:Tag>
    <b:SourceType>Book</b:SourceType>
    <b:Guid>{11BFEA72-D801-43C8-8F99-865A1900BBAF}</b:Guid>
    <b:LCID>0</b:LCID>
    <b:Author>
      <b:Author>
        <b:NameList>
          <b:Person>
            <b:Last>Younker</b:Last>
            <b:First>Jeff</b:First>
          </b:Person>
        </b:NameList>
      </b:Author>
    </b:Author>
    <b:Title>Foundations of Agile Python Development</b:Title>
    <b:Year>2008</b:Year>
    <b:City>New York</b:City>
    <b:Publisher>Apress</b:Publisher>
    <b:RefOrder>32</b:RefOrder>
  </b:Source>
  <b:Source>
    <b:Tag>Mar091</b:Tag>
    <b:SourceType>InternetSite</b:SourceType>
    <b:Guid>{E3CEA1BC-5C67-4DEB-8BC7-B8F01E8ED02D}</b:Guid>
    <b:LCID>0</b:LCID>
    <b:Author>
      <b:Author>
        <b:NameList>
          <b:Person>
            <b:Last>Rodrigues</b:Last>
            <b:First>Mariana</b:First>
          </b:Person>
        </b:NameList>
      </b:Author>
    </b:Author>
    <b:Title>Isso é Mídia Social</b:Title>
    <b:Year>2009</b:Year>
    <b:InternetSiteTitle>i9 Social Media</b:InternetSiteTitle>
    <b:YearAccessed>2011</b:YearAccessed>
    <b:MonthAccessed>julho</b:MonthAccessed>
    <b:DayAccessed>27</b:DayAccessed>
    <b:URL>http://www.i9socialmedia.com/isso-e-midia-social</b:URL>
    <b:RefOrder>12</b:RefOrder>
  </b:Source>
  <b:Source>
    <b:Tag>Lon09</b:Tag>
    <b:SourceType>Book</b:SourceType>
    <b:Guid>{517E1E60-9A3D-44B8-BAAC-114EEB5F5E74}</b:Guid>
    <b:LCID>0</b:LCID>
    <b:Author>
      <b:Author>
        <b:NameList>
          <b:Person>
            <b:Last>Safko</b:Last>
            <b:First>Lon</b:First>
          </b:Person>
          <b:Person>
            <b:Last>Brake</b:Last>
            <b:First>David</b:First>
            <b:Middle>K.</b:Middle>
          </b:Person>
        </b:NameList>
      </b:Author>
    </b:Author>
    <b:Title>The Social Media Bible</b:Title>
    <b:Year>2009</b:Year>
    <b:City>Hoboken</b:City>
    <b:Publisher>John Wiley &amp; Sons</b:Publisher>
    <b:RefOrder>33</b:RefOrder>
  </b:Source>
  <b:Source>
    <b:Tag>Kel00</b:Tag>
    <b:SourceType>InternetSite</b:SourceType>
    <b:Guid>{68823615-D7F2-413B-8465-ADF2F2E01177}</b:Guid>
    <b:LCID>0</b:LCID>
    <b:Author>
      <b:Author>
        <b:NameList>
          <b:Person>
            <b:Last>Bogo</b:Last>
            <b:First>Kellen</b:First>
            <b:Middle>Cristina</b:Middle>
          </b:Person>
        </b:NameList>
      </b:Author>
    </b:Author>
    <b:Title>A História da Internet - Como Tudo Começou...</b:Title>
    <b:Year>2000</b:Year>
    <b:InternetSiteTitle>KPlus</b:InternetSiteTitle>
    <b:YearAccessed>2011</b:YearAccessed>
    <b:MonthAccessed>junho</b:MonthAccessed>
    <b:DayAccessed>7</b:DayAccessed>
    <b:URL>http://www.kplus.com.br/materia.asp?co=11&amp;rv=Vivencia</b:URL>
    <b:RefOrder>6</b:RefOrder>
  </b:Source>
  <b:Source>
    <b:Tag>Vag08</b:Tag>
    <b:SourceType>InternetSite</b:SourceType>
    <b:Guid>{3500236D-7625-4724-A931-DF449A264B80}</b:Guid>
    <b:LCID>0</b:LCID>
    <b:Author>
      <b:Author>
        <b:NameList>
          <b:Person>
            <b:Last>Lourenço</b:Last>
            <b:First>Vagner</b:First>
          </b:Person>
        </b:NameList>
      </b:Author>
    </b:Author>
    <b:Title>Acesso à internet, do surgimento até o 3G</b:Title>
    <b:InternetSiteTitle>Sete Lagoas</b:InternetSiteTitle>
    <b:Year>2008</b:Year>
    <b:YearAccessed>2011</b:YearAccessed>
    <b:MonthAccessed>junho</b:MonthAccessed>
    <b:DayAccessed>7</b:DayAccessed>
    <b:URL>http://www.setelagoas.com.br/vagner-lourenco/1274-acesso-a-internet-do-surgimento-ate-o-3g</b:URL>
    <b:RefOrder>1</b:RefOrder>
  </b:Source>
  <b:Source>
    <b:Tag>Bru06</b:Tag>
    <b:SourceType>Book</b:SourceType>
    <b:Guid>{B4005970-CA9C-4BAA-AF6C-9A39E7819314}</b:Guid>
    <b:LCID>0</b:LCID>
    <b:Author>
      <b:Author>
        <b:NameList>
          <b:Person>
            <b:Last>Tate</b:Last>
            <b:First>Bruce</b:First>
            <b:Middle>A.</b:Middle>
          </b:Person>
          <b:Person>
            <b:Last>Hibbs</b:Last>
            <b:First>Curt</b:First>
          </b:Person>
        </b:NameList>
      </b:Author>
    </b:Author>
    <b:Title>Ruby On Rails: Up and Running</b:Title>
    <b:Year>2006</b:Year>
    <b:Publisher>O'Reilly</b:Publisher>
    <b:Edition>1ª</b:Edition>
    <b:RefOrder>17</b:RefOrder>
  </b:Source>
  <b:Source>
    <b:Tag>Tim06</b:Tag>
    <b:SourceType>InternetSite</b:SourceType>
    <b:Guid>{67E0F0EF-22E9-4C89-B15C-D2ED6FCB1C72}</b:Guid>
    <b:LCID>0</b:LCID>
    <b:Author>
      <b:Author>
        <b:NameList>
          <b:Person>
            <b:Last>O'Reilly</b:Last>
            <b:First>Tim</b:First>
          </b:Person>
        </b:NameList>
      </b:Author>
    </b:Author>
    <b:Title>Web 2.0 Compact Definition: Trying Again</b:Title>
    <b:Year>2006</b:Year>
    <b:InternetSiteTitle>Radar O'Reilly</b:InternetSiteTitle>
    <b:YearAccessed>2011</b:YearAccessed>
    <b:MonthAccessed>setembro</b:MonthAccessed>
    <b:DayAccessed>21</b:DayAccessed>
    <b:URL>http://radar.oreilly.com/2006/12/web-20-compact-definition-tryi.html</b:URL>
    <b:RefOrder>3</b:RefOrder>
  </b:Source>
  <b:Source>
    <b:Tag>Tim05</b:Tag>
    <b:SourceType>InternetSite</b:SourceType>
    <b:Guid>{37ECA821-830D-4352-9E1F-F71E45312C5A}</b:Guid>
    <b:LCID>0</b:LCID>
    <b:Author>
      <b:Author>
        <b:NameList>
          <b:Person>
            <b:Last>O'Reilly</b:Last>
            <b:First>Tim</b:First>
          </b:Person>
        </b:NameList>
      </b:Author>
    </b:Author>
    <b:Title>What Is Web 2.0</b:Title>
    <b:InternetSiteTitle>O'Reilly</b:InternetSiteTitle>
    <b:Year>2005</b:Year>
    <b:YearAccessed>2011</b:YearAccessed>
    <b:MonthAccessed>setembro</b:MonthAccessed>
    <b:DayAccessed>11</b:DayAccessed>
    <b:URL>http://oreilly.com/web2/archive/what-is-web-20.html</b:URL>
    <b:RefOrder>34</b:RefOrder>
  </b:Source>
  <b:Source>
    <b:Tag>Anh09</b:Tag>
    <b:SourceType>InternetSite</b:SourceType>
    <b:Guid>{435A7758-BE32-4C5B-985D-AE6649147D5B}</b:Guid>
    <b:LCID>0</b:LCID>
    <b:Title>Anhembi</b:Title>
    <b:Year>2009</b:Year>
    <b:YearAccessed>2011</b:YearAccessed>
    <b:MonthAccessed>novembro</b:MonthAccessed>
    <b:DayAccessed>10</b:DayAccessed>
    <b:URL>http://www.anhembi.com.br/anhembi/bin/view/Pavilhao/WebHome</b:URL>
    <b:InternetSiteTitle>Pavilhão de Exposições</b:InternetSiteTitle>
    <b:RefOrder>5</b:RefOrder>
  </b:Source>
  <b:Source>
    <b:Tag>Joh11</b:Tag>
    <b:SourceType>InternetSite</b:SourceType>
    <b:Guid>{9E7E8CCB-A007-4D78-BE61-06D1317261D6}</b:Guid>
    <b:LCID>0</b:LCID>
    <b:Author>
      <b:Author>
        <b:NameList>
          <b:Person>
            <b:Last>Nunemaker</b:Last>
            <b:First>John</b:First>
          </b:Person>
        </b:NameList>
      </b:Author>
    </b:Author>
    <b:Title>github Social Coding</b:Title>
    <b:InternetSiteTitle>jnunemaker/twitter</b:InternetSiteTitle>
    <b:Year>2011</b:Year>
    <b:YearAccessed>2011</b:YearAccessed>
    <b:MonthAccessed>Abril</b:MonthAccessed>
    <b:DayAccessed>4</b:DayAccessed>
    <b:URL>https://github.com/jnunemaker/twitter/</b:URL>
    <b:RefOrder>35</b:RefOrder>
  </b:Source>
  <b:Source>
    <b:Tag>Pla11</b:Tag>
    <b:SourceType>InternetSite</b:SourceType>
    <b:Guid>{F25B9C0F-44BA-42A5-A4E0-F75C6A802E36}</b:Guid>
    <b:LCID>0</b:LCID>
    <b:Title>github Social Coding</b:Title>
    <b:InternetSiteTitle>plataformatec/devise</b:InternetSiteTitle>
    <b:Year>2011</b:Year>
    <b:YearAccessed>2011</b:YearAccessed>
    <b:MonthAccessed>Abril</b:MonthAccessed>
    <b:DayAccessed>5</b:DayAccessed>
    <b:URL>https://github.com/plataformatec/devise</b:URL>
    <b:Author>
      <b:Author>
        <b:NameList>
          <b:Person>
            <b:Last>PlataformaTec</b:Last>
          </b:Person>
        </b:NameList>
      </b:Author>
    </b:Author>
    <b:RefOrder>20</b:RefOrder>
  </b:Source>
  <b:Source>
    <b:Tag>Mar05</b:Tag>
    <b:SourceType>Book</b:SourceType>
    <b:Guid>{57B7B0EC-304D-447C-B296-FA7C8EA971BB}</b:Guid>
    <b:LCID>0</b:LCID>
    <b:Author>
      <b:Author>
        <b:NameList>
          <b:Person>
            <b:Last>Cobra</b:Last>
            <b:First>Marcos</b:First>
          </b:Person>
        </b:NameList>
      </b:Author>
    </b:Author>
    <b:Title>Administração de Marketing no Brasil</b:Title>
    <b:Year>2005</b:Year>
    <b:City>São Paulo</b:City>
    <b:Publisher>Cobra Editora</b:Publisher>
    <b:Edition>2ª Edição</b:Edition>
    <b:RefOrder>4</b:RefOrder>
  </b:Source>
</b:Sources>
</file>

<file path=customXml/itemProps1.xml><?xml version="1.0" encoding="utf-8"?>
<ds:datastoreItem xmlns:ds="http://schemas.openxmlformats.org/officeDocument/2006/customXml" ds:itemID="{2AEE80B0-1F57-4240-BF32-1B66C812CB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 MONOGRAFIA TCC ETEP.dot</Template>
  <TotalTime>8010</TotalTime>
  <Pages>49</Pages>
  <Words>8726</Words>
  <Characters>47123</Characters>
  <Application>Microsoft Office Word</Application>
  <DocSecurity>0</DocSecurity>
  <Lines>392</Lines>
  <Paragraphs>111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INTRODUÇÃO</vt:lpstr>
    </vt:vector>
  </TitlesOfParts>
  <Company>INPE</Company>
  <LinksUpToDate>false</LinksUpToDate>
  <CharactersWithSpaces>55738</CharactersWithSpaces>
  <SharedDoc>false</SharedDoc>
  <HLinks>
    <vt:vector size="198" baseType="variant">
      <vt:variant>
        <vt:i4>1048649</vt:i4>
      </vt:variant>
      <vt:variant>
        <vt:i4>204</vt:i4>
      </vt:variant>
      <vt:variant>
        <vt:i4>0</vt:i4>
      </vt:variant>
      <vt:variant>
        <vt:i4>5</vt:i4>
      </vt:variant>
      <vt:variant>
        <vt:lpwstr>http://tecnologia.terra.com.br/internet10anos/interna/0,,OI541825-EI5026,00.html</vt:lpwstr>
      </vt:variant>
      <vt:variant>
        <vt:lpwstr/>
      </vt:variant>
      <vt:variant>
        <vt:i4>1245235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_Toc238012855</vt:lpwstr>
      </vt:variant>
      <vt:variant>
        <vt:i4>1245235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_Toc238012854</vt:lpwstr>
      </vt:variant>
      <vt:variant>
        <vt:i4>1179699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_Toc238012849</vt:lpwstr>
      </vt:variant>
      <vt:variant>
        <vt:i4>1179699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_Toc238012848</vt:lpwstr>
      </vt:variant>
      <vt:variant>
        <vt:i4>1179699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_Toc238012847</vt:lpwstr>
      </vt:variant>
      <vt:variant>
        <vt:i4>1179699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_Toc238012846</vt:lpwstr>
      </vt:variant>
      <vt:variant>
        <vt:i4>1572912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_Toc296250144</vt:lpwstr>
      </vt:variant>
      <vt:variant>
        <vt:i4>1572912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_Toc296250143</vt:lpwstr>
      </vt:variant>
      <vt:variant>
        <vt:i4>1572912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_Toc296250142</vt:lpwstr>
      </vt:variant>
      <vt:variant>
        <vt:i4>1572912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_Toc296250141</vt:lpwstr>
      </vt:variant>
      <vt:variant>
        <vt:i4>1572912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_Toc296250140</vt:lpwstr>
      </vt:variant>
      <vt:variant>
        <vt:i4>2031664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_Toc296250139</vt:lpwstr>
      </vt:variant>
      <vt:variant>
        <vt:i4>2031664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_Toc296250138</vt:lpwstr>
      </vt:variant>
      <vt:variant>
        <vt:i4>2031664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_Toc296250137</vt:lpwstr>
      </vt:variant>
      <vt:variant>
        <vt:i4>2031664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_Toc296250136</vt:lpwstr>
      </vt:variant>
      <vt:variant>
        <vt:i4>2031664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_Toc296250135</vt:lpwstr>
      </vt:variant>
      <vt:variant>
        <vt:i4>2031664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_Toc296250134</vt:lpwstr>
      </vt:variant>
      <vt:variant>
        <vt:i4>2031664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_Toc296250133</vt:lpwstr>
      </vt:variant>
      <vt:variant>
        <vt:i4>2031664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_Toc296250132</vt:lpwstr>
      </vt:variant>
      <vt:variant>
        <vt:i4>2031664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_Toc296250131</vt:lpwstr>
      </vt:variant>
      <vt:variant>
        <vt:i4>2031664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_Toc296250130</vt:lpwstr>
      </vt:variant>
      <vt:variant>
        <vt:i4>1966128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_Toc296250129</vt:lpwstr>
      </vt:variant>
      <vt:variant>
        <vt:i4>1966128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_Toc296250128</vt:lpwstr>
      </vt:variant>
      <vt:variant>
        <vt:i4>1966128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_Toc296250127</vt:lpwstr>
      </vt:variant>
      <vt:variant>
        <vt:i4>1966128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_Toc296250126</vt:lpwstr>
      </vt:variant>
      <vt:variant>
        <vt:i4>1966128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_Toc296250125</vt:lpwstr>
      </vt:variant>
      <vt:variant>
        <vt:i4>1966128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_Toc296250124</vt:lpwstr>
      </vt:variant>
      <vt:variant>
        <vt:i4>1966128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_Toc296250123</vt:lpwstr>
      </vt:variant>
      <vt:variant>
        <vt:i4>1966128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_Toc296250122</vt:lpwstr>
      </vt:variant>
      <vt:variant>
        <vt:i4>1966128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_Toc296250121</vt:lpwstr>
      </vt:variant>
      <vt:variant>
        <vt:i4>1966128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_Toc296250120</vt:lpwstr>
      </vt:variant>
      <vt:variant>
        <vt:i4>1900592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_Toc296250119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INTRODUÇÃO</dc:title>
  <dc:subject/>
  <dc:creator>Tato</dc:creator>
  <cp:keywords/>
  <cp:lastModifiedBy>Luciano</cp:lastModifiedBy>
  <cp:revision>480</cp:revision>
  <cp:lastPrinted>2009-06-08T15:02:00Z</cp:lastPrinted>
  <dcterms:created xsi:type="dcterms:W3CDTF">2011-06-21T16:20:00Z</dcterms:created>
  <dcterms:modified xsi:type="dcterms:W3CDTF">2011-11-21T13:34:00Z</dcterms:modified>
</cp:coreProperties>
</file>